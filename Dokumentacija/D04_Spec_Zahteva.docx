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1F491" w14:textId="321DE994" w:rsidR="003372D3" w:rsidRPr="00671E0B" w:rsidRDefault="00887442" w:rsidP="003372D3">
      <w:pPr>
        <w:pStyle w:val="Title"/>
        <w:tabs>
          <w:tab w:val="left" w:pos="2970"/>
          <w:tab w:val="left" w:pos="3060"/>
        </w:tabs>
        <w:jc w:val="right"/>
      </w:pPr>
      <w:r w:rsidRPr="00671E0B">
        <w:t>CyberionAcademy</w:t>
      </w:r>
    </w:p>
    <w:p w14:paraId="6FA05822" w14:textId="29BB4D78" w:rsidR="003372D3" w:rsidRPr="00671E0B" w:rsidRDefault="00887442" w:rsidP="003372D3">
      <w:pPr>
        <w:pStyle w:val="Title"/>
        <w:jc w:val="right"/>
      </w:pPr>
      <w:r w:rsidRPr="00671E0B">
        <w:t>Platforma za učenje sajber bezbednosti</w:t>
      </w:r>
    </w:p>
    <w:p w14:paraId="7561FB1F" w14:textId="77777777" w:rsidR="00206E1F" w:rsidRPr="00671E0B" w:rsidRDefault="00206E1F" w:rsidP="003372D3">
      <w:pPr>
        <w:pStyle w:val="Title"/>
        <w:jc w:val="right"/>
      </w:pPr>
      <w:r w:rsidRPr="00671E0B">
        <w:t xml:space="preserve"> </w:t>
      </w:r>
    </w:p>
    <w:p w14:paraId="4AEBCE52" w14:textId="77777777" w:rsidR="00206E1F" w:rsidRPr="00671E0B" w:rsidRDefault="00397DD2">
      <w:pPr>
        <w:pStyle w:val="Title"/>
        <w:jc w:val="right"/>
      </w:pPr>
      <w:r w:rsidRPr="00671E0B">
        <w:t>Specifikacija zahteva</w:t>
      </w:r>
    </w:p>
    <w:p w14:paraId="5356F595" w14:textId="77777777" w:rsidR="00206E1F" w:rsidRPr="00671E0B" w:rsidRDefault="00206E1F">
      <w:pPr>
        <w:pStyle w:val="Title"/>
        <w:jc w:val="right"/>
      </w:pPr>
    </w:p>
    <w:p w14:paraId="4A182E25" w14:textId="77777777" w:rsidR="00206E1F" w:rsidRPr="00671E0B" w:rsidRDefault="003372D3" w:rsidP="003372D3">
      <w:pPr>
        <w:pStyle w:val="Title"/>
        <w:jc w:val="right"/>
        <w:rPr>
          <w:sz w:val="28"/>
        </w:rPr>
      </w:pPr>
      <w:r w:rsidRPr="00671E0B">
        <w:rPr>
          <w:sz w:val="28"/>
        </w:rPr>
        <w:t>Verzija</w:t>
      </w:r>
      <w:r w:rsidR="00206E1F" w:rsidRPr="00671E0B">
        <w:rPr>
          <w:sz w:val="28"/>
        </w:rPr>
        <w:t xml:space="preserve"> 1.0</w:t>
      </w:r>
    </w:p>
    <w:p w14:paraId="1CAF1331" w14:textId="77777777" w:rsidR="00206E1F" w:rsidRPr="00671E0B" w:rsidRDefault="00206E1F">
      <w:pPr>
        <w:pStyle w:val="Title"/>
        <w:rPr>
          <w:sz w:val="28"/>
        </w:rPr>
        <w:sectPr w:rsidR="00206E1F" w:rsidRPr="00671E0B">
          <w:headerReference w:type="default" r:id="rId10"/>
          <w:footerReference w:type="even" r:id="rId11"/>
          <w:pgSz w:w="12240" w:h="15840" w:code="1"/>
          <w:pgMar w:top="1440" w:right="1440" w:bottom="1440" w:left="1440" w:header="708" w:footer="708" w:gutter="0"/>
          <w:cols w:space="708"/>
          <w:vAlign w:val="center"/>
        </w:sectPr>
      </w:pPr>
    </w:p>
    <w:p w14:paraId="037FF8CD" w14:textId="77777777" w:rsidR="00206E1F" w:rsidRPr="00671E0B" w:rsidRDefault="003372D3">
      <w:pPr>
        <w:pStyle w:val="Title"/>
      </w:pPr>
      <w:r w:rsidRPr="00671E0B">
        <w:t>Pregled izmena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206E1F" w:rsidRPr="00671E0B" w14:paraId="5EBE2198" w14:textId="77777777" w:rsidTr="682FCF83">
        <w:tc>
          <w:tcPr>
            <w:tcW w:w="2304" w:type="dxa"/>
          </w:tcPr>
          <w:p w14:paraId="5F787436" w14:textId="77777777" w:rsidR="00206E1F" w:rsidRPr="00671E0B" w:rsidRDefault="003372D3">
            <w:pPr>
              <w:pStyle w:val="Tabletext"/>
              <w:jc w:val="center"/>
              <w:rPr>
                <w:b/>
              </w:rPr>
            </w:pPr>
            <w:r w:rsidRPr="00671E0B">
              <w:rPr>
                <w:b/>
              </w:rPr>
              <w:t>Datum</w:t>
            </w:r>
          </w:p>
        </w:tc>
        <w:tc>
          <w:tcPr>
            <w:tcW w:w="1152" w:type="dxa"/>
          </w:tcPr>
          <w:p w14:paraId="2B0F2E1C" w14:textId="77777777" w:rsidR="00206E1F" w:rsidRPr="00671E0B" w:rsidRDefault="003372D3">
            <w:pPr>
              <w:pStyle w:val="Tabletext"/>
              <w:jc w:val="center"/>
              <w:rPr>
                <w:b/>
              </w:rPr>
            </w:pPr>
            <w:r w:rsidRPr="00671E0B">
              <w:rPr>
                <w:b/>
              </w:rPr>
              <w:t>Verzija</w:t>
            </w:r>
          </w:p>
        </w:tc>
        <w:tc>
          <w:tcPr>
            <w:tcW w:w="3744" w:type="dxa"/>
          </w:tcPr>
          <w:p w14:paraId="0068B0A2" w14:textId="77777777" w:rsidR="00206E1F" w:rsidRPr="00671E0B" w:rsidRDefault="003372D3">
            <w:pPr>
              <w:pStyle w:val="Tabletext"/>
              <w:jc w:val="center"/>
              <w:rPr>
                <w:b/>
              </w:rPr>
            </w:pPr>
            <w:r w:rsidRPr="00671E0B">
              <w:rPr>
                <w:b/>
              </w:rPr>
              <w:t>Opis</w:t>
            </w:r>
          </w:p>
        </w:tc>
        <w:tc>
          <w:tcPr>
            <w:tcW w:w="2304" w:type="dxa"/>
          </w:tcPr>
          <w:p w14:paraId="4B4CDCC4" w14:textId="77777777" w:rsidR="00206E1F" w:rsidRPr="00671E0B" w:rsidRDefault="003372D3">
            <w:pPr>
              <w:pStyle w:val="Tabletext"/>
              <w:jc w:val="center"/>
              <w:rPr>
                <w:b/>
              </w:rPr>
            </w:pPr>
            <w:r w:rsidRPr="00671E0B">
              <w:rPr>
                <w:b/>
              </w:rPr>
              <w:t>Autor</w:t>
            </w:r>
          </w:p>
        </w:tc>
      </w:tr>
      <w:tr w:rsidR="003372D3" w:rsidRPr="00671E0B" w14:paraId="2553D557" w14:textId="77777777" w:rsidTr="682FCF83">
        <w:tc>
          <w:tcPr>
            <w:tcW w:w="2304" w:type="dxa"/>
          </w:tcPr>
          <w:p w14:paraId="3F1BBD01" w14:textId="7DDD639B" w:rsidR="003372D3" w:rsidRPr="00671E0B" w:rsidRDefault="1D4D7C45" w:rsidP="682FCF83">
            <w:pPr>
              <w:pStyle w:val="Tabletext"/>
            </w:pPr>
            <w:r>
              <w:t>15.08.2025.</w:t>
            </w:r>
          </w:p>
        </w:tc>
        <w:tc>
          <w:tcPr>
            <w:tcW w:w="1152" w:type="dxa"/>
          </w:tcPr>
          <w:p w14:paraId="262EA1B6" w14:textId="4A6B9539" w:rsidR="003372D3" w:rsidRPr="00671E0B" w:rsidRDefault="5B4E0F23" w:rsidP="682FCF83">
            <w:pPr>
              <w:pStyle w:val="Tabletext"/>
            </w:pPr>
            <w:r>
              <w:t>1.0</w:t>
            </w:r>
          </w:p>
        </w:tc>
        <w:tc>
          <w:tcPr>
            <w:tcW w:w="3744" w:type="dxa"/>
          </w:tcPr>
          <w:p w14:paraId="65FE8E7E" w14:textId="77777777" w:rsidR="003372D3" w:rsidRPr="00671E0B" w:rsidRDefault="00397DD2" w:rsidP="00206E1F">
            <w:pPr>
              <w:pStyle w:val="Tabletext"/>
            </w:pPr>
            <w:r w:rsidRPr="00671E0B">
              <w:t>Inicijalna verzija</w:t>
            </w:r>
          </w:p>
        </w:tc>
        <w:tc>
          <w:tcPr>
            <w:tcW w:w="2304" w:type="dxa"/>
          </w:tcPr>
          <w:p w14:paraId="71AD6DA2" w14:textId="17DEABAB" w:rsidR="003372D3" w:rsidRPr="00671E0B" w:rsidRDefault="1C953302" w:rsidP="682FCF83">
            <w:pPr>
              <w:pStyle w:val="Tabletext"/>
            </w:pPr>
            <w:r>
              <w:t>Gabrijel Asković</w:t>
            </w:r>
          </w:p>
        </w:tc>
      </w:tr>
      <w:tr w:rsidR="003372D3" w:rsidRPr="00671E0B" w14:paraId="6AF14A58" w14:textId="77777777" w:rsidTr="682FCF83">
        <w:tc>
          <w:tcPr>
            <w:tcW w:w="2304" w:type="dxa"/>
          </w:tcPr>
          <w:p w14:paraId="1C2C3D41" w14:textId="31CDF3EA" w:rsidR="003372D3" w:rsidRPr="00671E0B" w:rsidRDefault="1C953302" w:rsidP="682FCF83">
            <w:pPr>
              <w:pStyle w:val="Tabletext"/>
            </w:pPr>
            <w:r>
              <w:t>1</w:t>
            </w:r>
            <w:r w:rsidR="16B04D6F">
              <w:t>6</w:t>
            </w:r>
            <w:r>
              <w:t>.08.2025</w:t>
            </w:r>
            <w:r w:rsidR="4C03A19F">
              <w:t>.</w:t>
            </w:r>
          </w:p>
        </w:tc>
        <w:tc>
          <w:tcPr>
            <w:tcW w:w="1152" w:type="dxa"/>
          </w:tcPr>
          <w:p w14:paraId="6836A780" w14:textId="77777777" w:rsidR="003372D3" w:rsidRPr="00671E0B" w:rsidRDefault="00397DD2">
            <w:pPr>
              <w:pStyle w:val="Tabletext"/>
            </w:pPr>
            <w:r w:rsidRPr="00671E0B">
              <w:t>1.0</w:t>
            </w:r>
          </w:p>
        </w:tc>
        <w:tc>
          <w:tcPr>
            <w:tcW w:w="3744" w:type="dxa"/>
          </w:tcPr>
          <w:p w14:paraId="13C4BEE2" w14:textId="20368C6F" w:rsidR="003372D3" w:rsidRPr="00671E0B" w:rsidRDefault="00397DD2">
            <w:pPr>
              <w:pStyle w:val="Tabletext"/>
            </w:pPr>
            <w:r>
              <w:t>Dopunjena verzija</w:t>
            </w:r>
          </w:p>
        </w:tc>
        <w:tc>
          <w:tcPr>
            <w:tcW w:w="2304" w:type="dxa"/>
          </w:tcPr>
          <w:p w14:paraId="7DDB8E5C" w14:textId="27A70AFA" w:rsidR="003372D3" w:rsidRPr="00671E0B" w:rsidRDefault="342E0CAA" w:rsidP="682FCF83">
            <w:pPr>
              <w:pStyle w:val="Tabletext"/>
            </w:pPr>
            <w:r>
              <w:t>Mateja Ivanov</w:t>
            </w:r>
          </w:p>
        </w:tc>
      </w:tr>
      <w:tr w:rsidR="003372D3" w:rsidRPr="00671E0B" w14:paraId="7845EA45" w14:textId="77777777" w:rsidTr="682FCF83">
        <w:tc>
          <w:tcPr>
            <w:tcW w:w="2304" w:type="dxa"/>
          </w:tcPr>
          <w:p w14:paraId="45BDF39A" w14:textId="03F38558" w:rsidR="003372D3" w:rsidRPr="00671E0B" w:rsidRDefault="59A0BA82">
            <w:pPr>
              <w:pStyle w:val="Tabletext"/>
            </w:pPr>
            <w:r>
              <w:t>18.08.2025.</w:t>
            </w:r>
          </w:p>
        </w:tc>
        <w:tc>
          <w:tcPr>
            <w:tcW w:w="1152" w:type="dxa"/>
          </w:tcPr>
          <w:p w14:paraId="23372880" w14:textId="21F6177C" w:rsidR="003372D3" w:rsidRPr="00671E0B" w:rsidRDefault="1EB7E3D3">
            <w:pPr>
              <w:pStyle w:val="Tabletext"/>
            </w:pPr>
            <w:r>
              <w:t>1.0</w:t>
            </w:r>
          </w:p>
        </w:tc>
        <w:tc>
          <w:tcPr>
            <w:tcW w:w="3744" w:type="dxa"/>
          </w:tcPr>
          <w:p w14:paraId="161969E7" w14:textId="3896E00A" w:rsidR="003372D3" w:rsidRPr="00671E0B" w:rsidRDefault="1EB7E3D3">
            <w:pPr>
              <w:pStyle w:val="Tabletext"/>
            </w:pPr>
            <w:r>
              <w:t>Dopunjena verzija</w:t>
            </w:r>
          </w:p>
        </w:tc>
        <w:tc>
          <w:tcPr>
            <w:tcW w:w="2304" w:type="dxa"/>
          </w:tcPr>
          <w:p w14:paraId="68008D9F" w14:textId="359C19DB" w:rsidR="003372D3" w:rsidRPr="00671E0B" w:rsidRDefault="1EB7E3D3">
            <w:pPr>
              <w:pStyle w:val="Tabletext"/>
            </w:pPr>
            <w:r>
              <w:t>Lazar Mančić</w:t>
            </w:r>
          </w:p>
        </w:tc>
      </w:tr>
      <w:tr w:rsidR="003372D3" w:rsidRPr="00671E0B" w14:paraId="40F6A832" w14:textId="77777777" w:rsidTr="682FCF83">
        <w:tc>
          <w:tcPr>
            <w:tcW w:w="2304" w:type="dxa"/>
          </w:tcPr>
          <w:p w14:paraId="2D394D48" w14:textId="45179764" w:rsidR="003372D3" w:rsidRPr="00671E0B" w:rsidRDefault="1EB7E3D3">
            <w:pPr>
              <w:pStyle w:val="Tabletext"/>
            </w:pPr>
            <w:r>
              <w:t>20.08.2025.</w:t>
            </w:r>
          </w:p>
        </w:tc>
        <w:tc>
          <w:tcPr>
            <w:tcW w:w="1152" w:type="dxa"/>
          </w:tcPr>
          <w:p w14:paraId="0A569282" w14:textId="6C10D442" w:rsidR="003372D3" w:rsidRPr="00671E0B" w:rsidRDefault="1EB7E3D3">
            <w:pPr>
              <w:pStyle w:val="Tabletext"/>
            </w:pPr>
            <w:r>
              <w:t>1.0</w:t>
            </w:r>
          </w:p>
        </w:tc>
        <w:tc>
          <w:tcPr>
            <w:tcW w:w="3744" w:type="dxa"/>
          </w:tcPr>
          <w:p w14:paraId="363F466A" w14:textId="5D9722D6" w:rsidR="003372D3" w:rsidRPr="00671E0B" w:rsidRDefault="1EB7E3D3">
            <w:pPr>
              <w:pStyle w:val="Tabletext"/>
            </w:pPr>
            <w:r>
              <w:t>Dopunjena verzija</w:t>
            </w:r>
          </w:p>
        </w:tc>
        <w:tc>
          <w:tcPr>
            <w:tcW w:w="2304" w:type="dxa"/>
          </w:tcPr>
          <w:p w14:paraId="347D2B66" w14:textId="6F1D0022" w:rsidR="003372D3" w:rsidRPr="00671E0B" w:rsidRDefault="1EB7E3D3">
            <w:pPr>
              <w:pStyle w:val="Tabletext"/>
            </w:pPr>
            <w:r>
              <w:t>Veljko Savić</w:t>
            </w:r>
          </w:p>
        </w:tc>
      </w:tr>
    </w:tbl>
    <w:p w14:paraId="519F4C39" w14:textId="77777777" w:rsidR="00206E1F" w:rsidRPr="00671E0B" w:rsidRDefault="00206E1F"/>
    <w:p w14:paraId="673BFA2D" w14:textId="77777777" w:rsidR="00206E1F" w:rsidRPr="00671E0B" w:rsidRDefault="00206E1F" w:rsidP="003372D3">
      <w:pPr>
        <w:pStyle w:val="Title"/>
      </w:pPr>
      <w:r w:rsidRPr="00671E0B">
        <w:br w:type="page"/>
      </w:r>
      <w:r w:rsidR="003372D3" w:rsidRPr="00671E0B">
        <w:t>Sadržaj</w:t>
      </w:r>
    </w:p>
    <w:p w14:paraId="4F386C38" w14:textId="16FAA336" w:rsidR="00657073" w:rsidRDefault="00206E1F">
      <w:pPr>
        <w:pStyle w:val="TOC1"/>
        <w:tabs>
          <w:tab w:val="left" w:pos="432"/>
        </w:tabs>
        <w:rPr>
          <w:rFonts w:asciiTheme="minorHAnsi" w:eastAsiaTheme="minorEastAsia" w:hAnsiTheme="minorHAnsi" w:cstheme="minorBidi"/>
          <w:noProof/>
          <w:kern w:val="2"/>
          <w:sz w:val="24"/>
          <w:szCs w:val="24"/>
          <w:lang w:val="en-US" w:eastAsia="en-US"/>
          <w14:ligatures w14:val="standardContextual"/>
        </w:rPr>
      </w:pPr>
      <w:r w:rsidRPr="00671E0B">
        <w:rPr>
          <w:b/>
        </w:rPr>
        <w:fldChar w:fldCharType="begin"/>
      </w:r>
      <w:r w:rsidRPr="00671E0B">
        <w:rPr>
          <w:b/>
        </w:rPr>
        <w:instrText xml:space="preserve"> TOC \o "1-3" </w:instrText>
      </w:r>
      <w:r w:rsidRPr="00671E0B">
        <w:rPr>
          <w:b/>
        </w:rPr>
        <w:fldChar w:fldCharType="separate"/>
      </w:r>
      <w:r w:rsidR="00657073">
        <w:rPr>
          <w:noProof/>
        </w:rPr>
        <w:t>1.</w:t>
      </w:r>
      <w:r w:rsidR="00657073">
        <w:rPr>
          <w:rFonts w:asciiTheme="minorHAnsi" w:eastAsiaTheme="minorEastAsia" w:hAnsiTheme="minorHAnsi" w:cstheme="minorBidi"/>
          <w:noProof/>
          <w:kern w:val="2"/>
          <w:sz w:val="24"/>
          <w:szCs w:val="24"/>
          <w:lang w:val="en-US" w:eastAsia="en-US"/>
          <w14:ligatures w14:val="standardContextual"/>
        </w:rPr>
        <w:tab/>
      </w:r>
      <w:r w:rsidR="00657073">
        <w:rPr>
          <w:noProof/>
        </w:rPr>
        <w:t>Cilj dokumenta</w:t>
      </w:r>
      <w:r w:rsidR="00657073">
        <w:rPr>
          <w:noProof/>
        </w:rPr>
        <w:tab/>
      </w:r>
      <w:r w:rsidR="00657073">
        <w:rPr>
          <w:noProof/>
        </w:rPr>
        <w:fldChar w:fldCharType="begin"/>
      </w:r>
      <w:r w:rsidR="00657073">
        <w:rPr>
          <w:noProof/>
        </w:rPr>
        <w:instrText xml:space="preserve"> PAGEREF _Toc207294200 \h </w:instrText>
      </w:r>
      <w:r w:rsidR="00657073">
        <w:rPr>
          <w:noProof/>
        </w:rPr>
      </w:r>
      <w:r w:rsidR="00657073">
        <w:rPr>
          <w:noProof/>
        </w:rPr>
        <w:fldChar w:fldCharType="separate"/>
      </w:r>
      <w:r w:rsidR="00657073">
        <w:rPr>
          <w:noProof/>
        </w:rPr>
        <w:t>5</w:t>
      </w:r>
      <w:r w:rsidR="00657073">
        <w:rPr>
          <w:noProof/>
        </w:rPr>
        <w:fldChar w:fldCharType="end"/>
      </w:r>
    </w:p>
    <w:p w14:paraId="429C74DD" w14:textId="3E28531E" w:rsidR="00657073" w:rsidRDefault="00657073">
      <w:pPr>
        <w:pStyle w:val="TOC1"/>
        <w:tabs>
          <w:tab w:val="left" w:pos="432"/>
        </w:tabs>
        <w:rPr>
          <w:rFonts w:asciiTheme="minorHAnsi" w:eastAsiaTheme="minorEastAsia" w:hAnsiTheme="minorHAnsi" w:cstheme="minorBidi"/>
          <w:noProof/>
          <w:kern w:val="2"/>
          <w:sz w:val="24"/>
          <w:szCs w:val="24"/>
          <w:lang w:val="en-US" w:eastAsia="en-US"/>
          <w14:ligatures w14:val="standardContextual"/>
        </w:rPr>
      </w:pPr>
      <w:r>
        <w:rPr>
          <w:noProof/>
        </w:rPr>
        <w:t>2.</w:t>
      </w:r>
      <w:r>
        <w:rPr>
          <w:rFonts w:asciiTheme="minorHAnsi" w:eastAsiaTheme="minorEastAsia" w:hAnsiTheme="minorHAnsi" w:cstheme="minorBidi"/>
          <w:noProof/>
          <w:kern w:val="2"/>
          <w:sz w:val="24"/>
          <w:szCs w:val="24"/>
          <w:lang w:val="en-US" w:eastAsia="en-US"/>
          <w14:ligatures w14:val="standardContextual"/>
        </w:rPr>
        <w:tab/>
      </w:r>
      <w:r>
        <w:rPr>
          <w:noProof/>
        </w:rPr>
        <w:t>Opseg dokumenta</w:t>
      </w:r>
      <w:r>
        <w:rPr>
          <w:noProof/>
        </w:rPr>
        <w:tab/>
      </w:r>
      <w:r>
        <w:rPr>
          <w:noProof/>
        </w:rPr>
        <w:fldChar w:fldCharType="begin"/>
      </w:r>
      <w:r>
        <w:rPr>
          <w:noProof/>
        </w:rPr>
        <w:instrText xml:space="preserve"> PAGEREF _Toc207294201 \h </w:instrText>
      </w:r>
      <w:r>
        <w:rPr>
          <w:noProof/>
        </w:rPr>
      </w:r>
      <w:r>
        <w:rPr>
          <w:noProof/>
        </w:rPr>
        <w:fldChar w:fldCharType="separate"/>
      </w:r>
      <w:r>
        <w:rPr>
          <w:noProof/>
        </w:rPr>
        <w:t>5</w:t>
      </w:r>
      <w:r>
        <w:rPr>
          <w:noProof/>
        </w:rPr>
        <w:fldChar w:fldCharType="end"/>
      </w:r>
    </w:p>
    <w:p w14:paraId="073C17EF" w14:textId="03CF6354" w:rsidR="00657073" w:rsidRDefault="00657073">
      <w:pPr>
        <w:pStyle w:val="TOC1"/>
        <w:tabs>
          <w:tab w:val="left" w:pos="432"/>
        </w:tabs>
        <w:rPr>
          <w:rFonts w:asciiTheme="minorHAnsi" w:eastAsiaTheme="minorEastAsia" w:hAnsiTheme="minorHAnsi" w:cstheme="minorBidi"/>
          <w:noProof/>
          <w:kern w:val="2"/>
          <w:sz w:val="24"/>
          <w:szCs w:val="24"/>
          <w:lang w:val="en-US" w:eastAsia="en-US"/>
          <w14:ligatures w14:val="standardContextual"/>
        </w:rPr>
      </w:pPr>
      <w:r>
        <w:rPr>
          <w:noProof/>
        </w:rPr>
        <w:t>3.</w:t>
      </w:r>
      <w:r>
        <w:rPr>
          <w:rFonts w:asciiTheme="minorHAnsi" w:eastAsiaTheme="minorEastAsia" w:hAnsiTheme="minorHAnsi" w:cstheme="minorBidi"/>
          <w:noProof/>
          <w:kern w:val="2"/>
          <w:sz w:val="24"/>
          <w:szCs w:val="24"/>
          <w:lang w:val="en-US" w:eastAsia="en-US"/>
          <w14:ligatures w14:val="standardContextual"/>
        </w:rPr>
        <w:tab/>
      </w:r>
      <w:r>
        <w:rPr>
          <w:noProof/>
        </w:rPr>
        <w:t>Reference</w:t>
      </w:r>
      <w:r>
        <w:rPr>
          <w:noProof/>
        </w:rPr>
        <w:tab/>
      </w:r>
      <w:r>
        <w:rPr>
          <w:noProof/>
        </w:rPr>
        <w:fldChar w:fldCharType="begin"/>
      </w:r>
      <w:r>
        <w:rPr>
          <w:noProof/>
        </w:rPr>
        <w:instrText xml:space="preserve"> PAGEREF _Toc207294202 \h </w:instrText>
      </w:r>
      <w:r>
        <w:rPr>
          <w:noProof/>
        </w:rPr>
      </w:r>
      <w:r>
        <w:rPr>
          <w:noProof/>
        </w:rPr>
        <w:fldChar w:fldCharType="separate"/>
      </w:r>
      <w:r>
        <w:rPr>
          <w:noProof/>
        </w:rPr>
        <w:t>5</w:t>
      </w:r>
      <w:r>
        <w:rPr>
          <w:noProof/>
        </w:rPr>
        <w:fldChar w:fldCharType="end"/>
      </w:r>
    </w:p>
    <w:p w14:paraId="276ED08A" w14:textId="292D1894" w:rsidR="00657073" w:rsidRDefault="00657073">
      <w:pPr>
        <w:pStyle w:val="TOC1"/>
        <w:tabs>
          <w:tab w:val="left" w:pos="432"/>
        </w:tabs>
        <w:rPr>
          <w:rFonts w:asciiTheme="minorHAnsi" w:eastAsiaTheme="minorEastAsia" w:hAnsiTheme="minorHAnsi" w:cstheme="minorBidi"/>
          <w:noProof/>
          <w:kern w:val="2"/>
          <w:sz w:val="24"/>
          <w:szCs w:val="24"/>
          <w:lang w:val="en-US" w:eastAsia="en-US"/>
          <w14:ligatures w14:val="standardContextual"/>
        </w:rPr>
      </w:pPr>
      <w:r>
        <w:rPr>
          <w:noProof/>
        </w:rPr>
        <w:t>4.</w:t>
      </w:r>
      <w:r>
        <w:rPr>
          <w:rFonts w:asciiTheme="minorHAnsi" w:eastAsiaTheme="minorEastAsia" w:hAnsiTheme="minorHAnsi" w:cstheme="minorBidi"/>
          <w:noProof/>
          <w:kern w:val="2"/>
          <w:sz w:val="24"/>
          <w:szCs w:val="24"/>
          <w:lang w:val="en-US" w:eastAsia="en-US"/>
          <w14:ligatures w14:val="standardContextual"/>
        </w:rPr>
        <w:tab/>
      </w:r>
      <w:r>
        <w:rPr>
          <w:noProof/>
        </w:rPr>
        <w:t>Pregled slučajeva korišćenja</w:t>
      </w:r>
      <w:r>
        <w:rPr>
          <w:noProof/>
        </w:rPr>
        <w:tab/>
      </w:r>
      <w:r>
        <w:rPr>
          <w:noProof/>
        </w:rPr>
        <w:fldChar w:fldCharType="begin"/>
      </w:r>
      <w:r>
        <w:rPr>
          <w:noProof/>
        </w:rPr>
        <w:instrText xml:space="preserve"> PAGEREF _Toc207294203 \h </w:instrText>
      </w:r>
      <w:r>
        <w:rPr>
          <w:noProof/>
        </w:rPr>
      </w:r>
      <w:r>
        <w:rPr>
          <w:noProof/>
        </w:rPr>
        <w:fldChar w:fldCharType="separate"/>
      </w:r>
      <w:r>
        <w:rPr>
          <w:noProof/>
        </w:rPr>
        <w:t>5</w:t>
      </w:r>
      <w:r>
        <w:rPr>
          <w:noProof/>
        </w:rPr>
        <w:fldChar w:fldCharType="end"/>
      </w:r>
    </w:p>
    <w:p w14:paraId="6143181F" w14:textId="2FCE1D14" w:rsidR="00657073" w:rsidRDefault="00657073">
      <w:pPr>
        <w:pStyle w:val="TOC1"/>
        <w:tabs>
          <w:tab w:val="left" w:pos="432"/>
        </w:tabs>
        <w:rPr>
          <w:rFonts w:asciiTheme="minorHAnsi" w:eastAsiaTheme="minorEastAsia" w:hAnsiTheme="minorHAnsi" w:cstheme="minorBidi"/>
          <w:noProof/>
          <w:kern w:val="2"/>
          <w:sz w:val="24"/>
          <w:szCs w:val="24"/>
          <w:lang w:val="en-US" w:eastAsia="en-US"/>
          <w14:ligatures w14:val="standardContextual"/>
        </w:rPr>
      </w:pPr>
      <w:r>
        <w:rPr>
          <w:noProof/>
        </w:rPr>
        <w:t>5.</w:t>
      </w:r>
      <w:r>
        <w:rPr>
          <w:rFonts w:asciiTheme="minorHAnsi" w:eastAsiaTheme="minorEastAsia" w:hAnsiTheme="minorHAnsi" w:cstheme="minorBidi"/>
          <w:noProof/>
          <w:kern w:val="2"/>
          <w:sz w:val="24"/>
          <w:szCs w:val="24"/>
          <w:lang w:val="en-US" w:eastAsia="en-US"/>
          <w14:ligatures w14:val="standardContextual"/>
        </w:rPr>
        <w:tab/>
      </w:r>
      <w:r>
        <w:rPr>
          <w:noProof/>
        </w:rPr>
        <w:t>Profili korisnika</w:t>
      </w:r>
      <w:r>
        <w:rPr>
          <w:noProof/>
        </w:rPr>
        <w:tab/>
      </w:r>
      <w:r>
        <w:rPr>
          <w:noProof/>
        </w:rPr>
        <w:fldChar w:fldCharType="begin"/>
      </w:r>
      <w:r>
        <w:rPr>
          <w:noProof/>
        </w:rPr>
        <w:instrText xml:space="preserve"> PAGEREF _Toc207294204 \h </w:instrText>
      </w:r>
      <w:r>
        <w:rPr>
          <w:noProof/>
        </w:rPr>
      </w:r>
      <w:r>
        <w:rPr>
          <w:noProof/>
        </w:rPr>
        <w:fldChar w:fldCharType="separate"/>
      </w:r>
      <w:r>
        <w:rPr>
          <w:noProof/>
        </w:rPr>
        <w:t>8</w:t>
      </w:r>
      <w:r>
        <w:rPr>
          <w:noProof/>
        </w:rPr>
        <w:fldChar w:fldCharType="end"/>
      </w:r>
    </w:p>
    <w:p w14:paraId="66013CDE" w14:textId="1F88EB87" w:rsidR="00657073" w:rsidRDefault="00657073">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5.1</w:t>
      </w:r>
      <w:r>
        <w:rPr>
          <w:rFonts w:asciiTheme="minorHAnsi" w:eastAsiaTheme="minorEastAsia" w:hAnsiTheme="minorHAnsi" w:cstheme="minorBidi"/>
          <w:noProof/>
          <w:kern w:val="2"/>
          <w:sz w:val="24"/>
          <w:szCs w:val="24"/>
          <w:lang w:val="en-US" w:eastAsia="en-US"/>
          <w14:ligatures w14:val="standardContextual"/>
        </w:rPr>
        <w:tab/>
      </w:r>
      <w:r>
        <w:rPr>
          <w:noProof/>
        </w:rPr>
        <w:t>Korisnik</w:t>
      </w:r>
      <w:r>
        <w:rPr>
          <w:noProof/>
        </w:rPr>
        <w:tab/>
      </w:r>
      <w:r>
        <w:rPr>
          <w:noProof/>
        </w:rPr>
        <w:fldChar w:fldCharType="begin"/>
      </w:r>
      <w:r>
        <w:rPr>
          <w:noProof/>
        </w:rPr>
        <w:instrText xml:space="preserve"> PAGEREF _Toc207294205 \h </w:instrText>
      </w:r>
      <w:r>
        <w:rPr>
          <w:noProof/>
        </w:rPr>
      </w:r>
      <w:r>
        <w:rPr>
          <w:noProof/>
        </w:rPr>
        <w:fldChar w:fldCharType="separate"/>
      </w:r>
      <w:r>
        <w:rPr>
          <w:noProof/>
        </w:rPr>
        <w:t>8</w:t>
      </w:r>
      <w:r>
        <w:rPr>
          <w:noProof/>
        </w:rPr>
        <w:fldChar w:fldCharType="end"/>
      </w:r>
    </w:p>
    <w:p w14:paraId="58890828" w14:textId="0A16AEB4" w:rsidR="00657073" w:rsidRDefault="00657073">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5.2</w:t>
      </w:r>
      <w:r>
        <w:rPr>
          <w:rFonts w:asciiTheme="minorHAnsi" w:eastAsiaTheme="minorEastAsia" w:hAnsiTheme="minorHAnsi" w:cstheme="minorBidi"/>
          <w:noProof/>
          <w:kern w:val="2"/>
          <w:sz w:val="24"/>
          <w:szCs w:val="24"/>
          <w:lang w:val="en-US" w:eastAsia="en-US"/>
          <w14:ligatures w14:val="standardContextual"/>
        </w:rPr>
        <w:tab/>
      </w:r>
      <w:r>
        <w:rPr>
          <w:noProof/>
        </w:rPr>
        <w:t>Helper</w:t>
      </w:r>
      <w:r>
        <w:rPr>
          <w:noProof/>
        </w:rPr>
        <w:tab/>
      </w:r>
      <w:r>
        <w:rPr>
          <w:noProof/>
        </w:rPr>
        <w:fldChar w:fldCharType="begin"/>
      </w:r>
      <w:r>
        <w:rPr>
          <w:noProof/>
        </w:rPr>
        <w:instrText xml:space="preserve"> PAGEREF _Toc207294206 \h </w:instrText>
      </w:r>
      <w:r>
        <w:rPr>
          <w:noProof/>
        </w:rPr>
      </w:r>
      <w:r>
        <w:rPr>
          <w:noProof/>
        </w:rPr>
        <w:fldChar w:fldCharType="separate"/>
      </w:r>
      <w:r>
        <w:rPr>
          <w:noProof/>
        </w:rPr>
        <w:t>8</w:t>
      </w:r>
      <w:r>
        <w:rPr>
          <w:noProof/>
        </w:rPr>
        <w:fldChar w:fldCharType="end"/>
      </w:r>
    </w:p>
    <w:p w14:paraId="1C0ADBDF" w14:textId="57981980" w:rsidR="00657073" w:rsidRDefault="00657073">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5.3</w:t>
      </w:r>
      <w:r>
        <w:rPr>
          <w:rFonts w:asciiTheme="minorHAnsi" w:eastAsiaTheme="minorEastAsia" w:hAnsiTheme="minorHAnsi" w:cstheme="minorBidi"/>
          <w:noProof/>
          <w:kern w:val="2"/>
          <w:sz w:val="24"/>
          <w:szCs w:val="24"/>
          <w:lang w:val="en-US" w:eastAsia="en-US"/>
          <w14:ligatures w14:val="standardContextual"/>
        </w:rPr>
        <w:tab/>
      </w:r>
      <w:r>
        <w:rPr>
          <w:noProof/>
        </w:rPr>
        <w:t>Moderator</w:t>
      </w:r>
      <w:r>
        <w:rPr>
          <w:noProof/>
        </w:rPr>
        <w:tab/>
      </w:r>
      <w:r>
        <w:rPr>
          <w:noProof/>
        </w:rPr>
        <w:fldChar w:fldCharType="begin"/>
      </w:r>
      <w:r>
        <w:rPr>
          <w:noProof/>
        </w:rPr>
        <w:instrText xml:space="preserve"> PAGEREF _Toc207294207 \h </w:instrText>
      </w:r>
      <w:r>
        <w:rPr>
          <w:noProof/>
        </w:rPr>
      </w:r>
      <w:r>
        <w:rPr>
          <w:noProof/>
        </w:rPr>
        <w:fldChar w:fldCharType="separate"/>
      </w:r>
      <w:r>
        <w:rPr>
          <w:noProof/>
        </w:rPr>
        <w:t>8</w:t>
      </w:r>
      <w:r>
        <w:rPr>
          <w:noProof/>
        </w:rPr>
        <w:fldChar w:fldCharType="end"/>
      </w:r>
    </w:p>
    <w:p w14:paraId="67A1BEB8" w14:textId="7256DB89" w:rsidR="00657073" w:rsidRDefault="00657073">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5.4</w:t>
      </w:r>
      <w:r>
        <w:rPr>
          <w:rFonts w:asciiTheme="minorHAnsi" w:eastAsiaTheme="minorEastAsia" w:hAnsiTheme="minorHAnsi" w:cstheme="minorBidi"/>
          <w:noProof/>
          <w:kern w:val="2"/>
          <w:sz w:val="24"/>
          <w:szCs w:val="24"/>
          <w:lang w:val="en-US" w:eastAsia="en-US"/>
          <w14:ligatures w14:val="standardContextual"/>
        </w:rPr>
        <w:tab/>
      </w:r>
      <w:r>
        <w:rPr>
          <w:noProof/>
        </w:rPr>
        <w:t>Administrator</w:t>
      </w:r>
      <w:r>
        <w:rPr>
          <w:noProof/>
        </w:rPr>
        <w:tab/>
      </w:r>
      <w:r>
        <w:rPr>
          <w:noProof/>
        </w:rPr>
        <w:fldChar w:fldCharType="begin"/>
      </w:r>
      <w:r>
        <w:rPr>
          <w:noProof/>
        </w:rPr>
        <w:instrText xml:space="preserve"> PAGEREF _Toc207294208 \h </w:instrText>
      </w:r>
      <w:r>
        <w:rPr>
          <w:noProof/>
        </w:rPr>
      </w:r>
      <w:r>
        <w:rPr>
          <w:noProof/>
        </w:rPr>
        <w:fldChar w:fldCharType="separate"/>
      </w:r>
      <w:r>
        <w:rPr>
          <w:noProof/>
        </w:rPr>
        <w:t>8</w:t>
      </w:r>
      <w:r>
        <w:rPr>
          <w:noProof/>
        </w:rPr>
        <w:fldChar w:fldCharType="end"/>
      </w:r>
    </w:p>
    <w:p w14:paraId="431E8856" w14:textId="3C2881B6" w:rsidR="00657073" w:rsidRDefault="00657073">
      <w:pPr>
        <w:pStyle w:val="TOC1"/>
        <w:tabs>
          <w:tab w:val="left" w:pos="432"/>
        </w:tabs>
        <w:rPr>
          <w:rFonts w:asciiTheme="minorHAnsi" w:eastAsiaTheme="minorEastAsia" w:hAnsiTheme="minorHAnsi" w:cstheme="minorBidi"/>
          <w:noProof/>
          <w:kern w:val="2"/>
          <w:sz w:val="24"/>
          <w:szCs w:val="24"/>
          <w:lang w:val="en-US" w:eastAsia="en-US"/>
          <w14:ligatures w14:val="standardContextual"/>
        </w:rPr>
      </w:pPr>
      <w:r>
        <w:rPr>
          <w:noProof/>
        </w:rPr>
        <w:t>6.</w:t>
      </w:r>
      <w:r>
        <w:rPr>
          <w:rFonts w:asciiTheme="minorHAnsi" w:eastAsiaTheme="minorEastAsia" w:hAnsiTheme="minorHAnsi" w:cstheme="minorBidi"/>
          <w:noProof/>
          <w:kern w:val="2"/>
          <w:sz w:val="24"/>
          <w:szCs w:val="24"/>
          <w:lang w:val="en-US" w:eastAsia="en-US"/>
          <w14:ligatures w14:val="standardContextual"/>
        </w:rPr>
        <w:tab/>
      </w:r>
      <w:r>
        <w:rPr>
          <w:noProof/>
        </w:rPr>
        <w:t>Opis slučajeva korišćenja</w:t>
      </w:r>
      <w:r>
        <w:rPr>
          <w:noProof/>
        </w:rPr>
        <w:tab/>
      </w:r>
      <w:r>
        <w:rPr>
          <w:noProof/>
        </w:rPr>
        <w:fldChar w:fldCharType="begin"/>
      </w:r>
      <w:r>
        <w:rPr>
          <w:noProof/>
        </w:rPr>
        <w:instrText xml:space="preserve"> PAGEREF _Toc207294209 \h </w:instrText>
      </w:r>
      <w:r>
        <w:rPr>
          <w:noProof/>
        </w:rPr>
      </w:r>
      <w:r>
        <w:rPr>
          <w:noProof/>
        </w:rPr>
        <w:fldChar w:fldCharType="separate"/>
      </w:r>
      <w:r>
        <w:rPr>
          <w:noProof/>
        </w:rPr>
        <w:t>8</w:t>
      </w:r>
      <w:r>
        <w:rPr>
          <w:noProof/>
        </w:rPr>
        <w:fldChar w:fldCharType="end"/>
      </w:r>
    </w:p>
    <w:p w14:paraId="05612FE0" w14:textId="4DA0093D" w:rsidR="00657073" w:rsidRDefault="00657073">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6.1</w:t>
      </w:r>
      <w:r>
        <w:rPr>
          <w:rFonts w:asciiTheme="minorHAnsi" w:eastAsiaTheme="minorEastAsia" w:hAnsiTheme="minorHAnsi" w:cstheme="minorBidi"/>
          <w:noProof/>
          <w:kern w:val="2"/>
          <w:sz w:val="24"/>
          <w:szCs w:val="24"/>
          <w:lang w:val="en-US" w:eastAsia="en-US"/>
          <w14:ligatures w14:val="standardContextual"/>
        </w:rPr>
        <w:tab/>
      </w:r>
      <w:r>
        <w:rPr>
          <w:noProof/>
        </w:rPr>
        <w:t>Registracija korisnika</w:t>
      </w:r>
      <w:r>
        <w:rPr>
          <w:noProof/>
        </w:rPr>
        <w:tab/>
      </w:r>
      <w:r>
        <w:rPr>
          <w:noProof/>
        </w:rPr>
        <w:fldChar w:fldCharType="begin"/>
      </w:r>
      <w:r>
        <w:rPr>
          <w:noProof/>
        </w:rPr>
        <w:instrText xml:space="preserve"> PAGEREF _Toc207294210 \h </w:instrText>
      </w:r>
      <w:r>
        <w:rPr>
          <w:noProof/>
        </w:rPr>
      </w:r>
      <w:r>
        <w:rPr>
          <w:noProof/>
        </w:rPr>
        <w:fldChar w:fldCharType="separate"/>
      </w:r>
      <w:r>
        <w:rPr>
          <w:noProof/>
        </w:rPr>
        <w:t>8</w:t>
      </w:r>
      <w:r>
        <w:rPr>
          <w:noProof/>
        </w:rPr>
        <w:fldChar w:fldCharType="end"/>
      </w:r>
    </w:p>
    <w:p w14:paraId="7C7655AD" w14:textId="0671A405" w:rsidR="00657073" w:rsidRDefault="00657073">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6.2</w:t>
      </w:r>
      <w:r>
        <w:rPr>
          <w:rFonts w:asciiTheme="minorHAnsi" w:eastAsiaTheme="minorEastAsia" w:hAnsiTheme="minorHAnsi" w:cstheme="minorBidi"/>
          <w:noProof/>
          <w:kern w:val="2"/>
          <w:sz w:val="24"/>
          <w:szCs w:val="24"/>
          <w:lang w:val="en-US" w:eastAsia="en-US"/>
          <w14:ligatures w14:val="standardContextual"/>
        </w:rPr>
        <w:tab/>
      </w:r>
      <w:r>
        <w:rPr>
          <w:noProof/>
        </w:rPr>
        <w:t>Prijavljivanje korisnika</w:t>
      </w:r>
      <w:r>
        <w:rPr>
          <w:noProof/>
        </w:rPr>
        <w:tab/>
      </w:r>
      <w:r>
        <w:rPr>
          <w:noProof/>
        </w:rPr>
        <w:fldChar w:fldCharType="begin"/>
      </w:r>
      <w:r>
        <w:rPr>
          <w:noProof/>
        </w:rPr>
        <w:instrText xml:space="preserve"> PAGEREF _Toc207294211 \h </w:instrText>
      </w:r>
      <w:r>
        <w:rPr>
          <w:noProof/>
        </w:rPr>
      </w:r>
      <w:r>
        <w:rPr>
          <w:noProof/>
        </w:rPr>
        <w:fldChar w:fldCharType="separate"/>
      </w:r>
      <w:r>
        <w:rPr>
          <w:noProof/>
        </w:rPr>
        <w:t>9</w:t>
      </w:r>
      <w:r>
        <w:rPr>
          <w:noProof/>
        </w:rPr>
        <w:fldChar w:fldCharType="end"/>
      </w:r>
    </w:p>
    <w:p w14:paraId="62C1BB9E" w14:textId="400CD1E6" w:rsidR="00657073" w:rsidRDefault="00657073">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6.3</w:t>
      </w:r>
      <w:r>
        <w:rPr>
          <w:rFonts w:asciiTheme="minorHAnsi" w:eastAsiaTheme="minorEastAsia" w:hAnsiTheme="minorHAnsi" w:cstheme="minorBidi"/>
          <w:noProof/>
          <w:kern w:val="2"/>
          <w:sz w:val="24"/>
          <w:szCs w:val="24"/>
          <w:lang w:val="en-US" w:eastAsia="en-US"/>
          <w14:ligatures w14:val="standardContextual"/>
        </w:rPr>
        <w:tab/>
      </w:r>
      <w:r>
        <w:rPr>
          <w:noProof/>
        </w:rPr>
        <w:t>Pregled liste lekcija</w:t>
      </w:r>
      <w:r>
        <w:rPr>
          <w:noProof/>
        </w:rPr>
        <w:tab/>
      </w:r>
      <w:r>
        <w:rPr>
          <w:noProof/>
        </w:rPr>
        <w:fldChar w:fldCharType="begin"/>
      </w:r>
      <w:r>
        <w:rPr>
          <w:noProof/>
        </w:rPr>
        <w:instrText xml:space="preserve"> PAGEREF _Toc207294212 \h </w:instrText>
      </w:r>
      <w:r>
        <w:rPr>
          <w:noProof/>
        </w:rPr>
      </w:r>
      <w:r>
        <w:rPr>
          <w:noProof/>
        </w:rPr>
        <w:fldChar w:fldCharType="separate"/>
      </w:r>
      <w:r>
        <w:rPr>
          <w:noProof/>
        </w:rPr>
        <w:t>10</w:t>
      </w:r>
      <w:r>
        <w:rPr>
          <w:noProof/>
        </w:rPr>
        <w:fldChar w:fldCharType="end"/>
      </w:r>
    </w:p>
    <w:p w14:paraId="3D477A49" w14:textId="329264A3" w:rsidR="00657073" w:rsidRDefault="00657073">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6.4</w:t>
      </w:r>
      <w:r>
        <w:rPr>
          <w:rFonts w:asciiTheme="minorHAnsi" w:eastAsiaTheme="minorEastAsia" w:hAnsiTheme="minorHAnsi" w:cstheme="minorBidi"/>
          <w:noProof/>
          <w:kern w:val="2"/>
          <w:sz w:val="24"/>
          <w:szCs w:val="24"/>
          <w:lang w:val="en-US" w:eastAsia="en-US"/>
          <w14:ligatures w14:val="standardContextual"/>
        </w:rPr>
        <w:tab/>
      </w:r>
      <w:r>
        <w:rPr>
          <w:noProof/>
        </w:rPr>
        <w:t>Pregled detalja lekcije</w:t>
      </w:r>
      <w:r>
        <w:rPr>
          <w:noProof/>
        </w:rPr>
        <w:tab/>
      </w:r>
      <w:r>
        <w:rPr>
          <w:noProof/>
        </w:rPr>
        <w:fldChar w:fldCharType="begin"/>
      </w:r>
      <w:r>
        <w:rPr>
          <w:noProof/>
        </w:rPr>
        <w:instrText xml:space="preserve"> PAGEREF _Toc207294213 \h </w:instrText>
      </w:r>
      <w:r>
        <w:rPr>
          <w:noProof/>
        </w:rPr>
      </w:r>
      <w:r>
        <w:rPr>
          <w:noProof/>
        </w:rPr>
        <w:fldChar w:fldCharType="separate"/>
      </w:r>
      <w:r>
        <w:rPr>
          <w:noProof/>
        </w:rPr>
        <w:t>11</w:t>
      </w:r>
      <w:r>
        <w:rPr>
          <w:noProof/>
        </w:rPr>
        <w:fldChar w:fldCharType="end"/>
      </w:r>
    </w:p>
    <w:p w14:paraId="7A2B0CD8" w14:textId="6491FDA3" w:rsidR="00657073" w:rsidRDefault="00657073">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6.5</w:t>
      </w:r>
      <w:r>
        <w:rPr>
          <w:rFonts w:asciiTheme="minorHAnsi" w:eastAsiaTheme="minorEastAsia" w:hAnsiTheme="minorHAnsi" w:cstheme="minorBidi"/>
          <w:noProof/>
          <w:kern w:val="2"/>
          <w:sz w:val="24"/>
          <w:szCs w:val="24"/>
          <w:lang w:val="en-US" w:eastAsia="en-US"/>
          <w14:ligatures w14:val="standardContextual"/>
        </w:rPr>
        <w:tab/>
      </w:r>
      <w:r>
        <w:rPr>
          <w:noProof/>
        </w:rPr>
        <w:t>Pregled i rešavanje kviza</w:t>
      </w:r>
      <w:r>
        <w:rPr>
          <w:noProof/>
        </w:rPr>
        <w:tab/>
      </w:r>
      <w:r>
        <w:rPr>
          <w:noProof/>
        </w:rPr>
        <w:fldChar w:fldCharType="begin"/>
      </w:r>
      <w:r>
        <w:rPr>
          <w:noProof/>
        </w:rPr>
        <w:instrText xml:space="preserve"> PAGEREF _Toc207294214 \h </w:instrText>
      </w:r>
      <w:r>
        <w:rPr>
          <w:noProof/>
        </w:rPr>
      </w:r>
      <w:r>
        <w:rPr>
          <w:noProof/>
        </w:rPr>
        <w:fldChar w:fldCharType="separate"/>
      </w:r>
      <w:r>
        <w:rPr>
          <w:noProof/>
        </w:rPr>
        <w:t>12</w:t>
      </w:r>
      <w:r>
        <w:rPr>
          <w:noProof/>
        </w:rPr>
        <w:fldChar w:fldCharType="end"/>
      </w:r>
    </w:p>
    <w:p w14:paraId="6098C1DD" w14:textId="02C2CCCB" w:rsidR="00657073" w:rsidRDefault="00657073">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6.6</w:t>
      </w:r>
      <w:r>
        <w:rPr>
          <w:rFonts w:asciiTheme="minorHAnsi" w:eastAsiaTheme="minorEastAsia" w:hAnsiTheme="minorHAnsi" w:cstheme="minorBidi"/>
          <w:noProof/>
          <w:kern w:val="2"/>
          <w:sz w:val="24"/>
          <w:szCs w:val="24"/>
          <w:lang w:val="en-US" w:eastAsia="en-US"/>
          <w14:ligatures w14:val="standardContextual"/>
        </w:rPr>
        <w:tab/>
      </w:r>
      <w:r>
        <w:rPr>
          <w:noProof/>
        </w:rPr>
        <w:t>Pregled liste izazova</w:t>
      </w:r>
      <w:r>
        <w:rPr>
          <w:noProof/>
        </w:rPr>
        <w:tab/>
      </w:r>
      <w:r>
        <w:rPr>
          <w:noProof/>
        </w:rPr>
        <w:fldChar w:fldCharType="begin"/>
      </w:r>
      <w:r>
        <w:rPr>
          <w:noProof/>
        </w:rPr>
        <w:instrText xml:space="preserve"> PAGEREF _Toc207294215 \h </w:instrText>
      </w:r>
      <w:r>
        <w:rPr>
          <w:noProof/>
        </w:rPr>
      </w:r>
      <w:r>
        <w:rPr>
          <w:noProof/>
        </w:rPr>
        <w:fldChar w:fldCharType="separate"/>
      </w:r>
      <w:r>
        <w:rPr>
          <w:noProof/>
        </w:rPr>
        <w:t>12</w:t>
      </w:r>
      <w:r>
        <w:rPr>
          <w:noProof/>
        </w:rPr>
        <w:fldChar w:fldCharType="end"/>
      </w:r>
    </w:p>
    <w:p w14:paraId="5F521DD0" w14:textId="1220F1C7" w:rsidR="00657073" w:rsidRDefault="00657073">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6.7</w:t>
      </w:r>
      <w:r>
        <w:rPr>
          <w:rFonts w:asciiTheme="minorHAnsi" w:eastAsiaTheme="minorEastAsia" w:hAnsiTheme="minorHAnsi" w:cstheme="minorBidi"/>
          <w:noProof/>
          <w:kern w:val="2"/>
          <w:sz w:val="24"/>
          <w:szCs w:val="24"/>
          <w:lang w:val="en-US" w:eastAsia="en-US"/>
          <w14:ligatures w14:val="standardContextual"/>
        </w:rPr>
        <w:tab/>
      </w:r>
      <w:r>
        <w:rPr>
          <w:noProof/>
        </w:rPr>
        <w:t>Pregled detalja izazova</w:t>
      </w:r>
      <w:r>
        <w:rPr>
          <w:noProof/>
        </w:rPr>
        <w:tab/>
      </w:r>
      <w:r>
        <w:rPr>
          <w:noProof/>
        </w:rPr>
        <w:fldChar w:fldCharType="begin"/>
      </w:r>
      <w:r>
        <w:rPr>
          <w:noProof/>
        </w:rPr>
        <w:instrText xml:space="preserve"> PAGEREF _Toc207294216 \h </w:instrText>
      </w:r>
      <w:r>
        <w:rPr>
          <w:noProof/>
        </w:rPr>
      </w:r>
      <w:r>
        <w:rPr>
          <w:noProof/>
        </w:rPr>
        <w:fldChar w:fldCharType="separate"/>
      </w:r>
      <w:r>
        <w:rPr>
          <w:noProof/>
        </w:rPr>
        <w:t>13</w:t>
      </w:r>
      <w:r>
        <w:rPr>
          <w:noProof/>
        </w:rPr>
        <w:fldChar w:fldCharType="end"/>
      </w:r>
    </w:p>
    <w:p w14:paraId="6C4EAF4B" w14:textId="27F9102F" w:rsidR="00657073" w:rsidRDefault="00657073">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6.8</w:t>
      </w:r>
      <w:r>
        <w:rPr>
          <w:rFonts w:asciiTheme="minorHAnsi" w:eastAsiaTheme="minorEastAsia" w:hAnsiTheme="minorHAnsi" w:cstheme="minorBidi"/>
          <w:noProof/>
          <w:kern w:val="2"/>
          <w:sz w:val="24"/>
          <w:szCs w:val="24"/>
          <w:lang w:val="en-US" w:eastAsia="en-US"/>
          <w14:ligatures w14:val="standardContextual"/>
        </w:rPr>
        <w:tab/>
      </w:r>
      <w:r>
        <w:rPr>
          <w:noProof/>
        </w:rPr>
        <w:t>Pregled liste kurseva</w:t>
      </w:r>
      <w:r>
        <w:rPr>
          <w:noProof/>
        </w:rPr>
        <w:tab/>
      </w:r>
      <w:r>
        <w:rPr>
          <w:noProof/>
        </w:rPr>
        <w:fldChar w:fldCharType="begin"/>
      </w:r>
      <w:r>
        <w:rPr>
          <w:noProof/>
        </w:rPr>
        <w:instrText xml:space="preserve"> PAGEREF _Toc207294217 \h </w:instrText>
      </w:r>
      <w:r>
        <w:rPr>
          <w:noProof/>
        </w:rPr>
      </w:r>
      <w:r>
        <w:rPr>
          <w:noProof/>
        </w:rPr>
        <w:fldChar w:fldCharType="separate"/>
      </w:r>
      <w:r>
        <w:rPr>
          <w:noProof/>
        </w:rPr>
        <w:t>15</w:t>
      </w:r>
      <w:r>
        <w:rPr>
          <w:noProof/>
        </w:rPr>
        <w:fldChar w:fldCharType="end"/>
      </w:r>
    </w:p>
    <w:p w14:paraId="21A7BE51" w14:textId="18B4D5B6" w:rsidR="00657073" w:rsidRDefault="00657073">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6.9</w:t>
      </w:r>
      <w:r>
        <w:rPr>
          <w:rFonts w:asciiTheme="minorHAnsi" w:eastAsiaTheme="minorEastAsia" w:hAnsiTheme="minorHAnsi" w:cstheme="minorBidi"/>
          <w:noProof/>
          <w:kern w:val="2"/>
          <w:sz w:val="24"/>
          <w:szCs w:val="24"/>
          <w:lang w:val="en-US" w:eastAsia="en-US"/>
          <w14:ligatures w14:val="standardContextual"/>
        </w:rPr>
        <w:tab/>
      </w:r>
      <w:r>
        <w:rPr>
          <w:noProof/>
        </w:rPr>
        <w:t>Pregled detalja kursa</w:t>
      </w:r>
      <w:r>
        <w:rPr>
          <w:noProof/>
        </w:rPr>
        <w:tab/>
      </w:r>
      <w:r>
        <w:rPr>
          <w:noProof/>
        </w:rPr>
        <w:fldChar w:fldCharType="begin"/>
      </w:r>
      <w:r>
        <w:rPr>
          <w:noProof/>
        </w:rPr>
        <w:instrText xml:space="preserve"> PAGEREF _Toc207294218 \h </w:instrText>
      </w:r>
      <w:r>
        <w:rPr>
          <w:noProof/>
        </w:rPr>
      </w:r>
      <w:r>
        <w:rPr>
          <w:noProof/>
        </w:rPr>
        <w:fldChar w:fldCharType="separate"/>
      </w:r>
      <w:r>
        <w:rPr>
          <w:noProof/>
        </w:rPr>
        <w:t>15</w:t>
      </w:r>
      <w:r>
        <w:rPr>
          <w:noProof/>
        </w:rPr>
        <w:fldChar w:fldCharType="end"/>
      </w:r>
    </w:p>
    <w:p w14:paraId="3B3CFCD2" w14:textId="3DC7EDB1" w:rsidR="00657073" w:rsidRDefault="00657073">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r>
        <w:rPr>
          <w:noProof/>
        </w:rPr>
        <w:t>6.10</w:t>
      </w:r>
      <w:r>
        <w:rPr>
          <w:rFonts w:asciiTheme="minorHAnsi" w:eastAsiaTheme="minorEastAsia" w:hAnsiTheme="minorHAnsi" w:cstheme="minorBidi"/>
          <w:noProof/>
          <w:kern w:val="2"/>
          <w:sz w:val="24"/>
          <w:szCs w:val="24"/>
          <w:lang w:val="en-US" w:eastAsia="en-US"/>
          <w14:ligatures w14:val="standardContextual"/>
        </w:rPr>
        <w:tab/>
      </w:r>
      <w:r>
        <w:rPr>
          <w:noProof/>
        </w:rPr>
        <w:t>Kreiranje lekcije</w:t>
      </w:r>
      <w:r>
        <w:rPr>
          <w:noProof/>
        </w:rPr>
        <w:tab/>
      </w:r>
      <w:r>
        <w:rPr>
          <w:noProof/>
        </w:rPr>
        <w:fldChar w:fldCharType="begin"/>
      </w:r>
      <w:r>
        <w:rPr>
          <w:noProof/>
        </w:rPr>
        <w:instrText xml:space="preserve"> PAGEREF _Toc207294219 \h </w:instrText>
      </w:r>
      <w:r>
        <w:rPr>
          <w:noProof/>
        </w:rPr>
      </w:r>
      <w:r>
        <w:rPr>
          <w:noProof/>
        </w:rPr>
        <w:fldChar w:fldCharType="separate"/>
      </w:r>
      <w:r>
        <w:rPr>
          <w:noProof/>
        </w:rPr>
        <w:t>16</w:t>
      </w:r>
      <w:r>
        <w:rPr>
          <w:noProof/>
        </w:rPr>
        <w:fldChar w:fldCharType="end"/>
      </w:r>
    </w:p>
    <w:p w14:paraId="2DBBE480" w14:textId="3F41AF5F" w:rsidR="00657073" w:rsidRDefault="00657073">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r>
        <w:rPr>
          <w:noProof/>
        </w:rPr>
        <w:t>6.11</w:t>
      </w:r>
      <w:r>
        <w:rPr>
          <w:rFonts w:asciiTheme="minorHAnsi" w:eastAsiaTheme="minorEastAsia" w:hAnsiTheme="minorHAnsi" w:cstheme="minorBidi"/>
          <w:noProof/>
          <w:kern w:val="2"/>
          <w:sz w:val="24"/>
          <w:szCs w:val="24"/>
          <w:lang w:val="en-US" w:eastAsia="en-US"/>
          <w14:ligatures w14:val="standardContextual"/>
        </w:rPr>
        <w:tab/>
      </w:r>
      <w:r>
        <w:rPr>
          <w:noProof/>
        </w:rPr>
        <w:t>Ažuriranje lekcije</w:t>
      </w:r>
      <w:r>
        <w:rPr>
          <w:noProof/>
        </w:rPr>
        <w:tab/>
      </w:r>
      <w:r>
        <w:rPr>
          <w:noProof/>
        </w:rPr>
        <w:fldChar w:fldCharType="begin"/>
      </w:r>
      <w:r>
        <w:rPr>
          <w:noProof/>
        </w:rPr>
        <w:instrText xml:space="preserve"> PAGEREF _Toc207294220 \h </w:instrText>
      </w:r>
      <w:r>
        <w:rPr>
          <w:noProof/>
        </w:rPr>
      </w:r>
      <w:r>
        <w:rPr>
          <w:noProof/>
        </w:rPr>
        <w:fldChar w:fldCharType="separate"/>
      </w:r>
      <w:r>
        <w:rPr>
          <w:noProof/>
        </w:rPr>
        <w:t>17</w:t>
      </w:r>
      <w:r>
        <w:rPr>
          <w:noProof/>
        </w:rPr>
        <w:fldChar w:fldCharType="end"/>
      </w:r>
    </w:p>
    <w:p w14:paraId="1C39BEAC" w14:textId="32F4F3A0" w:rsidR="00657073" w:rsidRDefault="00657073">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r>
        <w:rPr>
          <w:noProof/>
        </w:rPr>
        <w:t>6.12</w:t>
      </w:r>
      <w:r>
        <w:rPr>
          <w:rFonts w:asciiTheme="minorHAnsi" w:eastAsiaTheme="minorEastAsia" w:hAnsiTheme="minorHAnsi" w:cstheme="minorBidi"/>
          <w:noProof/>
          <w:kern w:val="2"/>
          <w:sz w:val="24"/>
          <w:szCs w:val="24"/>
          <w:lang w:val="en-US" w:eastAsia="en-US"/>
          <w14:ligatures w14:val="standardContextual"/>
        </w:rPr>
        <w:tab/>
      </w:r>
      <w:r>
        <w:rPr>
          <w:noProof/>
        </w:rPr>
        <w:t>Brisanje lekcije</w:t>
      </w:r>
      <w:r>
        <w:rPr>
          <w:noProof/>
        </w:rPr>
        <w:tab/>
      </w:r>
      <w:r>
        <w:rPr>
          <w:noProof/>
        </w:rPr>
        <w:fldChar w:fldCharType="begin"/>
      </w:r>
      <w:r>
        <w:rPr>
          <w:noProof/>
        </w:rPr>
        <w:instrText xml:space="preserve"> PAGEREF _Toc207294221 \h </w:instrText>
      </w:r>
      <w:r>
        <w:rPr>
          <w:noProof/>
        </w:rPr>
      </w:r>
      <w:r>
        <w:rPr>
          <w:noProof/>
        </w:rPr>
        <w:fldChar w:fldCharType="separate"/>
      </w:r>
      <w:r>
        <w:rPr>
          <w:noProof/>
        </w:rPr>
        <w:t>18</w:t>
      </w:r>
      <w:r>
        <w:rPr>
          <w:noProof/>
        </w:rPr>
        <w:fldChar w:fldCharType="end"/>
      </w:r>
    </w:p>
    <w:p w14:paraId="6E547A7D" w14:textId="16C939F5" w:rsidR="00657073" w:rsidRDefault="00657073">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r>
        <w:rPr>
          <w:noProof/>
        </w:rPr>
        <w:t>6.13</w:t>
      </w:r>
      <w:r>
        <w:rPr>
          <w:rFonts w:asciiTheme="minorHAnsi" w:eastAsiaTheme="minorEastAsia" w:hAnsiTheme="minorHAnsi" w:cstheme="minorBidi"/>
          <w:noProof/>
          <w:kern w:val="2"/>
          <w:sz w:val="24"/>
          <w:szCs w:val="24"/>
          <w:lang w:val="en-US" w:eastAsia="en-US"/>
          <w14:ligatures w14:val="standardContextual"/>
        </w:rPr>
        <w:tab/>
      </w:r>
      <w:r>
        <w:rPr>
          <w:noProof/>
        </w:rPr>
        <w:t>Kreiranje kviza</w:t>
      </w:r>
      <w:r>
        <w:rPr>
          <w:noProof/>
        </w:rPr>
        <w:tab/>
      </w:r>
      <w:r>
        <w:rPr>
          <w:noProof/>
        </w:rPr>
        <w:fldChar w:fldCharType="begin"/>
      </w:r>
      <w:r>
        <w:rPr>
          <w:noProof/>
        </w:rPr>
        <w:instrText xml:space="preserve"> PAGEREF _Toc207294222 \h </w:instrText>
      </w:r>
      <w:r>
        <w:rPr>
          <w:noProof/>
        </w:rPr>
      </w:r>
      <w:r>
        <w:rPr>
          <w:noProof/>
        </w:rPr>
        <w:fldChar w:fldCharType="separate"/>
      </w:r>
      <w:r>
        <w:rPr>
          <w:noProof/>
        </w:rPr>
        <w:t>18</w:t>
      </w:r>
      <w:r>
        <w:rPr>
          <w:noProof/>
        </w:rPr>
        <w:fldChar w:fldCharType="end"/>
      </w:r>
    </w:p>
    <w:p w14:paraId="39EBFB7B" w14:textId="4AD90F41" w:rsidR="00657073" w:rsidRDefault="00657073">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r>
        <w:rPr>
          <w:noProof/>
        </w:rPr>
        <w:t>6.14</w:t>
      </w:r>
      <w:r>
        <w:rPr>
          <w:rFonts w:asciiTheme="minorHAnsi" w:eastAsiaTheme="minorEastAsia" w:hAnsiTheme="minorHAnsi" w:cstheme="minorBidi"/>
          <w:noProof/>
          <w:kern w:val="2"/>
          <w:sz w:val="24"/>
          <w:szCs w:val="24"/>
          <w:lang w:val="en-US" w:eastAsia="en-US"/>
          <w14:ligatures w14:val="standardContextual"/>
        </w:rPr>
        <w:tab/>
      </w:r>
      <w:r>
        <w:rPr>
          <w:noProof/>
        </w:rPr>
        <w:t>Ažuriranje kviza</w:t>
      </w:r>
      <w:r>
        <w:rPr>
          <w:noProof/>
        </w:rPr>
        <w:tab/>
      </w:r>
      <w:r>
        <w:rPr>
          <w:noProof/>
        </w:rPr>
        <w:fldChar w:fldCharType="begin"/>
      </w:r>
      <w:r>
        <w:rPr>
          <w:noProof/>
        </w:rPr>
        <w:instrText xml:space="preserve"> PAGEREF _Toc207294223 \h </w:instrText>
      </w:r>
      <w:r>
        <w:rPr>
          <w:noProof/>
        </w:rPr>
      </w:r>
      <w:r>
        <w:rPr>
          <w:noProof/>
        </w:rPr>
        <w:fldChar w:fldCharType="separate"/>
      </w:r>
      <w:r>
        <w:rPr>
          <w:noProof/>
        </w:rPr>
        <w:t>19</w:t>
      </w:r>
      <w:r>
        <w:rPr>
          <w:noProof/>
        </w:rPr>
        <w:fldChar w:fldCharType="end"/>
      </w:r>
    </w:p>
    <w:p w14:paraId="2D1B7115" w14:textId="017F1E5A" w:rsidR="00657073" w:rsidRDefault="00657073">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r>
        <w:rPr>
          <w:noProof/>
        </w:rPr>
        <w:t>6.15</w:t>
      </w:r>
      <w:r>
        <w:rPr>
          <w:rFonts w:asciiTheme="minorHAnsi" w:eastAsiaTheme="minorEastAsia" w:hAnsiTheme="minorHAnsi" w:cstheme="minorBidi"/>
          <w:noProof/>
          <w:kern w:val="2"/>
          <w:sz w:val="24"/>
          <w:szCs w:val="24"/>
          <w:lang w:val="en-US" w:eastAsia="en-US"/>
          <w14:ligatures w14:val="standardContextual"/>
        </w:rPr>
        <w:tab/>
      </w:r>
      <w:r>
        <w:rPr>
          <w:noProof/>
        </w:rPr>
        <w:t>Brisanje kviza</w:t>
      </w:r>
      <w:r>
        <w:rPr>
          <w:noProof/>
        </w:rPr>
        <w:tab/>
      </w:r>
      <w:r>
        <w:rPr>
          <w:noProof/>
        </w:rPr>
        <w:fldChar w:fldCharType="begin"/>
      </w:r>
      <w:r>
        <w:rPr>
          <w:noProof/>
        </w:rPr>
        <w:instrText xml:space="preserve"> PAGEREF _Toc207294224 \h </w:instrText>
      </w:r>
      <w:r>
        <w:rPr>
          <w:noProof/>
        </w:rPr>
      </w:r>
      <w:r>
        <w:rPr>
          <w:noProof/>
        </w:rPr>
        <w:fldChar w:fldCharType="separate"/>
      </w:r>
      <w:r>
        <w:rPr>
          <w:noProof/>
        </w:rPr>
        <w:t>20</w:t>
      </w:r>
      <w:r>
        <w:rPr>
          <w:noProof/>
        </w:rPr>
        <w:fldChar w:fldCharType="end"/>
      </w:r>
    </w:p>
    <w:p w14:paraId="10CDEC7A" w14:textId="3F1E627C" w:rsidR="00657073" w:rsidRDefault="00657073">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r>
        <w:rPr>
          <w:noProof/>
        </w:rPr>
        <w:t>6.16</w:t>
      </w:r>
      <w:r>
        <w:rPr>
          <w:rFonts w:asciiTheme="minorHAnsi" w:eastAsiaTheme="minorEastAsia" w:hAnsiTheme="minorHAnsi" w:cstheme="minorBidi"/>
          <w:noProof/>
          <w:kern w:val="2"/>
          <w:sz w:val="24"/>
          <w:szCs w:val="24"/>
          <w:lang w:val="en-US" w:eastAsia="en-US"/>
          <w14:ligatures w14:val="standardContextual"/>
        </w:rPr>
        <w:tab/>
      </w:r>
      <w:r>
        <w:rPr>
          <w:noProof/>
        </w:rPr>
        <w:t>Kreiranje izazova</w:t>
      </w:r>
      <w:r>
        <w:rPr>
          <w:noProof/>
        </w:rPr>
        <w:tab/>
      </w:r>
      <w:r>
        <w:rPr>
          <w:noProof/>
        </w:rPr>
        <w:fldChar w:fldCharType="begin"/>
      </w:r>
      <w:r>
        <w:rPr>
          <w:noProof/>
        </w:rPr>
        <w:instrText xml:space="preserve"> PAGEREF _Toc207294225 \h </w:instrText>
      </w:r>
      <w:r>
        <w:rPr>
          <w:noProof/>
        </w:rPr>
      </w:r>
      <w:r>
        <w:rPr>
          <w:noProof/>
        </w:rPr>
        <w:fldChar w:fldCharType="separate"/>
      </w:r>
      <w:r>
        <w:rPr>
          <w:noProof/>
        </w:rPr>
        <w:t>20</w:t>
      </w:r>
      <w:r>
        <w:rPr>
          <w:noProof/>
        </w:rPr>
        <w:fldChar w:fldCharType="end"/>
      </w:r>
    </w:p>
    <w:p w14:paraId="46F5C07D" w14:textId="3B15A0C0" w:rsidR="00657073" w:rsidRDefault="00657073">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r>
        <w:rPr>
          <w:noProof/>
        </w:rPr>
        <w:t>6.17</w:t>
      </w:r>
      <w:r>
        <w:rPr>
          <w:rFonts w:asciiTheme="minorHAnsi" w:eastAsiaTheme="minorEastAsia" w:hAnsiTheme="minorHAnsi" w:cstheme="minorBidi"/>
          <w:noProof/>
          <w:kern w:val="2"/>
          <w:sz w:val="24"/>
          <w:szCs w:val="24"/>
          <w:lang w:val="en-US" w:eastAsia="en-US"/>
          <w14:ligatures w14:val="standardContextual"/>
        </w:rPr>
        <w:tab/>
      </w:r>
      <w:r>
        <w:rPr>
          <w:noProof/>
        </w:rPr>
        <w:t>Ažuriranje izazova</w:t>
      </w:r>
      <w:r>
        <w:rPr>
          <w:noProof/>
        </w:rPr>
        <w:tab/>
      </w:r>
      <w:r>
        <w:rPr>
          <w:noProof/>
        </w:rPr>
        <w:fldChar w:fldCharType="begin"/>
      </w:r>
      <w:r>
        <w:rPr>
          <w:noProof/>
        </w:rPr>
        <w:instrText xml:space="preserve"> PAGEREF _Toc207294226 \h </w:instrText>
      </w:r>
      <w:r>
        <w:rPr>
          <w:noProof/>
        </w:rPr>
      </w:r>
      <w:r>
        <w:rPr>
          <w:noProof/>
        </w:rPr>
        <w:fldChar w:fldCharType="separate"/>
      </w:r>
      <w:r>
        <w:rPr>
          <w:noProof/>
        </w:rPr>
        <w:t>21</w:t>
      </w:r>
      <w:r>
        <w:rPr>
          <w:noProof/>
        </w:rPr>
        <w:fldChar w:fldCharType="end"/>
      </w:r>
    </w:p>
    <w:p w14:paraId="5CE64FC7" w14:textId="622A9333" w:rsidR="00657073" w:rsidRDefault="00657073">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r>
        <w:rPr>
          <w:noProof/>
        </w:rPr>
        <w:t>6.18</w:t>
      </w:r>
      <w:r>
        <w:rPr>
          <w:rFonts w:asciiTheme="minorHAnsi" w:eastAsiaTheme="minorEastAsia" w:hAnsiTheme="minorHAnsi" w:cstheme="minorBidi"/>
          <w:noProof/>
          <w:kern w:val="2"/>
          <w:sz w:val="24"/>
          <w:szCs w:val="24"/>
          <w:lang w:val="en-US" w:eastAsia="en-US"/>
          <w14:ligatures w14:val="standardContextual"/>
        </w:rPr>
        <w:tab/>
      </w:r>
      <w:r>
        <w:rPr>
          <w:noProof/>
        </w:rPr>
        <w:t>Brisanje izazova</w:t>
      </w:r>
      <w:r>
        <w:rPr>
          <w:noProof/>
        </w:rPr>
        <w:tab/>
      </w:r>
      <w:r>
        <w:rPr>
          <w:noProof/>
        </w:rPr>
        <w:fldChar w:fldCharType="begin"/>
      </w:r>
      <w:r>
        <w:rPr>
          <w:noProof/>
        </w:rPr>
        <w:instrText xml:space="preserve"> PAGEREF _Toc207294227 \h </w:instrText>
      </w:r>
      <w:r>
        <w:rPr>
          <w:noProof/>
        </w:rPr>
      </w:r>
      <w:r>
        <w:rPr>
          <w:noProof/>
        </w:rPr>
        <w:fldChar w:fldCharType="separate"/>
      </w:r>
      <w:r>
        <w:rPr>
          <w:noProof/>
        </w:rPr>
        <w:t>22</w:t>
      </w:r>
      <w:r>
        <w:rPr>
          <w:noProof/>
        </w:rPr>
        <w:fldChar w:fldCharType="end"/>
      </w:r>
    </w:p>
    <w:p w14:paraId="0A8F735E" w14:textId="2B859533" w:rsidR="00657073" w:rsidRDefault="00657073">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r>
        <w:rPr>
          <w:noProof/>
        </w:rPr>
        <w:t>6.19</w:t>
      </w:r>
      <w:r>
        <w:rPr>
          <w:rFonts w:asciiTheme="minorHAnsi" w:eastAsiaTheme="minorEastAsia" w:hAnsiTheme="minorHAnsi" w:cstheme="minorBidi"/>
          <w:noProof/>
          <w:kern w:val="2"/>
          <w:sz w:val="24"/>
          <w:szCs w:val="24"/>
          <w:lang w:val="en-US" w:eastAsia="en-US"/>
          <w14:ligatures w14:val="standardContextual"/>
        </w:rPr>
        <w:tab/>
      </w:r>
      <w:r>
        <w:rPr>
          <w:noProof/>
        </w:rPr>
        <w:t>Kreiranje kursa</w:t>
      </w:r>
      <w:r>
        <w:rPr>
          <w:noProof/>
        </w:rPr>
        <w:tab/>
      </w:r>
      <w:r>
        <w:rPr>
          <w:noProof/>
        </w:rPr>
        <w:fldChar w:fldCharType="begin"/>
      </w:r>
      <w:r>
        <w:rPr>
          <w:noProof/>
        </w:rPr>
        <w:instrText xml:space="preserve"> PAGEREF _Toc207294228 \h </w:instrText>
      </w:r>
      <w:r>
        <w:rPr>
          <w:noProof/>
        </w:rPr>
      </w:r>
      <w:r>
        <w:rPr>
          <w:noProof/>
        </w:rPr>
        <w:fldChar w:fldCharType="separate"/>
      </w:r>
      <w:r>
        <w:rPr>
          <w:noProof/>
        </w:rPr>
        <w:t>23</w:t>
      </w:r>
      <w:r>
        <w:rPr>
          <w:noProof/>
        </w:rPr>
        <w:fldChar w:fldCharType="end"/>
      </w:r>
    </w:p>
    <w:p w14:paraId="3C498A1B" w14:textId="7206EC1C" w:rsidR="00657073" w:rsidRDefault="00657073">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r>
        <w:rPr>
          <w:noProof/>
        </w:rPr>
        <w:t>6.20</w:t>
      </w:r>
      <w:r>
        <w:rPr>
          <w:rFonts w:asciiTheme="minorHAnsi" w:eastAsiaTheme="minorEastAsia" w:hAnsiTheme="minorHAnsi" w:cstheme="minorBidi"/>
          <w:noProof/>
          <w:kern w:val="2"/>
          <w:sz w:val="24"/>
          <w:szCs w:val="24"/>
          <w:lang w:val="en-US" w:eastAsia="en-US"/>
          <w14:ligatures w14:val="standardContextual"/>
        </w:rPr>
        <w:tab/>
      </w:r>
      <w:r>
        <w:rPr>
          <w:noProof/>
        </w:rPr>
        <w:t>Ažuriranje kursa</w:t>
      </w:r>
      <w:r>
        <w:rPr>
          <w:noProof/>
        </w:rPr>
        <w:tab/>
      </w:r>
      <w:r>
        <w:rPr>
          <w:noProof/>
        </w:rPr>
        <w:fldChar w:fldCharType="begin"/>
      </w:r>
      <w:r>
        <w:rPr>
          <w:noProof/>
        </w:rPr>
        <w:instrText xml:space="preserve"> PAGEREF _Toc207294229 \h </w:instrText>
      </w:r>
      <w:r>
        <w:rPr>
          <w:noProof/>
        </w:rPr>
      </w:r>
      <w:r>
        <w:rPr>
          <w:noProof/>
        </w:rPr>
        <w:fldChar w:fldCharType="separate"/>
      </w:r>
      <w:r>
        <w:rPr>
          <w:noProof/>
        </w:rPr>
        <w:t>23</w:t>
      </w:r>
      <w:r>
        <w:rPr>
          <w:noProof/>
        </w:rPr>
        <w:fldChar w:fldCharType="end"/>
      </w:r>
    </w:p>
    <w:p w14:paraId="6C44070C" w14:textId="35CDA67C" w:rsidR="00657073" w:rsidRDefault="00657073">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r>
        <w:rPr>
          <w:noProof/>
        </w:rPr>
        <w:t>6.21</w:t>
      </w:r>
      <w:r>
        <w:rPr>
          <w:rFonts w:asciiTheme="minorHAnsi" w:eastAsiaTheme="minorEastAsia" w:hAnsiTheme="minorHAnsi" w:cstheme="minorBidi"/>
          <w:noProof/>
          <w:kern w:val="2"/>
          <w:sz w:val="24"/>
          <w:szCs w:val="24"/>
          <w:lang w:val="en-US" w:eastAsia="en-US"/>
          <w14:ligatures w14:val="standardContextual"/>
        </w:rPr>
        <w:tab/>
      </w:r>
      <w:r>
        <w:rPr>
          <w:noProof/>
        </w:rPr>
        <w:t>Brisanje kursa</w:t>
      </w:r>
      <w:r>
        <w:rPr>
          <w:noProof/>
        </w:rPr>
        <w:tab/>
      </w:r>
      <w:r>
        <w:rPr>
          <w:noProof/>
        </w:rPr>
        <w:fldChar w:fldCharType="begin"/>
      </w:r>
      <w:r>
        <w:rPr>
          <w:noProof/>
        </w:rPr>
        <w:instrText xml:space="preserve"> PAGEREF _Toc207294230 \h </w:instrText>
      </w:r>
      <w:r>
        <w:rPr>
          <w:noProof/>
        </w:rPr>
      </w:r>
      <w:r>
        <w:rPr>
          <w:noProof/>
        </w:rPr>
        <w:fldChar w:fldCharType="separate"/>
      </w:r>
      <w:r>
        <w:rPr>
          <w:noProof/>
        </w:rPr>
        <w:t>24</w:t>
      </w:r>
      <w:r>
        <w:rPr>
          <w:noProof/>
        </w:rPr>
        <w:fldChar w:fldCharType="end"/>
      </w:r>
    </w:p>
    <w:p w14:paraId="08CF3E04" w14:textId="0A6953DC" w:rsidR="00657073" w:rsidRDefault="00657073">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r>
        <w:rPr>
          <w:noProof/>
        </w:rPr>
        <w:t>6.22</w:t>
      </w:r>
      <w:r>
        <w:rPr>
          <w:rFonts w:asciiTheme="minorHAnsi" w:eastAsiaTheme="minorEastAsia" w:hAnsiTheme="minorHAnsi" w:cstheme="minorBidi"/>
          <w:noProof/>
          <w:kern w:val="2"/>
          <w:sz w:val="24"/>
          <w:szCs w:val="24"/>
          <w:lang w:val="en-US" w:eastAsia="en-US"/>
          <w14:ligatures w14:val="standardContextual"/>
        </w:rPr>
        <w:tab/>
      </w:r>
      <w:r>
        <w:rPr>
          <w:noProof/>
        </w:rPr>
        <w:t>Pregled korisničkog profila</w:t>
      </w:r>
      <w:r>
        <w:rPr>
          <w:noProof/>
        </w:rPr>
        <w:tab/>
      </w:r>
      <w:r>
        <w:rPr>
          <w:noProof/>
        </w:rPr>
        <w:fldChar w:fldCharType="begin"/>
      </w:r>
      <w:r>
        <w:rPr>
          <w:noProof/>
        </w:rPr>
        <w:instrText xml:space="preserve"> PAGEREF _Toc207294231 \h </w:instrText>
      </w:r>
      <w:r>
        <w:rPr>
          <w:noProof/>
        </w:rPr>
      </w:r>
      <w:r>
        <w:rPr>
          <w:noProof/>
        </w:rPr>
        <w:fldChar w:fldCharType="separate"/>
      </w:r>
      <w:r>
        <w:rPr>
          <w:noProof/>
        </w:rPr>
        <w:t>24</w:t>
      </w:r>
      <w:r>
        <w:rPr>
          <w:noProof/>
        </w:rPr>
        <w:fldChar w:fldCharType="end"/>
      </w:r>
    </w:p>
    <w:p w14:paraId="118ACD3D" w14:textId="1C5C5842" w:rsidR="00657073" w:rsidRDefault="00657073">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r>
        <w:rPr>
          <w:noProof/>
        </w:rPr>
        <w:t>6.23</w:t>
      </w:r>
      <w:r>
        <w:rPr>
          <w:rFonts w:asciiTheme="minorHAnsi" w:eastAsiaTheme="minorEastAsia" w:hAnsiTheme="minorHAnsi" w:cstheme="minorBidi"/>
          <w:noProof/>
          <w:kern w:val="2"/>
          <w:sz w:val="24"/>
          <w:szCs w:val="24"/>
          <w:lang w:val="en-US" w:eastAsia="en-US"/>
          <w14:ligatures w14:val="standardContextual"/>
        </w:rPr>
        <w:tab/>
      </w:r>
      <w:r>
        <w:rPr>
          <w:noProof/>
        </w:rPr>
        <w:t>Ažuriranje korisničkog naloga</w:t>
      </w:r>
      <w:r>
        <w:rPr>
          <w:noProof/>
        </w:rPr>
        <w:tab/>
      </w:r>
      <w:r>
        <w:rPr>
          <w:noProof/>
        </w:rPr>
        <w:fldChar w:fldCharType="begin"/>
      </w:r>
      <w:r>
        <w:rPr>
          <w:noProof/>
        </w:rPr>
        <w:instrText xml:space="preserve"> PAGEREF _Toc207294232 \h </w:instrText>
      </w:r>
      <w:r>
        <w:rPr>
          <w:noProof/>
        </w:rPr>
      </w:r>
      <w:r>
        <w:rPr>
          <w:noProof/>
        </w:rPr>
        <w:fldChar w:fldCharType="separate"/>
      </w:r>
      <w:r>
        <w:rPr>
          <w:noProof/>
        </w:rPr>
        <w:t>25</w:t>
      </w:r>
      <w:r>
        <w:rPr>
          <w:noProof/>
        </w:rPr>
        <w:fldChar w:fldCharType="end"/>
      </w:r>
    </w:p>
    <w:p w14:paraId="14F04FF7" w14:textId="6769B8F9" w:rsidR="00657073" w:rsidRDefault="00657073">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r>
        <w:rPr>
          <w:noProof/>
        </w:rPr>
        <w:t>6.24</w:t>
      </w:r>
      <w:r>
        <w:rPr>
          <w:rFonts w:asciiTheme="minorHAnsi" w:eastAsiaTheme="minorEastAsia" w:hAnsiTheme="minorHAnsi" w:cstheme="minorBidi"/>
          <w:noProof/>
          <w:kern w:val="2"/>
          <w:sz w:val="24"/>
          <w:szCs w:val="24"/>
          <w:lang w:val="en-US" w:eastAsia="en-US"/>
          <w14:ligatures w14:val="standardContextual"/>
        </w:rPr>
        <w:tab/>
      </w:r>
      <w:r>
        <w:rPr>
          <w:noProof/>
        </w:rPr>
        <w:t>Zahtev za promenu uloge</w:t>
      </w:r>
      <w:r>
        <w:rPr>
          <w:noProof/>
        </w:rPr>
        <w:tab/>
      </w:r>
      <w:r>
        <w:rPr>
          <w:noProof/>
        </w:rPr>
        <w:fldChar w:fldCharType="begin"/>
      </w:r>
      <w:r>
        <w:rPr>
          <w:noProof/>
        </w:rPr>
        <w:instrText xml:space="preserve"> PAGEREF _Toc207294233 \h </w:instrText>
      </w:r>
      <w:r>
        <w:rPr>
          <w:noProof/>
        </w:rPr>
      </w:r>
      <w:r>
        <w:rPr>
          <w:noProof/>
        </w:rPr>
        <w:fldChar w:fldCharType="separate"/>
      </w:r>
      <w:r>
        <w:rPr>
          <w:noProof/>
        </w:rPr>
        <w:t>25</w:t>
      </w:r>
      <w:r>
        <w:rPr>
          <w:noProof/>
        </w:rPr>
        <w:fldChar w:fldCharType="end"/>
      </w:r>
    </w:p>
    <w:p w14:paraId="6238700D" w14:textId="783E2E8F" w:rsidR="00657073" w:rsidRDefault="00657073">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r>
        <w:rPr>
          <w:noProof/>
        </w:rPr>
        <w:t>6.25</w:t>
      </w:r>
      <w:r>
        <w:rPr>
          <w:rFonts w:asciiTheme="minorHAnsi" w:eastAsiaTheme="minorEastAsia" w:hAnsiTheme="minorHAnsi" w:cstheme="minorBidi"/>
          <w:noProof/>
          <w:kern w:val="2"/>
          <w:sz w:val="24"/>
          <w:szCs w:val="24"/>
          <w:lang w:val="en-US" w:eastAsia="en-US"/>
          <w14:ligatures w14:val="standardContextual"/>
        </w:rPr>
        <w:tab/>
      </w:r>
      <w:r>
        <w:rPr>
          <w:noProof/>
        </w:rPr>
        <w:t>Pregled zahteva za promenu uloga</w:t>
      </w:r>
      <w:r>
        <w:rPr>
          <w:noProof/>
        </w:rPr>
        <w:tab/>
      </w:r>
      <w:r>
        <w:rPr>
          <w:noProof/>
        </w:rPr>
        <w:fldChar w:fldCharType="begin"/>
      </w:r>
      <w:r>
        <w:rPr>
          <w:noProof/>
        </w:rPr>
        <w:instrText xml:space="preserve"> PAGEREF _Toc207294234 \h </w:instrText>
      </w:r>
      <w:r>
        <w:rPr>
          <w:noProof/>
        </w:rPr>
      </w:r>
      <w:r>
        <w:rPr>
          <w:noProof/>
        </w:rPr>
        <w:fldChar w:fldCharType="separate"/>
      </w:r>
      <w:r>
        <w:rPr>
          <w:noProof/>
        </w:rPr>
        <w:t>26</w:t>
      </w:r>
      <w:r>
        <w:rPr>
          <w:noProof/>
        </w:rPr>
        <w:fldChar w:fldCharType="end"/>
      </w:r>
    </w:p>
    <w:p w14:paraId="2A2F7AD7" w14:textId="3499EA89" w:rsidR="00657073" w:rsidRDefault="00657073">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r>
        <w:rPr>
          <w:noProof/>
        </w:rPr>
        <w:t>6.26</w:t>
      </w:r>
      <w:r>
        <w:rPr>
          <w:rFonts w:asciiTheme="minorHAnsi" w:eastAsiaTheme="minorEastAsia" w:hAnsiTheme="minorHAnsi" w:cstheme="minorBidi"/>
          <w:noProof/>
          <w:kern w:val="2"/>
          <w:sz w:val="24"/>
          <w:szCs w:val="24"/>
          <w:lang w:val="en-US" w:eastAsia="en-US"/>
          <w14:ligatures w14:val="standardContextual"/>
        </w:rPr>
        <w:tab/>
      </w:r>
      <w:r>
        <w:rPr>
          <w:noProof/>
        </w:rPr>
        <w:t>Promena uloge korisnika</w:t>
      </w:r>
      <w:r>
        <w:rPr>
          <w:noProof/>
        </w:rPr>
        <w:tab/>
      </w:r>
      <w:r>
        <w:rPr>
          <w:noProof/>
        </w:rPr>
        <w:fldChar w:fldCharType="begin"/>
      </w:r>
      <w:r>
        <w:rPr>
          <w:noProof/>
        </w:rPr>
        <w:instrText xml:space="preserve"> PAGEREF _Toc207294235 \h </w:instrText>
      </w:r>
      <w:r>
        <w:rPr>
          <w:noProof/>
        </w:rPr>
      </w:r>
      <w:r>
        <w:rPr>
          <w:noProof/>
        </w:rPr>
        <w:fldChar w:fldCharType="separate"/>
      </w:r>
      <w:r>
        <w:rPr>
          <w:noProof/>
        </w:rPr>
        <w:t>26</w:t>
      </w:r>
      <w:r>
        <w:rPr>
          <w:noProof/>
        </w:rPr>
        <w:fldChar w:fldCharType="end"/>
      </w:r>
    </w:p>
    <w:p w14:paraId="7A8854F5" w14:textId="6DF4D879" w:rsidR="00657073" w:rsidRDefault="00657073">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r>
        <w:rPr>
          <w:noProof/>
        </w:rPr>
        <w:t>6.27</w:t>
      </w:r>
      <w:r>
        <w:rPr>
          <w:rFonts w:asciiTheme="minorHAnsi" w:eastAsiaTheme="minorEastAsia" w:hAnsiTheme="minorHAnsi" w:cstheme="minorBidi"/>
          <w:noProof/>
          <w:kern w:val="2"/>
          <w:sz w:val="24"/>
          <w:szCs w:val="24"/>
          <w:lang w:val="en-US" w:eastAsia="en-US"/>
          <w14:ligatures w14:val="standardContextual"/>
        </w:rPr>
        <w:tab/>
      </w:r>
      <w:r>
        <w:rPr>
          <w:noProof/>
        </w:rPr>
        <w:t>Pregled rang liste korisnika</w:t>
      </w:r>
      <w:r>
        <w:rPr>
          <w:noProof/>
        </w:rPr>
        <w:tab/>
      </w:r>
      <w:r>
        <w:rPr>
          <w:noProof/>
        </w:rPr>
        <w:fldChar w:fldCharType="begin"/>
      </w:r>
      <w:r>
        <w:rPr>
          <w:noProof/>
        </w:rPr>
        <w:instrText xml:space="preserve"> PAGEREF _Toc207294236 \h </w:instrText>
      </w:r>
      <w:r>
        <w:rPr>
          <w:noProof/>
        </w:rPr>
      </w:r>
      <w:r>
        <w:rPr>
          <w:noProof/>
        </w:rPr>
        <w:fldChar w:fldCharType="separate"/>
      </w:r>
      <w:r>
        <w:rPr>
          <w:noProof/>
        </w:rPr>
        <w:t>27</w:t>
      </w:r>
      <w:r>
        <w:rPr>
          <w:noProof/>
        </w:rPr>
        <w:fldChar w:fldCharType="end"/>
      </w:r>
    </w:p>
    <w:p w14:paraId="5B302673" w14:textId="529765EC" w:rsidR="00657073" w:rsidRDefault="00657073">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r>
        <w:rPr>
          <w:noProof/>
        </w:rPr>
        <w:t>6.28</w:t>
      </w:r>
      <w:r>
        <w:rPr>
          <w:rFonts w:asciiTheme="minorHAnsi" w:eastAsiaTheme="minorEastAsia" w:hAnsiTheme="minorHAnsi" w:cstheme="minorBidi"/>
          <w:noProof/>
          <w:kern w:val="2"/>
          <w:sz w:val="24"/>
          <w:szCs w:val="24"/>
          <w:lang w:val="en-US" w:eastAsia="en-US"/>
          <w14:ligatures w14:val="standardContextual"/>
        </w:rPr>
        <w:tab/>
      </w:r>
      <w:r>
        <w:rPr>
          <w:noProof/>
        </w:rPr>
        <w:t>Komunikacija u cilju podrške</w:t>
      </w:r>
      <w:r>
        <w:rPr>
          <w:noProof/>
        </w:rPr>
        <w:tab/>
      </w:r>
      <w:r>
        <w:rPr>
          <w:noProof/>
        </w:rPr>
        <w:fldChar w:fldCharType="begin"/>
      </w:r>
      <w:r>
        <w:rPr>
          <w:noProof/>
        </w:rPr>
        <w:instrText xml:space="preserve"> PAGEREF _Toc207294237 \h </w:instrText>
      </w:r>
      <w:r>
        <w:rPr>
          <w:noProof/>
        </w:rPr>
      </w:r>
      <w:r>
        <w:rPr>
          <w:noProof/>
        </w:rPr>
        <w:fldChar w:fldCharType="separate"/>
      </w:r>
      <w:r>
        <w:rPr>
          <w:noProof/>
        </w:rPr>
        <w:t>27</w:t>
      </w:r>
      <w:r>
        <w:rPr>
          <w:noProof/>
        </w:rPr>
        <w:fldChar w:fldCharType="end"/>
      </w:r>
    </w:p>
    <w:p w14:paraId="613FF5E6" w14:textId="1F652860" w:rsidR="00657073" w:rsidRDefault="00657073">
      <w:pPr>
        <w:pStyle w:val="TOC2"/>
        <w:tabs>
          <w:tab w:val="left" w:pos="1200"/>
        </w:tabs>
        <w:rPr>
          <w:rFonts w:asciiTheme="minorHAnsi" w:eastAsiaTheme="minorEastAsia" w:hAnsiTheme="minorHAnsi" w:cstheme="minorBidi"/>
          <w:noProof/>
          <w:kern w:val="2"/>
          <w:sz w:val="24"/>
          <w:szCs w:val="24"/>
          <w:lang w:val="en-US" w:eastAsia="en-US"/>
          <w14:ligatures w14:val="standardContextual"/>
        </w:rPr>
      </w:pPr>
      <w:r>
        <w:rPr>
          <w:noProof/>
        </w:rPr>
        <w:t>6.29</w:t>
      </w:r>
      <w:r>
        <w:rPr>
          <w:rFonts w:asciiTheme="minorHAnsi" w:eastAsiaTheme="minorEastAsia" w:hAnsiTheme="minorHAnsi" w:cstheme="minorBidi"/>
          <w:noProof/>
          <w:kern w:val="2"/>
          <w:sz w:val="24"/>
          <w:szCs w:val="24"/>
          <w:lang w:val="en-US" w:eastAsia="en-US"/>
          <w14:ligatures w14:val="standardContextual"/>
        </w:rPr>
        <w:tab/>
      </w:r>
      <w:r>
        <w:rPr>
          <w:noProof/>
        </w:rPr>
        <w:t>Komunikacija u cilju podrške (Helper)</w:t>
      </w:r>
      <w:r>
        <w:rPr>
          <w:noProof/>
        </w:rPr>
        <w:tab/>
      </w:r>
      <w:r>
        <w:rPr>
          <w:noProof/>
        </w:rPr>
        <w:fldChar w:fldCharType="begin"/>
      </w:r>
      <w:r>
        <w:rPr>
          <w:noProof/>
        </w:rPr>
        <w:instrText xml:space="preserve"> PAGEREF _Toc207294238 \h </w:instrText>
      </w:r>
      <w:r>
        <w:rPr>
          <w:noProof/>
        </w:rPr>
      </w:r>
      <w:r>
        <w:rPr>
          <w:noProof/>
        </w:rPr>
        <w:fldChar w:fldCharType="separate"/>
      </w:r>
      <w:r>
        <w:rPr>
          <w:noProof/>
        </w:rPr>
        <w:t>28</w:t>
      </w:r>
      <w:r>
        <w:rPr>
          <w:noProof/>
        </w:rPr>
        <w:fldChar w:fldCharType="end"/>
      </w:r>
    </w:p>
    <w:p w14:paraId="6DC95683" w14:textId="28DE7534" w:rsidR="00657073" w:rsidRDefault="00657073">
      <w:pPr>
        <w:pStyle w:val="TOC1"/>
        <w:tabs>
          <w:tab w:val="left" w:pos="432"/>
        </w:tabs>
        <w:rPr>
          <w:rFonts w:asciiTheme="minorHAnsi" w:eastAsiaTheme="minorEastAsia" w:hAnsiTheme="minorHAnsi" w:cstheme="minorBidi"/>
          <w:noProof/>
          <w:kern w:val="2"/>
          <w:sz w:val="24"/>
          <w:szCs w:val="24"/>
          <w:lang w:val="en-US" w:eastAsia="en-US"/>
          <w14:ligatures w14:val="standardContextual"/>
        </w:rPr>
      </w:pPr>
      <w:r>
        <w:rPr>
          <w:noProof/>
        </w:rPr>
        <w:t>7.</w:t>
      </w:r>
      <w:r>
        <w:rPr>
          <w:rFonts w:asciiTheme="minorHAnsi" w:eastAsiaTheme="minorEastAsia" w:hAnsiTheme="minorHAnsi" w:cstheme="minorBidi"/>
          <w:noProof/>
          <w:kern w:val="2"/>
          <w:sz w:val="24"/>
          <w:szCs w:val="24"/>
          <w:lang w:val="en-US" w:eastAsia="en-US"/>
          <w14:ligatures w14:val="standardContextual"/>
        </w:rPr>
        <w:tab/>
      </w:r>
      <w:r>
        <w:rPr>
          <w:noProof/>
        </w:rPr>
        <w:t>Dodatni zahtevi</w:t>
      </w:r>
      <w:r>
        <w:rPr>
          <w:noProof/>
        </w:rPr>
        <w:tab/>
      </w:r>
      <w:r>
        <w:rPr>
          <w:noProof/>
        </w:rPr>
        <w:fldChar w:fldCharType="begin"/>
      </w:r>
      <w:r>
        <w:rPr>
          <w:noProof/>
        </w:rPr>
        <w:instrText xml:space="preserve"> PAGEREF _Toc207294239 \h </w:instrText>
      </w:r>
      <w:r>
        <w:rPr>
          <w:noProof/>
        </w:rPr>
      </w:r>
      <w:r>
        <w:rPr>
          <w:noProof/>
        </w:rPr>
        <w:fldChar w:fldCharType="separate"/>
      </w:r>
      <w:r>
        <w:rPr>
          <w:noProof/>
        </w:rPr>
        <w:t>28</w:t>
      </w:r>
      <w:r>
        <w:rPr>
          <w:noProof/>
        </w:rPr>
        <w:fldChar w:fldCharType="end"/>
      </w:r>
    </w:p>
    <w:p w14:paraId="6008D740" w14:textId="1ADE243A" w:rsidR="00657073" w:rsidRDefault="00657073">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7.1</w:t>
      </w:r>
      <w:r>
        <w:rPr>
          <w:rFonts w:asciiTheme="minorHAnsi" w:eastAsiaTheme="minorEastAsia" w:hAnsiTheme="minorHAnsi" w:cstheme="minorBidi"/>
          <w:noProof/>
          <w:kern w:val="2"/>
          <w:sz w:val="24"/>
          <w:szCs w:val="24"/>
          <w:lang w:val="en-US" w:eastAsia="en-US"/>
          <w14:ligatures w14:val="standardContextual"/>
        </w:rPr>
        <w:tab/>
      </w:r>
      <w:r>
        <w:rPr>
          <w:noProof/>
        </w:rPr>
        <w:t>Funkcionalnost</w:t>
      </w:r>
      <w:r>
        <w:rPr>
          <w:noProof/>
        </w:rPr>
        <w:tab/>
      </w:r>
      <w:r>
        <w:rPr>
          <w:noProof/>
        </w:rPr>
        <w:fldChar w:fldCharType="begin"/>
      </w:r>
      <w:r>
        <w:rPr>
          <w:noProof/>
        </w:rPr>
        <w:instrText xml:space="preserve"> PAGEREF _Toc207294240 \h </w:instrText>
      </w:r>
      <w:r>
        <w:rPr>
          <w:noProof/>
        </w:rPr>
      </w:r>
      <w:r>
        <w:rPr>
          <w:noProof/>
        </w:rPr>
        <w:fldChar w:fldCharType="separate"/>
      </w:r>
      <w:r>
        <w:rPr>
          <w:noProof/>
        </w:rPr>
        <w:t>28</w:t>
      </w:r>
      <w:r>
        <w:rPr>
          <w:noProof/>
        </w:rPr>
        <w:fldChar w:fldCharType="end"/>
      </w:r>
    </w:p>
    <w:p w14:paraId="4E368F3C" w14:textId="16AE82A7" w:rsidR="00657073" w:rsidRDefault="00657073">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7.2</w:t>
      </w:r>
      <w:r>
        <w:rPr>
          <w:rFonts w:asciiTheme="minorHAnsi" w:eastAsiaTheme="minorEastAsia" w:hAnsiTheme="minorHAnsi" w:cstheme="minorBidi"/>
          <w:noProof/>
          <w:kern w:val="2"/>
          <w:sz w:val="24"/>
          <w:szCs w:val="24"/>
          <w:lang w:val="en-US" w:eastAsia="en-US"/>
          <w14:ligatures w14:val="standardContextual"/>
        </w:rPr>
        <w:tab/>
      </w:r>
      <w:r>
        <w:rPr>
          <w:noProof/>
        </w:rPr>
        <w:t>Upotrebivost</w:t>
      </w:r>
      <w:r>
        <w:rPr>
          <w:noProof/>
        </w:rPr>
        <w:tab/>
      </w:r>
      <w:r>
        <w:rPr>
          <w:noProof/>
        </w:rPr>
        <w:fldChar w:fldCharType="begin"/>
      </w:r>
      <w:r>
        <w:rPr>
          <w:noProof/>
        </w:rPr>
        <w:instrText xml:space="preserve"> PAGEREF _Toc207294241 \h </w:instrText>
      </w:r>
      <w:r>
        <w:rPr>
          <w:noProof/>
        </w:rPr>
      </w:r>
      <w:r>
        <w:rPr>
          <w:noProof/>
        </w:rPr>
        <w:fldChar w:fldCharType="separate"/>
      </w:r>
      <w:r>
        <w:rPr>
          <w:noProof/>
        </w:rPr>
        <w:t>28</w:t>
      </w:r>
      <w:r>
        <w:rPr>
          <w:noProof/>
        </w:rPr>
        <w:fldChar w:fldCharType="end"/>
      </w:r>
    </w:p>
    <w:p w14:paraId="1E21DA99" w14:textId="337B0B76" w:rsidR="00657073" w:rsidRDefault="00657073">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7.3</w:t>
      </w:r>
      <w:r>
        <w:rPr>
          <w:rFonts w:asciiTheme="minorHAnsi" w:eastAsiaTheme="minorEastAsia" w:hAnsiTheme="minorHAnsi" w:cstheme="minorBidi"/>
          <w:noProof/>
          <w:kern w:val="2"/>
          <w:sz w:val="24"/>
          <w:szCs w:val="24"/>
          <w:lang w:val="en-US" w:eastAsia="en-US"/>
          <w14:ligatures w14:val="standardContextual"/>
        </w:rPr>
        <w:tab/>
      </w:r>
      <w:r>
        <w:rPr>
          <w:noProof/>
        </w:rPr>
        <w:t>Pouzdanost</w:t>
      </w:r>
      <w:r>
        <w:rPr>
          <w:noProof/>
        </w:rPr>
        <w:tab/>
      </w:r>
      <w:r>
        <w:rPr>
          <w:noProof/>
        </w:rPr>
        <w:fldChar w:fldCharType="begin"/>
      </w:r>
      <w:r>
        <w:rPr>
          <w:noProof/>
        </w:rPr>
        <w:instrText xml:space="preserve"> PAGEREF _Toc207294242 \h </w:instrText>
      </w:r>
      <w:r>
        <w:rPr>
          <w:noProof/>
        </w:rPr>
      </w:r>
      <w:r>
        <w:rPr>
          <w:noProof/>
        </w:rPr>
        <w:fldChar w:fldCharType="separate"/>
      </w:r>
      <w:r>
        <w:rPr>
          <w:noProof/>
        </w:rPr>
        <w:t>29</w:t>
      </w:r>
      <w:r>
        <w:rPr>
          <w:noProof/>
        </w:rPr>
        <w:fldChar w:fldCharType="end"/>
      </w:r>
    </w:p>
    <w:p w14:paraId="13CBE558" w14:textId="72C2D819" w:rsidR="00657073" w:rsidRDefault="00657073">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7.4</w:t>
      </w:r>
      <w:r>
        <w:rPr>
          <w:rFonts w:asciiTheme="minorHAnsi" w:eastAsiaTheme="minorEastAsia" w:hAnsiTheme="minorHAnsi" w:cstheme="minorBidi"/>
          <w:noProof/>
          <w:kern w:val="2"/>
          <w:sz w:val="24"/>
          <w:szCs w:val="24"/>
          <w:lang w:val="en-US" w:eastAsia="en-US"/>
          <w14:ligatures w14:val="standardContextual"/>
        </w:rPr>
        <w:tab/>
      </w:r>
      <w:r>
        <w:rPr>
          <w:noProof/>
        </w:rPr>
        <w:t>Performanse</w:t>
      </w:r>
      <w:r>
        <w:rPr>
          <w:noProof/>
        </w:rPr>
        <w:tab/>
      </w:r>
      <w:r>
        <w:rPr>
          <w:noProof/>
        </w:rPr>
        <w:fldChar w:fldCharType="begin"/>
      </w:r>
      <w:r>
        <w:rPr>
          <w:noProof/>
        </w:rPr>
        <w:instrText xml:space="preserve"> PAGEREF _Toc207294243 \h </w:instrText>
      </w:r>
      <w:r>
        <w:rPr>
          <w:noProof/>
        </w:rPr>
      </w:r>
      <w:r>
        <w:rPr>
          <w:noProof/>
        </w:rPr>
        <w:fldChar w:fldCharType="separate"/>
      </w:r>
      <w:r>
        <w:rPr>
          <w:noProof/>
        </w:rPr>
        <w:t>29</w:t>
      </w:r>
      <w:r>
        <w:rPr>
          <w:noProof/>
        </w:rPr>
        <w:fldChar w:fldCharType="end"/>
      </w:r>
    </w:p>
    <w:p w14:paraId="102A1892" w14:textId="08D83ED2" w:rsidR="00657073" w:rsidRDefault="00657073">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7.5</w:t>
      </w:r>
      <w:r>
        <w:rPr>
          <w:rFonts w:asciiTheme="minorHAnsi" w:eastAsiaTheme="minorEastAsia" w:hAnsiTheme="minorHAnsi" w:cstheme="minorBidi"/>
          <w:noProof/>
          <w:kern w:val="2"/>
          <w:sz w:val="24"/>
          <w:szCs w:val="24"/>
          <w:lang w:val="en-US" w:eastAsia="en-US"/>
          <w14:ligatures w14:val="standardContextual"/>
        </w:rPr>
        <w:tab/>
      </w:r>
      <w:r>
        <w:rPr>
          <w:noProof/>
        </w:rPr>
        <w:t>Podrška i održavanje</w:t>
      </w:r>
      <w:r>
        <w:rPr>
          <w:noProof/>
        </w:rPr>
        <w:tab/>
      </w:r>
      <w:r>
        <w:rPr>
          <w:noProof/>
        </w:rPr>
        <w:fldChar w:fldCharType="begin"/>
      </w:r>
      <w:r>
        <w:rPr>
          <w:noProof/>
        </w:rPr>
        <w:instrText xml:space="preserve"> PAGEREF _Toc207294244 \h </w:instrText>
      </w:r>
      <w:r>
        <w:rPr>
          <w:noProof/>
        </w:rPr>
      </w:r>
      <w:r>
        <w:rPr>
          <w:noProof/>
        </w:rPr>
        <w:fldChar w:fldCharType="separate"/>
      </w:r>
      <w:r>
        <w:rPr>
          <w:noProof/>
        </w:rPr>
        <w:t>29</w:t>
      </w:r>
      <w:r>
        <w:rPr>
          <w:noProof/>
        </w:rPr>
        <w:fldChar w:fldCharType="end"/>
      </w:r>
    </w:p>
    <w:p w14:paraId="39FD43F9" w14:textId="64C9FF7B" w:rsidR="00657073" w:rsidRDefault="00657073">
      <w:pPr>
        <w:pStyle w:val="TOC2"/>
        <w:tabs>
          <w:tab w:val="left" w:pos="1000"/>
        </w:tabs>
        <w:rPr>
          <w:rFonts w:asciiTheme="minorHAnsi" w:eastAsiaTheme="minorEastAsia" w:hAnsiTheme="minorHAnsi" w:cstheme="minorBidi"/>
          <w:noProof/>
          <w:kern w:val="2"/>
          <w:sz w:val="24"/>
          <w:szCs w:val="24"/>
          <w:lang w:val="en-US" w:eastAsia="en-US"/>
          <w14:ligatures w14:val="standardContextual"/>
        </w:rPr>
      </w:pPr>
      <w:r>
        <w:rPr>
          <w:noProof/>
        </w:rPr>
        <w:t>7.6</w:t>
      </w:r>
      <w:r>
        <w:rPr>
          <w:rFonts w:asciiTheme="minorHAnsi" w:eastAsiaTheme="minorEastAsia" w:hAnsiTheme="minorHAnsi" w:cstheme="minorBidi"/>
          <w:noProof/>
          <w:kern w:val="2"/>
          <w:sz w:val="24"/>
          <w:szCs w:val="24"/>
          <w:lang w:val="en-US" w:eastAsia="en-US"/>
          <w14:ligatures w14:val="standardContextual"/>
        </w:rPr>
        <w:tab/>
      </w:r>
      <w:r>
        <w:rPr>
          <w:noProof/>
        </w:rPr>
        <w:t>Ograničenja</w:t>
      </w:r>
      <w:r>
        <w:rPr>
          <w:noProof/>
        </w:rPr>
        <w:tab/>
      </w:r>
      <w:r>
        <w:rPr>
          <w:noProof/>
        </w:rPr>
        <w:fldChar w:fldCharType="begin"/>
      </w:r>
      <w:r>
        <w:rPr>
          <w:noProof/>
        </w:rPr>
        <w:instrText xml:space="preserve"> PAGEREF _Toc207294245 \h </w:instrText>
      </w:r>
      <w:r>
        <w:rPr>
          <w:noProof/>
        </w:rPr>
      </w:r>
      <w:r>
        <w:rPr>
          <w:noProof/>
        </w:rPr>
        <w:fldChar w:fldCharType="separate"/>
      </w:r>
      <w:r>
        <w:rPr>
          <w:noProof/>
        </w:rPr>
        <w:t>29</w:t>
      </w:r>
      <w:r>
        <w:rPr>
          <w:noProof/>
        </w:rPr>
        <w:fldChar w:fldCharType="end"/>
      </w:r>
    </w:p>
    <w:p w14:paraId="629F6460" w14:textId="4425845E" w:rsidR="00206E1F" w:rsidRPr="00671E0B" w:rsidRDefault="00206E1F" w:rsidP="00397DD2">
      <w:pPr>
        <w:pStyle w:val="Title"/>
        <w:tabs>
          <w:tab w:val="left" w:pos="540"/>
        </w:tabs>
      </w:pPr>
      <w:r w:rsidRPr="00671E0B">
        <w:rPr>
          <w:rFonts w:ascii="Times New Roman" w:hAnsi="Times New Roman"/>
          <w:b w:val="0"/>
          <w:sz w:val="20"/>
        </w:rPr>
        <w:fldChar w:fldCharType="end"/>
      </w:r>
      <w:r w:rsidRPr="00671E0B">
        <w:br w:type="page"/>
      </w:r>
      <w:r w:rsidR="00397DD2" w:rsidRPr="00671E0B">
        <w:t>Specifikacija zahteva</w:t>
      </w:r>
    </w:p>
    <w:p w14:paraId="17DA9690" w14:textId="77777777" w:rsidR="00206E1F" w:rsidRPr="00671E0B" w:rsidRDefault="003372D3">
      <w:pPr>
        <w:pStyle w:val="Heading1"/>
      </w:pPr>
      <w:bookmarkStart w:id="0" w:name="_Toc207294200"/>
      <w:r w:rsidRPr="00671E0B">
        <w:t>Cilj</w:t>
      </w:r>
      <w:r w:rsidR="00CA58C5" w:rsidRPr="00671E0B">
        <w:t xml:space="preserve"> dokumenta</w:t>
      </w:r>
      <w:bookmarkEnd w:id="0"/>
    </w:p>
    <w:p w14:paraId="37CEC411" w14:textId="0A635357" w:rsidR="00206E1F" w:rsidRPr="00671E0B" w:rsidRDefault="00B849B5" w:rsidP="00397DD2">
      <w:pPr>
        <w:pStyle w:val="BodyText"/>
      </w:pPr>
      <w:r w:rsidRPr="00671E0B">
        <w:t xml:space="preserve">Cilj ovog dokumenta je </w:t>
      </w:r>
      <w:r w:rsidR="00397DD2" w:rsidRPr="00671E0B">
        <w:t>specifikacija</w:t>
      </w:r>
      <w:r w:rsidRPr="00671E0B">
        <w:t xml:space="preserve"> zahteva </w:t>
      </w:r>
      <w:r w:rsidR="00397DD2" w:rsidRPr="00671E0B">
        <w:t>u pogledu detaljnog opisa slučajeva korišćenja</w:t>
      </w:r>
      <w:r w:rsidRPr="00671E0B">
        <w:t xml:space="preserve"> </w:t>
      </w:r>
      <w:r w:rsidR="001B4FA2" w:rsidRPr="00671E0B">
        <w:t>Cyberion</w:t>
      </w:r>
      <w:r w:rsidR="000B43D4" w:rsidRPr="00671E0B">
        <w:t>Academy</w:t>
      </w:r>
      <w:r w:rsidRPr="00671E0B">
        <w:t xml:space="preserve"> </w:t>
      </w:r>
      <w:r w:rsidR="000B43D4" w:rsidRPr="00671E0B">
        <w:t>platforme</w:t>
      </w:r>
      <w:r w:rsidRPr="00671E0B">
        <w:t>.</w:t>
      </w:r>
      <w:r w:rsidR="00397DD2" w:rsidRPr="00671E0B">
        <w:t xml:space="preserve"> </w:t>
      </w:r>
    </w:p>
    <w:p w14:paraId="12448B08" w14:textId="77777777" w:rsidR="00206E1F" w:rsidRPr="00671E0B" w:rsidRDefault="003372D3">
      <w:pPr>
        <w:pStyle w:val="Heading1"/>
      </w:pPr>
      <w:bookmarkStart w:id="1" w:name="_Toc207294201"/>
      <w:r w:rsidRPr="00671E0B">
        <w:t>Opseg</w:t>
      </w:r>
      <w:r w:rsidR="00CA58C5" w:rsidRPr="00671E0B">
        <w:t xml:space="preserve"> dokumenta</w:t>
      </w:r>
      <w:bookmarkEnd w:id="1"/>
    </w:p>
    <w:p w14:paraId="6A9676FD" w14:textId="5A3028CB" w:rsidR="00DE518F" w:rsidRPr="00671E0B" w:rsidRDefault="00B849B5" w:rsidP="00DE518F">
      <w:pPr>
        <w:pStyle w:val="BodyText"/>
      </w:pPr>
      <w:r w:rsidRPr="00671E0B">
        <w:t>Dokument se odnosi</w:t>
      </w:r>
      <w:r w:rsidR="005D48A3" w:rsidRPr="00671E0B">
        <w:t xml:space="preserve"> na</w:t>
      </w:r>
      <w:r w:rsidRPr="00671E0B">
        <w:t xml:space="preserve"> </w:t>
      </w:r>
      <w:r w:rsidR="005D48A3" w:rsidRPr="00671E0B">
        <w:t xml:space="preserve">CyberionAcademy platformu </w:t>
      </w:r>
      <w:r w:rsidRPr="00671E0B">
        <w:t xml:space="preserve">koji će biti razvijen od strane </w:t>
      </w:r>
      <w:r w:rsidR="00143564" w:rsidRPr="00671E0B">
        <w:t>ElHackers</w:t>
      </w:r>
      <w:r w:rsidRPr="00671E0B">
        <w:t>-a.</w:t>
      </w:r>
      <w:r w:rsidR="00DE518F" w:rsidRPr="00671E0B">
        <w:t xml:space="preserve"> Namena sistema </w:t>
      </w:r>
      <w:r w:rsidRPr="00671E0B">
        <w:t xml:space="preserve">je efikasno prezentovanje, kreiranje i održavanje sadržaja vezanih </w:t>
      </w:r>
      <w:r w:rsidR="00F9725F" w:rsidRPr="00671E0B">
        <w:t>platformu za učenje sajber bezbednosti</w:t>
      </w:r>
      <w:r w:rsidR="00DE518F" w:rsidRPr="00671E0B">
        <w:t>.</w:t>
      </w:r>
    </w:p>
    <w:p w14:paraId="295FB3E2" w14:textId="77777777" w:rsidR="00206E1F" w:rsidRPr="00671E0B" w:rsidRDefault="003372D3">
      <w:pPr>
        <w:pStyle w:val="Heading1"/>
      </w:pPr>
      <w:bookmarkStart w:id="2" w:name="_Toc207294202"/>
      <w:r w:rsidRPr="00671E0B">
        <w:t>Reference</w:t>
      </w:r>
      <w:bookmarkEnd w:id="2"/>
    </w:p>
    <w:p w14:paraId="5784B520" w14:textId="77777777" w:rsidR="00206E1F" w:rsidRPr="00671E0B" w:rsidRDefault="003372D3">
      <w:pPr>
        <w:pStyle w:val="BodyText"/>
      </w:pPr>
      <w:r w:rsidRPr="00671E0B">
        <w:t>Spisak korišćene literature</w:t>
      </w:r>
      <w:r w:rsidR="00206E1F" w:rsidRPr="00671E0B">
        <w:t>:</w:t>
      </w:r>
    </w:p>
    <w:p w14:paraId="3E98A606" w14:textId="5BF3A326" w:rsidR="003B2483" w:rsidRPr="00671E0B" w:rsidRDefault="00C53F7A" w:rsidP="003B2483">
      <w:pPr>
        <w:pStyle w:val="BodyText"/>
        <w:numPr>
          <w:ilvl w:val="0"/>
          <w:numId w:val="2"/>
        </w:numPr>
        <w:tabs>
          <w:tab w:val="clear" w:pos="1800"/>
          <w:tab w:val="num" w:pos="720"/>
        </w:tabs>
        <w:ind w:left="1440"/>
      </w:pPr>
      <w:r w:rsidRPr="00671E0B">
        <w:t>CyberionAcademy</w:t>
      </w:r>
      <w:r w:rsidR="003B2483" w:rsidRPr="00671E0B">
        <w:t xml:space="preserve"> – Vizija sistema, V1.0, 20</w:t>
      </w:r>
      <w:r w:rsidRPr="00671E0B">
        <w:t>25</w:t>
      </w:r>
      <w:r w:rsidR="003B2483" w:rsidRPr="00671E0B">
        <w:t xml:space="preserve">, </w:t>
      </w:r>
      <w:r w:rsidRPr="00671E0B">
        <w:t>ElHackers</w:t>
      </w:r>
      <w:r w:rsidR="003B2483" w:rsidRPr="00671E0B">
        <w:t>.</w:t>
      </w:r>
    </w:p>
    <w:p w14:paraId="2EAA9742" w14:textId="77777777" w:rsidR="00C53F7A" w:rsidRPr="00671E0B" w:rsidRDefault="00C53F7A" w:rsidP="00C53F7A">
      <w:pPr>
        <w:pStyle w:val="BodyText"/>
        <w:ind w:left="1440"/>
      </w:pPr>
    </w:p>
    <w:p w14:paraId="4BF37960" w14:textId="77777777" w:rsidR="00206E1F" w:rsidRPr="00671E0B" w:rsidRDefault="006E5E1D" w:rsidP="006E5E1D">
      <w:pPr>
        <w:pStyle w:val="Heading1"/>
      </w:pPr>
      <w:bookmarkStart w:id="3" w:name="_Toc207294203"/>
      <w:r w:rsidRPr="00671E0B">
        <w:t xml:space="preserve">Pregled slučajeva </w:t>
      </w:r>
      <w:r w:rsidR="00397DD2" w:rsidRPr="00671E0B">
        <w:t>korišćenja</w:t>
      </w:r>
      <w:bookmarkEnd w:id="3"/>
    </w:p>
    <w:p w14:paraId="5684298C" w14:textId="63A60EB5" w:rsidR="00397DD2" w:rsidRPr="00671E0B" w:rsidRDefault="0020422A" w:rsidP="0020422A">
      <w:pPr>
        <w:pStyle w:val="BodyText"/>
      </w:pPr>
      <w:r w:rsidRPr="00671E0B">
        <w:t>Osnovni UML dijagram koji prikazuje korisnike i s</w:t>
      </w:r>
      <w:r w:rsidR="00E177E4" w:rsidRPr="00671E0B">
        <w:t>lučajev</w:t>
      </w:r>
      <w:r w:rsidRPr="00671E0B">
        <w:t>e</w:t>
      </w:r>
      <w:r w:rsidR="00E177E4" w:rsidRPr="00671E0B">
        <w:t xml:space="preserve"> korišćenja </w:t>
      </w:r>
      <w:r w:rsidR="00496DB8" w:rsidRPr="00671E0B">
        <w:t>CyberionAcademy platforme</w:t>
      </w:r>
      <w:r w:rsidR="00E177E4" w:rsidRPr="00671E0B">
        <w:t xml:space="preserve"> prikazan je na sledećoj slici:</w:t>
      </w:r>
    </w:p>
    <w:p w14:paraId="273AB940" w14:textId="50133111" w:rsidR="0020422A" w:rsidRPr="00671E0B" w:rsidRDefault="009B7179" w:rsidP="00D1223C">
      <w:pPr>
        <w:pStyle w:val="BodyText"/>
        <w:ind w:left="0"/>
        <w:jc w:val="center"/>
      </w:pPr>
      <w:r w:rsidRPr="00671E0B">
        <w:rPr>
          <w:noProof/>
          <w:lang w:eastAsia="en-US"/>
        </w:rPr>
        <w:drawing>
          <wp:inline distT="0" distB="0" distL="0" distR="0" wp14:anchorId="68EFC5CC" wp14:editId="208B1C2C">
            <wp:extent cx="5196840" cy="4503038"/>
            <wp:effectExtent l="0" t="0" r="0" b="0"/>
            <wp:docPr id="165012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8189" cy="4521537"/>
                    </a:xfrm>
                    <a:prstGeom prst="rect">
                      <a:avLst/>
                    </a:prstGeom>
                    <a:noFill/>
                    <a:ln>
                      <a:noFill/>
                    </a:ln>
                  </pic:spPr>
                </pic:pic>
              </a:graphicData>
            </a:graphic>
          </wp:inline>
        </w:drawing>
      </w:r>
    </w:p>
    <w:p w14:paraId="12E19A7A" w14:textId="1BFF9BBE" w:rsidR="00962138" w:rsidRPr="00671E0B" w:rsidRDefault="00962138" w:rsidP="006E5E1D">
      <w:pPr>
        <w:pStyle w:val="BodyText"/>
      </w:pPr>
      <w:r w:rsidRPr="00671E0B">
        <w:t>Slučajevi korišćenja</w:t>
      </w:r>
      <w:r w:rsidR="00004D1B" w:rsidRPr="00671E0B">
        <w:t xml:space="preserve"> </w:t>
      </w:r>
      <w:r w:rsidR="000903CB" w:rsidRPr="00671E0B">
        <w:rPr>
          <w:i/>
          <w:iCs/>
        </w:rPr>
        <w:t>pregled</w:t>
      </w:r>
      <w:r w:rsidR="00DD2A71" w:rsidRPr="00671E0B">
        <w:rPr>
          <w:i/>
          <w:iCs/>
        </w:rPr>
        <w:t xml:space="preserve"> i kori</w:t>
      </w:r>
      <w:r w:rsidR="008533E4" w:rsidRPr="00671E0B">
        <w:rPr>
          <w:i/>
        </w:rPr>
        <w:t>šćenje saržaja platforme</w:t>
      </w:r>
      <w:r w:rsidRPr="00671E0B">
        <w:rPr>
          <w:i/>
          <w:iCs/>
        </w:rPr>
        <w:t xml:space="preserve">, </w:t>
      </w:r>
      <w:r w:rsidR="008533E4" w:rsidRPr="00671E0B">
        <w:rPr>
          <w:i/>
          <w:iCs/>
        </w:rPr>
        <w:t>pregled i ažuriranje profila</w:t>
      </w:r>
      <w:r w:rsidR="00CA7484" w:rsidRPr="00671E0B">
        <w:rPr>
          <w:i/>
          <w:iCs/>
        </w:rPr>
        <w:t>,</w:t>
      </w:r>
      <w:r w:rsidR="00DD4194" w:rsidRPr="00671E0B">
        <w:rPr>
          <w:i/>
          <w:iCs/>
        </w:rPr>
        <w:t xml:space="preserve"> kreiranje ažuriranje</w:t>
      </w:r>
      <w:r w:rsidR="000C3DDB">
        <w:rPr>
          <w:i/>
          <w:iCs/>
        </w:rPr>
        <w:t xml:space="preserve">, </w:t>
      </w:r>
      <w:r w:rsidR="00DD4194" w:rsidRPr="00671E0B">
        <w:rPr>
          <w:i/>
          <w:iCs/>
        </w:rPr>
        <w:t>brisanje sadržaja i promena uloga korisnicima</w:t>
      </w:r>
      <w:r w:rsidR="009458D3" w:rsidRPr="00671E0B">
        <w:rPr>
          <w:i/>
          <w:iCs/>
        </w:rPr>
        <w:t xml:space="preserve"> </w:t>
      </w:r>
      <w:r w:rsidRPr="00671E0B">
        <w:t xml:space="preserve">obuhvataju složenije radnje koje se mogu razložiti </w:t>
      </w:r>
      <w:r w:rsidR="006E5E1D" w:rsidRPr="00671E0B">
        <w:t>dalje razložiti na pojedinačne slučajeve korišćenja.</w:t>
      </w:r>
    </w:p>
    <w:p w14:paraId="21752514" w14:textId="1870F80C" w:rsidR="00FB42C5" w:rsidRPr="00671E0B" w:rsidRDefault="006E5E1D" w:rsidP="00C26410">
      <w:pPr>
        <w:pStyle w:val="BodyText"/>
      </w:pPr>
      <w:r w:rsidRPr="00671E0B">
        <w:t xml:space="preserve">Detaljni UML dijagram za slučaj korišćenja </w:t>
      </w:r>
      <w:r w:rsidR="000903CB" w:rsidRPr="00671E0B">
        <w:rPr>
          <w:i/>
          <w:iCs/>
        </w:rPr>
        <w:t>pregled</w:t>
      </w:r>
      <w:r w:rsidR="007B50B5" w:rsidRPr="00671E0B">
        <w:rPr>
          <w:i/>
          <w:iCs/>
        </w:rPr>
        <w:t xml:space="preserve"> i kori</w:t>
      </w:r>
      <w:r w:rsidR="007B50B5" w:rsidRPr="00671E0B">
        <w:rPr>
          <w:i/>
        </w:rPr>
        <w:t>šćenje saržaja platforme</w:t>
      </w:r>
      <w:r w:rsidR="007B50B5" w:rsidRPr="00671E0B">
        <w:t xml:space="preserve"> </w:t>
      </w:r>
      <w:r w:rsidRPr="00671E0B">
        <w:t>je prikazan na sledećoj slici:</w:t>
      </w:r>
    </w:p>
    <w:p w14:paraId="48FAB5DC" w14:textId="493D81B5" w:rsidR="00C26410" w:rsidRPr="00671E0B" w:rsidRDefault="000903CB" w:rsidP="00C26410">
      <w:pPr>
        <w:pStyle w:val="BodyText"/>
        <w:ind w:left="0"/>
        <w:jc w:val="center"/>
      </w:pPr>
      <w:r w:rsidRPr="00671E0B">
        <w:rPr>
          <w:noProof/>
        </w:rPr>
        <w:drawing>
          <wp:inline distT="0" distB="0" distL="0" distR="0" wp14:anchorId="79781D4C" wp14:editId="1A22E647">
            <wp:extent cx="4892040" cy="3761659"/>
            <wp:effectExtent l="0" t="0" r="0" b="0"/>
            <wp:docPr id="909227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04706" cy="3771398"/>
                    </a:xfrm>
                    <a:prstGeom prst="rect">
                      <a:avLst/>
                    </a:prstGeom>
                    <a:noFill/>
                    <a:ln>
                      <a:noFill/>
                    </a:ln>
                  </pic:spPr>
                </pic:pic>
              </a:graphicData>
            </a:graphic>
          </wp:inline>
        </w:drawing>
      </w:r>
    </w:p>
    <w:p w14:paraId="7817E2C4" w14:textId="0853243D" w:rsidR="006E5E1D" w:rsidRPr="00671E0B" w:rsidRDefault="006E5E1D" w:rsidP="006E5E1D">
      <w:pPr>
        <w:pStyle w:val="BodyText"/>
      </w:pPr>
      <w:r w:rsidRPr="00671E0B">
        <w:t xml:space="preserve">Detaljni UML dijagram za slučaj korišćenja </w:t>
      </w:r>
      <w:r w:rsidR="00CC3EFE" w:rsidRPr="00671E0B">
        <w:rPr>
          <w:i/>
          <w:iCs/>
        </w:rPr>
        <w:t>pregled i ažuriranje profila</w:t>
      </w:r>
      <w:r w:rsidRPr="00671E0B">
        <w:t xml:space="preserve"> je prikazan na sledećoj slici:</w:t>
      </w:r>
    </w:p>
    <w:p w14:paraId="47638206" w14:textId="1F706152" w:rsidR="006E5E1D" w:rsidRPr="00671E0B" w:rsidRDefault="009515EB" w:rsidP="003524E4">
      <w:pPr>
        <w:pStyle w:val="BodyText"/>
        <w:ind w:left="0"/>
        <w:jc w:val="center"/>
      </w:pPr>
      <w:r w:rsidRPr="00671E0B">
        <w:rPr>
          <w:noProof/>
        </w:rPr>
        <w:drawing>
          <wp:inline distT="0" distB="0" distL="0" distR="0" wp14:anchorId="746F17A5" wp14:editId="65E804AD">
            <wp:extent cx="3589020" cy="2799714"/>
            <wp:effectExtent l="0" t="0" r="0" b="0"/>
            <wp:docPr id="1071891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05775" cy="2812784"/>
                    </a:xfrm>
                    <a:prstGeom prst="rect">
                      <a:avLst/>
                    </a:prstGeom>
                    <a:noFill/>
                    <a:ln>
                      <a:noFill/>
                    </a:ln>
                  </pic:spPr>
                </pic:pic>
              </a:graphicData>
            </a:graphic>
          </wp:inline>
        </w:drawing>
      </w:r>
    </w:p>
    <w:p w14:paraId="4F7FEDBB" w14:textId="43D637AC" w:rsidR="009458D3" w:rsidRPr="00671E0B" w:rsidRDefault="009458D3" w:rsidP="009458D3">
      <w:pPr>
        <w:pStyle w:val="BodyText"/>
      </w:pPr>
      <w:r w:rsidRPr="00671E0B">
        <w:t xml:space="preserve">Detaljni UML dijagram za slučaj korišćenja </w:t>
      </w:r>
      <w:r w:rsidR="002F3B38" w:rsidRPr="00671E0B">
        <w:rPr>
          <w:i/>
          <w:iCs/>
        </w:rPr>
        <w:t>kreiranje ažuriranje i brisanje sadržaja</w:t>
      </w:r>
      <w:r w:rsidR="002F3B38" w:rsidRPr="00671E0B">
        <w:t xml:space="preserve"> </w:t>
      </w:r>
      <w:r w:rsidRPr="00671E0B">
        <w:t>je prikazan na sledećoj slici:</w:t>
      </w:r>
    </w:p>
    <w:p w14:paraId="36621249" w14:textId="587E25B2" w:rsidR="00426AF1" w:rsidRPr="00671E0B" w:rsidRDefault="005C5326" w:rsidP="009515EB">
      <w:pPr>
        <w:pStyle w:val="BodyText"/>
        <w:ind w:left="0"/>
        <w:jc w:val="center"/>
      </w:pPr>
      <w:r w:rsidRPr="00671E0B">
        <w:rPr>
          <w:noProof/>
        </w:rPr>
        <w:drawing>
          <wp:inline distT="0" distB="0" distL="0" distR="0" wp14:anchorId="6988CADB" wp14:editId="06D49911">
            <wp:extent cx="4739640" cy="3074689"/>
            <wp:effectExtent l="0" t="0" r="0" b="0"/>
            <wp:docPr id="1579208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0469" cy="3088201"/>
                    </a:xfrm>
                    <a:prstGeom prst="rect">
                      <a:avLst/>
                    </a:prstGeom>
                    <a:noFill/>
                    <a:ln>
                      <a:noFill/>
                    </a:ln>
                  </pic:spPr>
                </pic:pic>
              </a:graphicData>
            </a:graphic>
          </wp:inline>
        </w:drawing>
      </w:r>
    </w:p>
    <w:p w14:paraId="5A8A5038" w14:textId="357A501E" w:rsidR="004A03FA" w:rsidRPr="00671E0B" w:rsidRDefault="004A03FA" w:rsidP="005C5326">
      <w:pPr>
        <w:pStyle w:val="BodyText"/>
      </w:pPr>
      <w:r w:rsidRPr="00671E0B">
        <w:t xml:space="preserve">Detaljni UML dijagram za slučaj korišćenja </w:t>
      </w:r>
      <w:r w:rsidR="009D2B81" w:rsidRPr="00671E0B">
        <w:rPr>
          <w:i/>
          <w:iCs/>
        </w:rPr>
        <w:t>i promena uloga korisnicima</w:t>
      </w:r>
      <w:r w:rsidRPr="00671E0B">
        <w:t xml:space="preserve"> je prikazan na sledećoj slici</w:t>
      </w:r>
    </w:p>
    <w:p w14:paraId="7B1DE92B" w14:textId="4F4CF79A" w:rsidR="005C5326" w:rsidRPr="00671E0B" w:rsidRDefault="00E745F7" w:rsidP="005C5326">
      <w:pPr>
        <w:pStyle w:val="BodyText"/>
        <w:ind w:left="0"/>
        <w:jc w:val="center"/>
      </w:pPr>
      <w:r w:rsidRPr="00671E0B">
        <w:rPr>
          <w:noProof/>
        </w:rPr>
        <w:drawing>
          <wp:inline distT="0" distB="0" distL="0" distR="0" wp14:anchorId="171B4AB4" wp14:editId="7A6D8F45">
            <wp:extent cx="3489960" cy="1729300"/>
            <wp:effectExtent l="0" t="0" r="0" b="0"/>
            <wp:docPr id="2116717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06426" cy="1737459"/>
                    </a:xfrm>
                    <a:prstGeom prst="rect">
                      <a:avLst/>
                    </a:prstGeom>
                    <a:noFill/>
                    <a:ln>
                      <a:noFill/>
                    </a:ln>
                  </pic:spPr>
                </pic:pic>
              </a:graphicData>
            </a:graphic>
          </wp:inline>
        </w:drawing>
      </w:r>
    </w:p>
    <w:p w14:paraId="6021C687" w14:textId="4DE44804" w:rsidR="00A53A55" w:rsidRPr="00671E0B" w:rsidRDefault="00A53A55" w:rsidP="00A53A55">
      <w:pPr>
        <w:pStyle w:val="BodyText"/>
      </w:pPr>
      <w:r w:rsidRPr="00671E0B">
        <w:t xml:space="preserve">Detaljni UML dijagram za slučaj korišćenja </w:t>
      </w:r>
      <w:r w:rsidR="003547D9" w:rsidRPr="00671E0B">
        <w:rPr>
          <w:i/>
          <w:iCs/>
        </w:rPr>
        <w:t xml:space="preserve">brisanje sadržaja </w:t>
      </w:r>
      <w:r w:rsidRPr="00671E0B">
        <w:t>je prikazan na sledećoj slici:</w:t>
      </w:r>
    </w:p>
    <w:p w14:paraId="58997099" w14:textId="198B0926" w:rsidR="003547D9" w:rsidRPr="00671E0B" w:rsidRDefault="00334B18" w:rsidP="00334B18">
      <w:pPr>
        <w:pStyle w:val="BodyText"/>
        <w:ind w:left="0"/>
        <w:jc w:val="center"/>
      </w:pPr>
      <w:r w:rsidRPr="00671E0B">
        <w:rPr>
          <w:noProof/>
        </w:rPr>
        <w:drawing>
          <wp:inline distT="0" distB="0" distL="0" distR="0" wp14:anchorId="6CA2F655" wp14:editId="5562F1F0">
            <wp:extent cx="2253342" cy="1805940"/>
            <wp:effectExtent l="0" t="0" r="0" b="0"/>
            <wp:docPr id="948738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56476" cy="1808451"/>
                    </a:xfrm>
                    <a:prstGeom prst="rect">
                      <a:avLst/>
                    </a:prstGeom>
                    <a:noFill/>
                    <a:ln>
                      <a:noFill/>
                    </a:ln>
                  </pic:spPr>
                </pic:pic>
              </a:graphicData>
            </a:graphic>
          </wp:inline>
        </w:drawing>
      </w:r>
    </w:p>
    <w:p w14:paraId="627FE930" w14:textId="77777777" w:rsidR="00A53A55" w:rsidRPr="00671E0B" w:rsidRDefault="00A53A55" w:rsidP="004A03FA"/>
    <w:p w14:paraId="3A84B5BB" w14:textId="618FDF9F" w:rsidR="006E5E1D" w:rsidRPr="00671E0B" w:rsidRDefault="006E5E1D" w:rsidP="006E5E1D">
      <w:pPr>
        <w:pStyle w:val="Heading1"/>
      </w:pPr>
      <w:bookmarkStart w:id="4" w:name="_Toc207294204"/>
      <w:r w:rsidRPr="00671E0B">
        <w:t>Profili korisnika</w:t>
      </w:r>
      <w:bookmarkEnd w:id="4"/>
    </w:p>
    <w:p w14:paraId="103CA486" w14:textId="3BAE8787" w:rsidR="0020422A" w:rsidRPr="00671E0B" w:rsidRDefault="0020422A" w:rsidP="004E4574">
      <w:pPr>
        <w:pStyle w:val="BodyText"/>
      </w:pPr>
      <w:r w:rsidRPr="00671E0B">
        <w:t xml:space="preserve">Identifikovani su sledeći </w:t>
      </w:r>
      <w:r w:rsidR="004E4574" w:rsidRPr="00671E0B">
        <w:t>profili</w:t>
      </w:r>
      <w:r w:rsidRPr="00671E0B">
        <w:t xml:space="preserve"> korisnika </w:t>
      </w:r>
      <w:r w:rsidR="00842BA2" w:rsidRPr="00671E0B">
        <w:t>CyberionAcademy platforme</w:t>
      </w:r>
      <w:r w:rsidRPr="00671E0B">
        <w:t>:</w:t>
      </w:r>
    </w:p>
    <w:p w14:paraId="01805724" w14:textId="7D81459A" w:rsidR="006E5E1D" w:rsidRPr="00671E0B" w:rsidRDefault="009F6C2B" w:rsidP="006E5E1D">
      <w:pPr>
        <w:pStyle w:val="Heading2"/>
      </w:pPr>
      <w:bookmarkStart w:id="5" w:name="_Toc207294205"/>
      <w:r w:rsidRPr="00671E0B">
        <w:t>Korisnik</w:t>
      </w:r>
      <w:bookmarkEnd w:id="5"/>
    </w:p>
    <w:p w14:paraId="5DBE3009" w14:textId="4DE59E2D" w:rsidR="009F6C2B" w:rsidRPr="00671E0B" w:rsidRDefault="009F6C2B" w:rsidP="009E0D4A">
      <w:pPr>
        <w:pStyle w:val="BodyText"/>
      </w:pPr>
      <w:r w:rsidRPr="00671E0B">
        <w:t>Korisnik platforme je osoba zainteresovana za sajber bezbednost, bez neke potrebne kvalifikacije,</w:t>
      </w:r>
      <w:r w:rsidR="006C44C1" w:rsidRPr="00671E0B">
        <w:t xml:space="preserve"> </w:t>
      </w:r>
      <w:r w:rsidRPr="00671E0B">
        <w:t>platofrmu mogu koristiti i apsolutni početnici i iskusniji korisnici.</w:t>
      </w:r>
      <w:r w:rsidR="00F7267D" w:rsidRPr="00671E0B">
        <w:t xml:space="preserve"> </w:t>
      </w:r>
      <w:r w:rsidRPr="00671E0B">
        <w:t>Korisnik ima pristup javnim sadržajima platforme koji uključuje lekcije, izazove, kvizove i kurseve, kao i komunikacionom kanalu za pomoć u savladavanju određenog znanja.</w:t>
      </w:r>
    </w:p>
    <w:p w14:paraId="7510B99B" w14:textId="5E2CAC43" w:rsidR="006E5E1D" w:rsidRPr="00671E0B" w:rsidRDefault="006C44C1" w:rsidP="006E5E1D">
      <w:pPr>
        <w:pStyle w:val="Heading2"/>
      </w:pPr>
      <w:bookmarkStart w:id="6" w:name="_Toc207294206"/>
      <w:r w:rsidRPr="00671E0B">
        <w:t>Helper</w:t>
      </w:r>
      <w:bookmarkEnd w:id="6"/>
    </w:p>
    <w:p w14:paraId="3E6190D6" w14:textId="457F823A" w:rsidR="000033CC" w:rsidRPr="00671E0B" w:rsidRDefault="000033CC" w:rsidP="000033CC">
      <w:pPr>
        <w:pStyle w:val="BodyText"/>
      </w:pPr>
      <w:r w:rsidRPr="00671E0B">
        <w:t>Helper je zadužen za odgovaranje na pitanja pomoći i komunikaciju u vezi izazova i lekcija koje otvore korisnici. Helper je osoba koja se istakla svojim znanjem na platformi i željna je da pomogne drugim korisnicima koji žele da nauče, ali im je ipak potrebna komunikacija sa ljudima. Helper je ispod moderatora u hijerarhijskom pogledu i jedina funkcionalnost koji ima iznad običnih korisnika je pružanje pomoći odgovarajući na pitanja.</w:t>
      </w:r>
    </w:p>
    <w:p w14:paraId="1DD481E5" w14:textId="2C0530C4" w:rsidR="006E5E1D" w:rsidRPr="00671E0B" w:rsidRDefault="00B00E25" w:rsidP="006E5E1D">
      <w:pPr>
        <w:pStyle w:val="Heading2"/>
      </w:pPr>
      <w:bookmarkStart w:id="7" w:name="_Toc207294207"/>
      <w:r w:rsidRPr="00671E0B">
        <w:t>Moderator</w:t>
      </w:r>
      <w:bookmarkEnd w:id="7"/>
    </w:p>
    <w:p w14:paraId="7C87F153" w14:textId="63A116CD" w:rsidR="0020422A" w:rsidRPr="00671E0B" w:rsidRDefault="00B00E25" w:rsidP="00B00E25">
      <w:pPr>
        <w:pStyle w:val="BodyText"/>
      </w:pPr>
      <w:r w:rsidRPr="00671E0B">
        <w:t>Moderator je zadužen za kreiranje i modifikaciju sadržaja na platformu koji uključuje teorijske lekcija, praktične izazove i kurseve kao grupaciju lekcija i izazova radi lakše organizacije učenja. Upravlja pravljenjem (build) Docker slika (image) za izazove koji koriste Docker instance. Moderator je osoba koja treba da poseduje znanje u sajber bezbednosti kako bi postavljala kvalitetan sadržaj na samoj platformu, ali i znanje o kreiranju dokerizovanih stranica i servisa koji bi se koristili za izazove.</w:t>
      </w:r>
    </w:p>
    <w:p w14:paraId="22639631" w14:textId="77777777" w:rsidR="006E5E1D" w:rsidRPr="00671E0B" w:rsidRDefault="006E5E1D" w:rsidP="006E5E1D">
      <w:pPr>
        <w:pStyle w:val="Heading2"/>
      </w:pPr>
      <w:bookmarkStart w:id="8" w:name="_Toc207294208"/>
      <w:r w:rsidRPr="00671E0B">
        <w:t>Administrator</w:t>
      </w:r>
      <w:bookmarkEnd w:id="8"/>
    </w:p>
    <w:p w14:paraId="0517E722" w14:textId="5034BB81" w:rsidR="009E0D4A" w:rsidRPr="00671E0B" w:rsidRDefault="009E0D4A" w:rsidP="009E0D4A">
      <w:pPr>
        <w:pStyle w:val="BodyText"/>
      </w:pPr>
      <w:r w:rsidRPr="00671E0B">
        <w:t>Administrator je zadužen za generalno održavanje platforme, otklanjanje grešaka i potencijalnom dodavanju novih funkcionalnosti, kao i za samo instaliranje i konfigurisanje platforme. Administrator može da upravlja drugim profilima korisnika, tako što promeni njihov tip korisnika, odnosno tako što obradi zahteve za viši profil koji podnosne korisnici koji žele da napreduju na platformu. U ulozi administratora će najčešće biti obrazovana osoba sa visokim nivoom znanja i iskustva u sajber bezbednosti i instalacije i održavaju servera. Poželjan je i visok nivo znanja rada sa Docker kontejnerima u slučaju problema sa infrastrukutom izazova koji koriste Docker instance. Administrator će imati pristup svim funkcionalnostima sistema i hijerarhijski je na samom vrhu profila korisnika.</w:t>
      </w:r>
    </w:p>
    <w:p w14:paraId="5CE463F6" w14:textId="77777777" w:rsidR="00397DD2" w:rsidRPr="00671E0B" w:rsidRDefault="006E5E1D" w:rsidP="00397DD2">
      <w:pPr>
        <w:pStyle w:val="Heading1"/>
      </w:pPr>
      <w:bookmarkStart w:id="9" w:name="_Toc207294209"/>
      <w:r w:rsidRPr="00671E0B">
        <w:t>Opis slučajeva korišćenja</w:t>
      </w:r>
      <w:bookmarkEnd w:id="9"/>
    </w:p>
    <w:p w14:paraId="40DBB998" w14:textId="4254163E" w:rsidR="00786068" w:rsidRPr="00671E0B" w:rsidRDefault="256AFC94" w:rsidP="00786068">
      <w:pPr>
        <w:pStyle w:val="Heading2"/>
      </w:pPr>
      <w:bookmarkStart w:id="10" w:name="_Toc207294210"/>
      <w:r w:rsidRPr="00671E0B">
        <w:t>Registracija korisnika</w:t>
      </w:r>
      <w:bookmarkEnd w:id="10"/>
    </w:p>
    <w:p w14:paraId="4520A218" w14:textId="77777777" w:rsidR="00EE34CB" w:rsidRPr="00671E0B" w:rsidRDefault="256AFC94" w:rsidP="00EE34CB">
      <w:pPr>
        <w:spacing w:after="120"/>
        <w:ind w:firstLine="720"/>
      </w:pPr>
      <w:r w:rsidRPr="00671E0B">
        <w:rPr>
          <w:b/>
          <w:bCs/>
        </w:rPr>
        <w:t>Kratak opis:</w:t>
      </w:r>
    </w:p>
    <w:p w14:paraId="249F761A" w14:textId="0A38EE75" w:rsidR="256AFC94" w:rsidRPr="00671E0B" w:rsidRDefault="256AFC94" w:rsidP="00EE34CB">
      <w:pPr>
        <w:spacing w:after="120"/>
        <w:ind w:firstLine="720"/>
      </w:pPr>
      <w:r w:rsidRPr="00671E0B">
        <w:t>Kreiranje novog korisničkog naloga na platformi</w:t>
      </w:r>
      <w:r w:rsidR="005E5C4B" w:rsidRPr="00671E0B">
        <w:t xml:space="preserve"> u cilju korišćenja platforme</w:t>
      </w:r>
      <w:r w:rsidRPr="00671E0B">
        <w:t>.</w:t>
      </w:r>
    </w:p>
    <w:p w14:paraId="1289095C" w14:textId="77777777" w:rsidR="00EE34CB" w:rsidRPr="00671E0B" w:rsidRDefault="256AFC94" w:rsidP="00EE34CB">
      <w:pPr>
        <w:spacing w:after="120"/>
        <w:ind w:firstLine="720"/>
      </w:pPr>
      <w:r w:rsidRPr="00671E0B">
        <w:rPr>
          <w:b/>
          <w:bCs/>
        </w:rPr>
        <w:t>Akteri:</w:t>
      </w:r>
    </w:p>
    <w:p w14:paraId="1506D024" w14:textId="491700DD" w:rsidR="256AFC94" w:rsidRPr="00671E0B" w:rsidRDefault="005E5C4B" w:rsidP="00EE34CB">
      <w:pPr>
        <w:spacing w:after="120"/>
        <w:ind w:firstLine="720"/>
      </w:pPr>
      <w:r w:rsidRPr="00671E0B">
        <w:t>Korisnik platforme (koji ne poseduje nalog)</w:t>
      </w:r>
      <w:r w:rsidR="256AFC94" w:rsidRPr="00671E0B">
        <w:t>.</w:t>
      </w:r>
    </w:p>
    <w:p w14:paraId="6885F947" w14:textId="77777777" w:rsidR="00EE34CB" w:rsidRPr="00671E0B" w:rsidRDefault="256AFC94" w:rsidP="00EE34CB">
      <w:pPr>
        <w:spacing w:after="120"/>
        <w:ind w:left="720"/>
      </w:pPr>
      <w:r w:rsidRPr="00671E0B">
        <w:rPr>
          <w:b/>
          <w:bCs/>
        </w:rPr>
        <w:t>Preduslovi:</w:t>
      </w:r>
    </w:p>
    <w:p w14:paraId="6E04F643" w14:textId="58C068EC" w:rsidR="256AFC94" w:rsidRPr="00671E0B" w:rsidRDefault="256AFC94" w:rsidP="00EE34CB">
      <w:pPr>
        <w:spacing w:after="120"/>
        <w:ind w:left="720"/>
      </w:pPr>
      <w:r w:rsidRPr="00671E0B">
        <w:t>Korisnik nije</w:t>
      </w:r>
      <w:r w:rsidR="0002317D" w:rsidRPr="00671E0B">
        <w:t xml:space="preserve"> trenutno prijavljen</w:t>
      </w:r>
      <w:r w:rsidRPr="00671E0B">
        <w:t>.</w:t>
      </w:r>
    </w:p>
    <w:p w14:paraId="06C030FD" w14:textId="14AA61EF" w:rsidR="00EB10DF" w:rsidRPr="00671E0B" w:rsidRDefault="00EB10DF" w:rsidP="00EE34CB">
      <w:pPr>
        <w:spacing w:after="120"/>
        <w:ind w:left="720"/>
      </w:pPr>
      <w:r w:rsidRPr="00671E0B">
        <w:rPr>
          <w:b/>
          <w:bCs/>
        </w:rPr>
        <w:t>Osnovni tok</w:t>
      </w:r>
      <w:r w:rsidR="000366F2" w:rsidRPr="00671E0B">
        <w:rPr>
          <w:b/>
          <w:bCs/>
        </w:rPr>
        <w:t>:</w:t>
      </w:r>
    </w:p>
    <w:p w14:paraId="6F89262E" w14:textId="6979B450" w:rsidR="256AFC94" w:rsidRPr="00671E0B" w:rsidRDefault="256AFC94" w:rsidP="002626B6">
      <w:pPr>
        <w:pStyle w:val="ListParagraph"/>
        <w:numPr>
          <w:ilvl w:val="0"/>
          <w:numId w:val="11"/>
        </w:numPr>
        <w:spacing w:line="360" w:lineRule="auto"/>
      </w:pPr>
      <w:r w:rsidRPr="00671E0B">
        <w:t>Korisnik otvara stranicu za registraciju.</w:t>
      </w:r>
    </w:p>
    <w:p w14:paraId="1C16143F" w14:textId="1D1FF1EE" w:rsidR="256AFC94" w:rsidRPr="00671E0B" w:rsidRDefault="256AFC94" w:rsidP="002626B6">
      <w:pPr>
        <w:pStyle w:val="ListParagraph"/>
        <w:numPr>
          <w:ilvl w:val="0"/>
          <w:numId w:val="11"/>
        </w:numPr>
        <w:spacing w:line="360" w:lineRule="auto"/>
      </w:pPr>
      <w:r w:rsidRPr="00671E0B">
        <w:t>Unosi obavezne podatke: e-mail adresu, lozinku, korisničko ime, puno ime i prezime i državu.</w:t>
      </w:r>
    </w:p>
    <w:p w14:paraId="3931DE6D" w14:textId="1473E9E1" w:rsidR="00E33EEF" w:rsidRPr="00671E0B" w:rsidRDefault="00E33EEF" w:rsidP="002626B6">
      <w:pPr>
        <w:pStyle w:val="ListParagraph"/>
        <w:numPr>
          <w:ilvl w:val="0"/>
          <w:numId w:val="11"/>
        </w:numPr>
        <w:spacing w:line="360" w:lineRule="auto"/>
      </w:pPr>
      <w:r w:rsidRPr="00671E0B">
        <w:t>Uneti podaci se proveravaju i prikazuje greška.</w:t>
      </w:r>
    </w:p>
    <w:p w14:paraId="501BD288" w14:textId="7D2D182D" w:rsidR="256AFC94" w:rsidRPr="00671E0B" w:rsidRDefault="256AFC94" w:rsidP="002626B6">
      <w:pPr>
        <w:pStyle w:val="ListParagraph"/>
        <w:numPr>
          <w:ilvl w:val="0"/>
          <w:numId w:val="11"/>
        </w:numPr>
        <w:spacing w:line="360" w:lineRule="auto"/>
      </w:pPr>
      <w:r w:rsidRPr="00671E0B">
        <w:t xml:space="preserve">Aktivira opciju </w:t>
      </w:r>
      <w:r w:rsidR="001362CE" w:rsidRPr="00671E0B">
        <w:t>za registraciju</w:t>
      </w:r>
      <w:r w:rsidR="00E33EEF" w:rsidRPr="00671E0B">
        <w:t xml:space="preserve"> i podaci se šalju sistemu</w:t>
      </w:r>
      <w:r w:rsidRPr="00671E0B">
        <w:t>.</w:t>
      </w:r>
    </w:p>
    <w:p w14:paraId="5B787602" w14:textId="726103E6" w:rsidR="00E33EEF" w:rsidRPr="00671E0B" w:rsidRDefault="00E33EEF" w:rsidP="002626B6">
      <w:pPr>
        <w:pStyle w:val="ListParagraph"/>
        <w:numPr>
          <w:ilvl w:val="0"/>
          <w:numId w:val="11"/>
        </w:numPr>
        <w:spacing w:line="360" w:lineRule="auto"/>
      </w:pPr>
      <w:r w:rsidRPr="00671E0B">
        <w:t>Sistem proverava unete podatke</w:t>
      </w:r>
      <w:r w:rsidR="00B2432B" w:rsidRPr="00671E0B">
        <w:t xml:space="preserve"> </w:t>
      </w:r>
      <w:r w:rsidR="000E57D1" w:rsidRPr="00671E0B">
        <w:t>[</w:t>
      </w:r>
      <w:r w:rsidR="007A3A96" w:rsidRPr="00671E0B">
        <w:t xml:space="preserve">izuzetak: </w:t>
      </w:r>
      <w:r w:rsidR="002814ED" w:rsidRPr="00671E0B">
        <w:rPr>
          <w:i/>
          <w:iCs/>
        </w:rPr>
        <w:t>Već postoji nalog sa unetom e-mail adresom</w:t>
      </w:r>
      <w:r w:rsidR="002814ED" w:rsidRPr="00671E0B">
        <w:t xml:space="preserve">] ili </w:t>
      </w:r>
      <w:r w:rsidR="00321B33" w:rsidRPr="00671E0B">
        <w:t xml:space="preserve">[izuzetak: </w:t>
      </w:r>
      <w:r w:rsidR="00321B33" w:rsidRPr="00671E0B">
        <w:rPr>
          <w:i/>
          <w:iCs/>
        </w:rPr>
        <w:t>Lozinka nije dovoljno jaka</w:t>
      </w:r>
      <w:r w:rsidR="00844368" w:rsidRPr="00671E0B">
        <w:t>].</w:t>
      </w:r>
    </w:p>
    <w:p w14:paraId="1060AEAF" w14:textId="16EB86AC" w:rsidR="256AFC94" w:rsidRPr="00671E0B" w:rsidRDefault="256AFC94" w:rsidP="002626B6">
      <w:pPr>
        <w:pStyle w:val="ListParagraph"/>
        <w:numPr>
          <w:ilvl w:val="0"/>
          <w:numId w:val="11"/>
        </w:numPr>
        <w:spacing w:line="360" w:lineRule="auto"/>
      </w:pPr>
      <w:r w:rsidRPr="00671E0B">
        <w:t>Sistem kreira novi korisnički nalog i obaveštava korisnika o uspešnoj registraciji.</w:t>
      </w:r>
    </w:p>
    <w:p w14:paraId="0B577EE2" w14:textId="1B281290" w:rsidR="00CA2BCF" w:rsidRPr="00671E0B" w:rsidRDefault="00CA2BCF" w:rsidP="002626B6">
      <w:pPr>
        <w:pStyle w:val="ListParagraph"/>
        <w:numPr>
          <w:ilvl w:val="0"/>
          <w:numId w:val="11"/>
        </w:numPr>
        <w:spacing w:line="360" w:lineRule="auto"/>
      </w:pPr>
      <w:r w:rsidRPr="00671E0B">
        <w:t>Stranica šalje korisnika na stranicu za prijavljivanje.</w:t>
      </w:r>
    </w:p>
    <w:p w14:paraId="33C2FC12" w14:textId="77777777" w:rsidR="002518B2" w:rsidRPr="00671E0B" w:rsidRDefault="256AFC94" w:rsidP="002518B2">
      <w:pPr>
        <w:spacing w:after="120"/>
        <w:ind w:left="720"/>
      </w:pPr>
      <w:r w:rsidRPr="00671E0B">
        <w:rPr>
          <w:b/>
          <w:bCs/>
        </w:rPr>
        <w:t>Izuzetci:</w:t>
      </w:r>
    </w:p>
    <w:p w14:paraId="3A8AC9A4" w14:textId="72C3F163" w:rsidR="002518B2" w:rsidRPr="00671E0B" w:rsidRDefault="000E57D1" w:rsidP="009C2BE6">
      <w:pPr>
        <w:spacing w:after="120"/>
        <w:ind w:left="720"/>
        <w:rPr>
          <w:b/>
          <w:bCs/>
        </w:rPr>
      </w:pPr>
      <w:r w:rsidRPr="00671E0B">
        <w:t>[</w:t>
      </w:r>
      <w:r w:rsidRPr="00671E0B">
        <w:rPr>
          <w:i/>
          <w:iCs/>
        </w:rPr>
        <w:t>Već postoji nalog sa unetom e-mail adresom</w:t>
      </w:r>
      <w:r w:rsidRPr="00671E0B">
        <w:t xml:space="preserve">] </w:t>
      </w:r>
      <w:r w:rsidR="00883988" w:rsidRPr="00671E0B">
        <w:t xml:space="preserve">Prikazuje se </w:t>
      </w:r>
      <w:r w:rsidR="00423310" w:rsidRPr="00671E0B">
        <w:t>obaveštenje na formi</w:t>
      </w:r>
      <w:r w:rsidR="002518B2" w:rsidRPr="00671E0B">
        <w:t xml:space="preserve"> za </w:t>
      </w:r>
      <w:r w:rsidR="006A44C9" w:rsidRPr="00671E0B">
        <w:t>registraciju</w:t>
      </w:r>
      <w:r w:rsidR="002518B2" w:rsidRPr="00671E0B">
        <w:t>.</w:t>
      </w:r>
    </w:p>
    <w:p w14:paraId="2C3CBB0E" w14:textId="36609E33" w:rsidR="002518B2" w:rsidRPr="00671E0B" w:rsidRDefault="009C2BE6" w:rsidP="009C2BE6">
      <w:pPr>
        <w:spacing w:after="120"/>
        <w:ind w:left="720"/>
        <w:rPr>
          <w:b/>
          <w:bCs/>
        </w:rPr>
      </w:pPr>
      <w:r w:rsidRPr="00671E0B">
        <w:t>[</w:t>
      </w:r>
      <w:r w:rsidRPr="00671E0B">
        <w:rPr>
          <w:i/>
          <w:iCs/>
        </w:rPr>
        <w:t>Lozinka nije dovoljno jaka</w:t>
      </w:r>
      <w:r w:rsidRPr="00671E0B">
        <w:t xml:space="preserve">] Prikazuje se obaveštenje na formi za </w:t>
      </w:r>
      <w:r w:rsidR="006A44C9" w:rsidRPr="00671E0B">
        <w:t>registraciju</w:t>
      </w:r>
      <w:r w:rsidRPr="00671E0B">
        <w:t>.</w:t>
      </w:r>
    </w:p>
    <w:p w14:paraId="67D7A191" w14:textId="77777777" w:rsidR="007B7950" w:rsidRPr="00671E0B" w:rsidRDefault="256AFC94" w:rsidP="007B7950">
      <w:pPr>
        <w:spacing w:after="120"/>
        <w:ind w:left="720"/>
      </w:pPr>
      <w:r w:rsidRPr="00671E0B">
        <w:rPr>
          <w:b/>
          <w:bCs/>
        </w:rPr>
        <w:t>Posledice:</w:t>
      </w:r>
    </w:p>
    <w:p w14:paraId="63F145B9" w14:textId="5DBCDA81" w:rsidR="00755683" w:rsidRPr="00671E0B" w:rsidRDefault="256AFC94" w:rsidP="00755683">
      <w:pPr>
        <w:spacing w:after="120"/>
        <w:ind w:left="720"/>
      </w:pPr>
      <w:r w:rsidRPr="00671E0B">
        <w:t>Korisnik dobija aktivan nalog i može da se prijavi na platformu.</w:t>
      </w:r>
      <w:r w:rsidR="00755683" w:rsidRPr="00671E0B">
        <w:t xml:space="preserve"> </w:t>
      </w:r>
    </w:p>
    <w:p w14:paraId="5C10C6EF" w14:textId="02AE26E5" w:rsidR="00224696" w:rsidRPr="00671E0B" w:rsidRDefault="005334C1" w:rsidP="00224696">
      <w:pPr>
        <w:spacing w:after="120"/>
        <w:ind w:left="720"/>
      </w:pPr>
      <w:r w:rsidRPr="00671E0B">
        <w:rPr>
          <w:b/>
          <w:bCs/>
        </w:rPr>
        <w:t>Dijagram</w:t>
      </w:r>
      <w:r w:rsidR="002B5C34" w:rsidRPr="00671E0B">
        <w:rPr>
          <w:b/>
          <w:bCs/>
        </w:rPr>
        <w:t xml:space="preserve"> sekvence</w:t>
      </w:r>
      <w:r w:rsidR="00224696" w:rsidRPr="00671E0B">
        <w:rPr>
          <w:b/>
          <w:bCs/>
        </w:rPr>
        <w:t>:</w:t>
      </w:r>
    </w:p>
    <w:p w14:paraId="278608EA" w14:textId="4B1E87CB" w:rsidR="00224696" w:rsidRPr="00671E0B" w:rsidRDefault="00087A02" w:rsidP="00087A02">
      <w:pPr>
        <w:spacing w:after="120"/>
        <w:jc w:val="center"/>
      </w:pPr>
      <w:r w:rsidRPr="00671E0B">
        <w:rPr>
          <w:noProof/>
        </w:rPr>
        <w:drawing>
          <wp:inline distT="0" distB="0" distL="0" distR="0" wp14:anchorId="1DAF6D75" wp14:editId="1B0601D7">
            <wp:extent cx="5402580" cy="3557797"/>
            <wp:effectExtent l="0" t="0" r="7620" b="5080"/>
            <wp:docPr id="7758632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17120" cy="3567372"/>
                    </a:xfrm>
                    <a:prstGeom prst="rect">
                      <a:avLst/>
                    </a:prstGeom>
                    <a:noFill/>
                    <a:ln>
                      <a:noFill/>
                    </a:ln>
                  </pic:spPr>
                </pic:pic>
              </a:graphicData>
            </a:graphic>
          </wp:inline>
        </w:drawing>
      </w:r>
    </w:p>
    <w:p w14:paraId="75CBEE9D" w14:textId="7CABFDF2" w:rsidR="00755683" w:rsidRPr="00671E0B" w:rsidRDefault="00755683" w:rsidP="00755683">
      <w:pPr>
        <w:pStyle w:val="Heading2"/>
      </w:pPr>
      <w:bookmarkStart w:id="11" w:name="_Toc207294211"/>
      <w:r w:rsidRPr="00671E0B">
        <w:t>Prijavljivanje korisnika</w:t>
      </w:r>
      <w:bookmarkEnd w:id="11"/>
    </w:p>
    <w:p w14:paraId="2B8DE244" w14:textId="77777777" w:rsidR="00755683" w:rsidRPr="00671E0B" w:rsidRDefault="00755683" w:rsidP="00755683">
      <w:pPr>
        <w:spacing w:after="120"/>
        <w:ind w:firstLine="720"/>
      </w:pPr>
      <w:r w:rsidRPr="00671E0B">
        <w:rPr>
          <w:b/>
          <w:bCs/>
        </w:rPr>
        <w:t>Kratak opis:</w:t>
      </w:r>
    </w:p>
    <w:p w14:paraId="7D2E0D76" w14:textId="5A0B3AE0" w:rsidR="00755683" w:rsidRPr="00671E0B" w:rsidRDefault="0026256F" w:rsidP="00755683">
      <w:pPr>
        <w:spacing w:after="120"/>
        <w:ind w:firstLine="720"/>
      </w:pPr>
      <w:r w:rsidRPr="00671E0B">
        <w:t xml:space="preserve">Prijavljivanje korisnika na platformu </w:t>
      </w:r>
      <w:r w:rsidR="008B2FC2" w:rsidRPr="00671E0B">
        <w:t>u cilju pristupa</w:t>
      </w:r>
      <w:r w:rsidR="00287E33" w:rsidRPr="00671E0B">
        <w:t xml:space="preserve"> sadržaju i </w:t>
      </w:r>
      <w:r w:rsidR="00E66C82" w:rsidRPr="00671E0B">
        <w:t>funkcijama koje zahtevaju autorizaciju</w:t>
      </w:r>
      <w:r w:rsidR="00755683" w:rsidRPr="00671E0B">
        <w:t>.</w:t>
      </w:r>
    </w:p>
    <w:p w14:paraId="6AC761FF" w14:textId="77777777" w:rsidR="00755683" w:rsidRPr="00671E0B" w:rsidRDefault="00755683" w:rsidP="00755683">
      <w:pPr>
        <w:spacing w:after="120"/>
        <w:ind w:firstLine="720"/>
      </w:pPr>
      <w:r w:rsidRPr="00671E0B">
        <w:rPr>
          <w:b/>
          <w:bCs/>
        </w:rPr>
        <w:t>Akteri:</w:t>
      </w:r>
    </w:p>
    <w:p w14:paraId="7E0776D5" w14:textId="6B70DD53" w:rsidR="00755683" w:rsidRPr="00671E0B" w:rsidRDefault="00755683" w:rsidP="00755683">
      <w:pPr>
        <w:spacing w:after="120"/>
        <w:ind w:firstLine="720"/>
      </w:pPr>
      <w:r w:rsidRPr="00671E0B">
        <w:t>Korisnik</w:t>
      </w:r>
      <w:r w:rsidR="00ED42D0" w:rsidRPr="00671E0B">
        <w:t xml:space="preserve">, </w:t>
      </w:r>
      <w:r w:rsidR="00391E7D" w:rsidRPr="00671E0B">
        <w:t xml:space="preserve">Helper, Moderator, </w:t>
      </w:r>
      <w:r w:rsidR="00813C70" w:rsidRPr="00671E0B">
        <w:t>Administrator.</w:t>
      </w:r>
    </w:p>
    <w:p w14:paraId="7F66CBAD" w14:textId="77777777" w:rsidR="00755683" w:rsidRPr="00671E0B" w:rsidRDefault="00755683" w:rsidP="00755683">
      <w:pPr>
        <w:spacing w:after="120"/>
        <w:ind w:left="720"/>
      </w:pPr>
      <w:r w:rsidRPr="00671E0B">
        <w:rPr>
          <w:b/>
          <w:bCs/>
        </w:rPr>
        <w:t>Preduslovi:</w:t>
      </w:r>
    </w:p>
    <w:p w14:paraId="25A0A742" w14:textId="77777777" w:rsidR="00755683" w:rsidRPr="00671E0B" w:rsidRDefault="00755683" w:rsidP="00755683">
      <w:pPr>
        <w:spacing w:after="120"/>
        <w:ind w:left="720"/>
      </w:pPr>
      <w:r w:rsidRPr="00671E0B">
        <w:t>Korisnik nije trenutno prijavljen.</w:t>
      </w:r>
    </w:p>
    <w:p w14:paraId="1F3D48C0" w14:textId="77777777" w:rsidR="00755683" w:rsidRPr="00671E0B" w:rsidRDefault="00755683" w:rsidP="00755683">
      <w:pPr>
        <w:spacing w:after="120"/>
        <w:ind w:left="720"/>
      </w:pPr>
      <w:r w:rsidRPr="00671E0B">
        <w:rPr>
          <w:b/>
          <w:bCs/>
        </w:rPr>
        <w:t>Osnovni tok:</w:t>
      </w:r>
    </w:p>
    <w:p w14:paraId="0D1CA2F4" w14:textId="33DEA21F" w:rsidR="00755683" w:rsidRPr="00671E0B" w:rsidRDefault="00755683" w:rsidP="002626B6">
      <w:pPr>
        <w:pStyle w:val="ListParagraph"/>
        <w:numPr>
          <w:ilvl w:val="0"/>
          <w:numId w:val="15"/>
        </w:numPr>
        <w:spacing w:line="360" w:lineRule="auto"/>
      </w:pPr>
      <w:r w:rsidRPr="00671E0B">
        <w:t xml:space="preserve">Korisnik otvara stranicu za </w:t>
      </w:r>
      <w:r w:rsidR="00D00338" w:rsidRPr="00671E0B">
        <w:t>prijavu</w:t>
      </w:r>
      <w:r w:rsidRPr="00671E0B">
        <w:t>.</w:t>
      </w:r>
    </w:p>
    <w:p w14:paraId="1EA41CC5" w14:textId="3A134B3D" w:rsidR="00755683" w:rsidRPr="00671E0B" w:rsidRDefault="00755683" w:rsidP="002626B6">
      <w:pPr>
        <w:pStyle w:val="ListParagraph"/>
        <w:numPr>
          <w:ilvl w:val="0"/>
          <w:numId w:val="15"/>
        </w:numPr>
        <w:spacing w:line="360" w:lineRule="auto"/>
      </w:pPr>
      <w:r w:rsidRPr="00671E0B">
        <w:t>Unosi obavezne podatke: e-mail adresu</w:t>
      </w:r>
      <w:r w:rsidR="00717219" w:rsidRPr="00671E0B">
        <w:t xml:space="preserve"> i lozinku</w:t>
      </w:r>
      <w:r w:rsidRPr="00671E0B">
        <w:t>.</w:t>
      </w:r>
    </w:p>
    <w:p w14:paraId="5C5AE665" w14:textId="65BD1C6D" w:rsidR="00755683" w:rsidRPr="00671E0B" w:rsidRDefault="00755683" w:rsidP="002626B6">
      <w:pPr>
        <w:pStyle w:val="ListParagraph"/>
        <w:numPr>
          <w:ilvl w:val="0"/>
          <w:numId w:val="15"/>
        </w:numPr>
        <w:spacing w:line="360" w:lineRule="auto"/>
      </w:pPr>
      <w:r w:rsidRPr="00671E0B">
        <w:t xml:space="preserve">Aktivira opciju za </w:t>
      </w:r>
      <w:r w:rsidR="000A6EB1" w:rsidRPr="00671E0B">
        <w:t>prijavu</w:t>
      </w:r>
      <w:r w:rsidRPr="00671E0B">
        <w:t xml:space="preserve"> i podaci se šalju sistemu.</w:t>
      </w:r>
    </w:p>
    <w:p w14:paraId="26459E8A" w14:textId="2478B401" w:rsidR="00755683" w:rsidRPr="00671E0B" w:rsidRDefault="00755683" w:rsidP="002626B6">
      <w:pPr>
        <w:pStyle w:val="ListParagraph"/>
        <w:numPr>
          <w:ilvl w:val="0"/>
          <w:numId w:val="15"/>
        </w:numPr>
        <w:spacing w:line="360" w:lineRule="auto"/>
      </w:pPr>
      <w:r w:rsidRPr="00671E0B">
        <w:t>Sistem proverava unete podatke [izuzetak:</w:t>
      </w:r>
      <w:r w:rsidR="00D70209" w:rsidRPr="00671E0B">
        <w:t xml:space="preserve"> </w:t>
      </w:r>
      <w:r w:rsidR="00D70209" w:rsidRPr="00671E0B">
        <w:rPr>
          <w:i/>
          <w:iCs/>
        </w:rPr>
        <w:t>Pogrešan e-mail ili lozinka</w:t>
      </w:r>
      <w:r w:rsidRPr="00671E0B">
        <w:t>]</w:t>
      </w:r>
      <w:r w:rsidR="00D70209" w:rsidRPr="00671E0B">
        <w:t>.</w:t>
      </w:r>
    </w:p>
    <w:p w14:paraId="57DFD28C" w14:textId="52A76899" w:rsidR="00755683" w:rsidRPr="00671E0B" w:rsidRDefault="00E121EC" w:rsidP="002626B6">
      <w:pPr>
        <w:pStyle w:val="ListParagraph"/>
        <w:numPr>
          <w:ilvl w:val="0"/>
          <w:numId w:val="15"/>
        </w:numPr>
        <w:spacing w:line="360" w:lineRule="auto"/>
      </w:pPr>
      <w:r w:rsidRPr="00671E0B">
        <w:t>Generiše se privremeni JWT token i token za osvežavanje JWT-a nakon isteka.</w:t>
      </w:r>
    </w:p>
    <w:p w14:paraId="409D2A76" w14:textId="739381C7" w:rsidR="00755683" w:rsidRPr="00671E0B" w:rsidRDefault="00941CFA" w:rsidP="002626B6">
      <w:pPr>
        <w:pStyle w:val="ListParagraph"/>
        <w:numPr>
          <w:ilvl w:val="0"/>
          <w:numId w:val="15"/>
        </w:numPr>
        <w:spacing w:line="360" w:lineRule="auto"/>
      </w:pPr>
      <w:r w:rsidRPr="00671E0B">
        <w:t xml:space="preserve">Osvešava se </w:t>
      </w:r>
      <w:r w:rsidR="00970675" w:rsidRPr="00671E0B">
        <w:t>polazna stranica</w:t>
      </w:r>
      <w:r w:rsidR="000204AF" w:rsidRPr="00671E0B">
        <w:t xml:space="preserve"> sa JWT-</w:t>
      </w:r>
      <w:r w:rsidR="005B7090" w:rsidRPr="00671E0B">
        <w:t>om i pristupa se autorizovanoj početnoj stranici</w:t>
      </w:r>
      <w:r w:rsidR="00755683" w:rsidRPr="00671E0B">
        <w:t>.</w:t>
      </w:r>
    </w:p>
    <w:p w14:paraId="6872D665" w14:textId="77777777" w:rsidR="00755683" w:rsidRPr="00671E0B" w:rsidRDefault="00755683" w:rsidP="00755683">
      <w:pPr>
        <w:spacing w:after="120"/>
        <w:ind w:left="720"/>
      </w:pPr>
      <w:r w:rsidRPr="00671E0B">
        <w:rPr>
          <w:b/>
          <w:bCs/>
        </w:rPr>
        <w:t>Izuzetci:</w:t>
      </w:r>
    </w:p>
    <w:p w14:paraId="1897BF41" w14:textId="41715602" w:rsidR="00755683" w:rsidRPr="00671E0B" w:rsidRDefault="00755683" w:rsidP="00755683">
      <w:pPr>
        <w:spacing w:after="120"/>
        <w:ind w:left="720"/>
        <w:rPr>
          <w:b/>
          <w:bCs/>
        </w:rPr>
      </w:pPr>
      <w:r w:rsidRPr="00671E0B">
        <w:t>[</w:t>
      </w:r>
      <w:r w:rsidR="006A44C9" w:rsidRPr="00671E0B">
        <w:rPr>
          <w:i/>
          <w:iCs/>
        </w:rPr>
        <w:t>Pogrešan e-mail ili lozinka</w:t>
      </w:r>
      <w:r w:rsidRPr="00671E0B">
        <w:t>] Prikazuje se obaveštenje na formi za prijavljivanje.</w:t>
      </w:r>
    </w:p>
    <w:p w14:paraId="207878C5" w14:textId="77777777" w:rsidR="00755683" w:rsidRPr="00671E0B" w:rsidRDefault="00755683" w:rsidP="00755683">
      <w:pPr>
        <w:spacing w:after="120"/>
        <w:ind w:left="720"/>
      </w:pPr>
      <w:r w:rsidRPr="00671E0B">
        <w:rPr>
          <w:b/>
          <w:bCs/>
        </w:rPr>
        <w:t>Posledice:</w:t>
      </w:r>
    </w:p>
    <w:p w14:paraId="46193A88" w14:textId="26C1CED5" w:rsidR="001427F2" w:rsidRPr="00671E0B" w:rsidRDefault="001427F2" w:rsidP="001427F2">
      <w:pPr>
        <w:pStyle w:val="BodyText"/>
      </w:pPr>
      <w:r w:rsidRPr="00671E0B">
        <w:t>Korisnik je prijavljen na platformu i ima pristup specifičnim opcijama u skladu sa svojim privilegijama.</w:t>
      </w:r>
    </w:p>
    <w:p w14:paraId="53BDD1B0" w14:textId="25754A01" w:rsidR="001427F2" w:rsidRPr="00671E0B" w:rsidRDefault="008D1663" w:rsidP="001427F2">
      <w:pPr>
        <w:pStyle w:val="BodyText"/>
        <w:rPr>
          <w:b/>
          <w:bCs/>
        </w:rPr>
      </w:pPr>
      <w:r w:rsidRPr="00671E0B">
        <w:rPr>
          <w:b/>
          <w:bCs/>
        </w:rPr>
        <w:t>Dijagram sekvence:</w:t>
      </w:r>
    </w:p>
    <w:p w14:paraId="12A680A7" w14:textId="28F331B6" w:rsidR="008D1663" w:rsidRPr="00671E0B" w:rsidRDefault="00E560C7" w:rsidP="00087A02">
      <w:pPr>
        <w:pStyle w:val="BodyText"/>
        <w:ind w:left="0"/>
        <w:jc w:val="center"/>
        <w:rPr>
          <w:b/>
          <w:bCs/>
        </w:rPr>
      </w:pPr>
      <w:r w:rsidRPr="00671E0B">
        <w:rPr>
          <w:b/>
          <w:bCs/>
          <w:noProof/>
        </w:rPr>
        <w:drawing>
          <wp:inline distT="0" distB="0" distL="0" distR="0" wp14:anchorId="74C19059" wp14:editId="64FE2ECF">
            <wp:extent cx="5400675" cy="3939725"/>
            <wp:effectExtent l="0" t="0" r="0" b="3810"/>
            <wp:docPr id="10275409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23038" cy="3956039"/>
                    </a:xfrm>
                    <a:prstGeom prst="rect">
                      <a:avLst/>
                    </a:prstGeom>
                    <a:noFill/>
                    <a:ln>
                      <a:noFill/>
                    </a:ln>
                  </pic:spPr>
                </pic:pic>
              </a:graphicData>
            </a:graphic>
          </wp:inline>
        </w:drawing>
      </w:r>
    </w:p>
    <w:p w14:paraId="66BCB4E4" w14:textId="3EEE054B" w:rsidR="008D1F0C" w:rsidRPr="00671E0B" w:rsidRDefault="0060795B" w:rsidP="008D1F0C">
      <w:pPr>
        <w:pStyle w:val="Heading2"/>
      </w:pPr>
      <w:bookmarkStart w:id="12" w:name="_Toc207294212"/>
      <w:r w:rsidRPr="00671E0B">
        <w:t>Pregled liste lekcija</w:t>
      </w:r>
      <w:bookmarkEnd w:id="12"/>
    </w:p>
    <w:p w14:paraId="7074818A" w14:textId="77777777" w:rsidR="008D1F0C" w:rsidRPr="00671E0B" w:rsidRDefault="008D1F0C" w:rsidP="008D1F0C">
      <w:pPr>
        <w:spacing w:after="120"/>
        <w:ind w:firstLine="720"/>
      </w:pPr>
      <w:r w:rsidRPr="00671E0B">
        <w:rPr>
          <w:b/>
          <w:bCs/>
        </w:rPr>
        <w:t>Kratak opis:</w:t>
      </w:r>
    </w:p>
    <w:p w14:paraId="409A8EDB" w14:textId="6E230537" w:rsidR="008D1F0C" w:rsidRPr="00671E0B" w:rsidRDefault="00D95941" w:rsidP="008D1F0C">
      <w:pPr>
        <w:spacing w:after="120"/>
        <w:ind w:firstLine="720"/>
      </w:pPr>
      <w:r w:rsidRPr="00671E0B">
        <w:t>Prika</w:t>
      </w:r>
      <w:r w:rsidR="00CA1091" w:rsidRPr="00671E0B">
        <w:t xml:space="preserve">z stranice platforme </w:t>
      </w:r>
      <w:r w:rsidR="007D18CE" w:rsidRPr="00671E0B">
        <w:t>sa listom teorijskih lekcija</w:t>
      </w:r>
      <w:r w:rsidR="008D1F0C" w:rsidRPr="00671E0B">
        <w:t>.</w:t>
      </w:r>
    </w:p>
    <w:p w14:paraId="04674DFD" w14:textId="77777777" w:rsidR="008D1F0C" w:rsidRPr="00671E0B" w:rsidRDefault="008D1F0C" w:rsidP="008D1F0C">
      <w:pPr>
        <w:spacing w:after="120"/>
        <w:ind w:firstLine="720"/>
      </w:pPr>
      <w:r w:rsidRPr="00671E0B">
        <w:rPr>
          <w:b/>
          <w:bCs/>
        </w:rPr>
        <w:t>Akteri:</w:t>
      </w:r>
    </w:p>
    <w:p w14:paraId="0A27A201" w14:textId="77777777" w:rsidR="008D1F0C" w:rsidRPr="00671E0B" w:rsidRDefault="008D1F0C" w:rsidP="008D1F0C">
      <w:pPr>
        <w:spacing w:after="120"/>
        <w:ind w:firstLine="720"/>
      </w:pPr>
      <w:r w:rsidRPr="00671E0B">
        <w:t>Korisnik, Helper, Moderator, Administrator.</w:t>
      </w:r>
    </w:p>
    <w:p w14:paraId="2D7EB198" w14:textId="77777777" w:rsidR="008D1F0C" w:rsidRPr="00671E0B" w:rsidRDefault="008D1F0C" w:rsidP="008D1F0C">
      <w:pPr>
        <w:spacing w:after="120"/>
        <w:ind w:left="720"/>
      </w:pPr>
      <w:r w:rsidRPr="00671E0B">
        <w:rPr>
          <w:b/>
          <w:bCs/>
        </w:rPr>
        <w:t>Preduslovi:</w:t>
      </w:r>
    </w:p>
    <w:p w14:paraId="706FD4A8" w14:textId="6018EC95" w:rsidR="008D1F0C" w:rsidRPr="00671E0B" w:rsidRDefault="008D1F0C" w:rsidP="008D1F0C">
      <w:pPr>
        <w:spacing w:after="120"/>
        <w:ind w:left="720"/>
      </w:pPr>
      <w:r w:rsidRPr="00671E0B">
        <w:t xml:space="preserve">Korisnik </w:t>
      </w:r>
      <w:r w:rsidR="00D5504F" w:rsidRPr="00671E0B">
        <w:t>je prijavljen na platformu</w:t>
      </w:r>
      <w:r w:rsidRPr="00671E0B">
        <w:t>.</w:t>
      </w:r>
    </w:p>
    <w:p w14:paraId="0D3E12F7" w14:textId="77777777" w:rsidR="008D1F0C" w:rsidRPr="00671E0B" w:rsidRDefault="008D1F0C" w:rsidP="008D1F0C">
      <w:pPr>
        <w:spacing w:after="120"/>
        <w:ind w:left="720"/>
      </w:pPr>
      <w:r w:rsidRPr="00671E0B">
        <w:rPr>
          <w:b/>
          <w:bCs/>
        </w:rPr>
        <w:t>Osnovni tok:</w:t>
      </w:r>
    </w:p>
    <w:p w14:paraId="216A50CB" w14:textId="405B6BB8" w:rsidR="008D1F0C" w:rsidRPr="00671E0B" w:rsidRDefault="008D1F0C" w:rsidP="002626B6">
      <w:pPr>
        <w:pStyle w:val="ListParagraph"/>
        <w:numPr>
          <w:ilvl w:val="0"/>
          <w:numId w:val="16"/>
        </w:numPr>
        <w:spacing w:line="360" w:lineRule="auto"/>
      </w:pPr>
      <w:r w:rsidRPr="00671E0B">
        <w:t xml:space="preserve">Korisnik </w:t>
      </w:r>
      <w:r w:rsidR="007606A2" w:rsidRPr="00671E0B">
        <w:t>iz menija bira opciju za prikaz lekcija.</w:t>
      </w:r>
    </w:p>
    <w:p w14:paraId="4D70D3C5" w14:textId="13AEC994" w:rsidR="007606A2" w:rsidRPr="00671E0B" w:rsidRDefault="00490D11" w:rsidP="002626B6">
      <w:pPr>
        <w:pStyle w:val="ListParagraph"/>
        <w:numPr>
          <w:ilvl w:val="0"/>
          <w:numId w:val="16"/>
        </w:numPr>
        <w:spacing w:line="360" w:lineRule="auto"/>
      </w:pPr>
      <w:r w:rsidRPr="00671E0B">
        <w:t xml:space="preserve">Prikazuju se </w:t>
      </w:r>
      <w:r w:rsidR="001F2C87" w:rsidRPr="00671E0B">
        <w:t xml:space="preserve">stranica sa lekcijama u tabelarnom </w:t>
      </w:r>
      <w:r w:rsidR="004A5958" w:rsidRPr="00671E0B">
        <w:t>obliku</w:t>
      </w:r>
      <w:r w:rsidR="0024708D" w:rsidRPr="00671E0B">
        <w:t xml:space="preserve"> sa osnovnim podacima (naslov, težina, kategorija, </w:t>
      </w:r>
      <w:r w:rsidR="007C2C4C" w:rsidRPr="00671E0B">
        <w:t>posedovanje kviza, ocenom)</w:t>
      </w:r>
      <w:r w:rsidR="001F2C87" w:rsidRPr="00671E0B">
        <w:t>.</w:t>
      </w:r>
    </w:p>
    <w:p w14:paraId="62FED046" w14:textId="407508B9" w:rsidR="001F2C87" w:rsidRPr="00671E0B" w:rsidRDefault="008C08B0" w:rsidP="002626B6">
      <w:pPr>
        <w:pStyle w:val="ListParagraph"/>
        <w:numPr>
          <w:ilvl w:val="0"/>
          <w:numId w:val="16"/>
        </w:numPr>
        <w:spacing w:line="360" w:lineRule="auto"/>
      </w:pPr>
      <w:r w:rsidRPr="00671E0B">
        <w:t xml:space="preserve">Korisnik </w:t>
      </w:r>
      <w:r w:rsidR="00781B4C" w:rsidRPr="00671E0B">
        <w:t xml:space="preserve">vrši </w:t>
      </w:r>
      <w:r w:rsidR="004A5958" w:rsidRPr="00671E0B">
        <w:t>pretragu lekcija po unetom tekstu.</w:t>
      </w:r>
    </w:p>
    <w:p w14:paraId="2E821ED2" w14:textId="35013357" w:rsidR="004A5958" w:rsidRPr="00671E0B" w:rsidRDefault="004A5958" w:rsidP="002626B6">
      <w:pPr>
        <w:pStyle w:val="ListParagraph"/>
        <w:numPr>
          <w:ilvl w:val="0"/>
          <w:numId w:val="16"/>
        </w:numPr>
        <w:spacing w:line="360" w:lineRule="auto"/>
      </w:pPr>
      <w:r w:rsidRPr="00671E0B">
        <w:t xml:space="preserve">Korisnik vrši filtriranje lekcija po kategoriji i </w:t>
      </w:r>
      <w:r w:rsidR="00EF12CF" w:rsidRPr="00671E0B">
        <w:t>težini.</w:t>
      </w:r>
    </w:p>
    <w:p w14:paraId="1BB38388" w14:textId="0A42EA78" w:rsidR="00EF12CF" w:rsidRPr="00671E0B" w:rsidRDefault="00EF12CF" w:rsidP="002626B6">
      <w:pPr>
        <w:pStyle w:val="ListParagraph"/>
        <w:numPr>
          <w:ilvl w:val="0"/>
          <w:numId w:val="16"/>
        </w:numPr>
        <w:spacing w:line="360" w:lineRule="auto"/>
      </w:pPr>
      <w:r w:rsidRPr="00671E0B">
        <w:t xml:space="preserve">Korisnik vrši sortiranje </w:t>
      </w:r>
      <w:r w:rsidR="00B61785" w:rsidRPr="00671E0B">
        <w:t>lekcija po naslovu, kategoriji, prosešnoj oceni i težini.</w:t>
      </w:r>
    </w:p>
    <w:p w14:paraId="117FFF2D" w14:textId="5C8FC92B" w:rsidR="00B61785" w:rsidRPr="00671E0B" w:rsidRDefault="00B61785" w:rsidP="002626B6">
      <w:pPr>
        <w:pStyle w:val="ListParagraph"/>
        <w:numPr>
          <w:ilvl w:val="0"/>
          <w:numId w:val="16"/>
        </w:numPr>
        <w:spacing w:line="360" w:lineRule="auto"/>
      </w:pPr>
      <w:r w:rsidRPr="00671E0B">
        <w:t>Korisnik vrši promenu stranice rezultata.</w:t>
      </w:r>
    </w:p>
    <w:p w14:paraId="1C47111E" w14:textId="240CE876" w:rsidR="009E7210" w:rsidRPr="00671E0B" w:rsidRDefault="009E7210" w:rsidP="002626B6">
      <w:pPr>
        <w:pStyle w:val="ListParagraph"/>
        <w:numPr>
          <w:ilvl w:val="0"/>
          <w:numId w:val="16"/>
        </w:numPr>
        <w:spacing w:line="360" w:lineRule="auto"/>
      </w:pPr>
      <w:r w:rsidRPr="00671E0B">
        <w:t>Sistem čita podatke iz baze sa unetim parametrima pretrage, filtriranja, sortiranja i stranice.</w:t>
      </w:r>
    </w:p>
    <w:p w14:paraId="1A8FE115" w14:textId="17E563AF" w:rsidR="00B61785" w:rsidRPr="00671E0B" w:rsidRDefault="00B055AF" w:rsidP="002626B6">
      <w:pPr>
        <w:pStyle w:val="ListParagraph"/>
        <w:numPr>
          <w:ilvl w:val="0"/>
          <w:numId w:val="16"/>
        </w:numPr>
        <w:spacing w:line="360" w:lineRule="auto"/>
      </w:pPr>
      <w:r w:rsidRPr="00671E0B">
        <w:t>Osvežava</w:t>
      </w:r>
      <w:r w:rsidR="00B61785" w:rsidRPr="00671E0B">
        <w:t xml:space="preserve"> se stranica sa </w:t>
      </w:r>
      <w:r w:rsidRPr="00671E0B">
        <w:t>obrađenim parametrima.</w:t>
      </w:r>
    </w:p>
    <w:p w14:paraId="6193968C" w14:textId="77777777" w:rsidR="008D1F0C" w:rsidRPr="00671E0B" w:rsidRDefault="008D1F0C" w:rsidP="008D1F0C">
      <w:pPr>
        <w:spacing w:after="120"/>
        <w:ind w:left="720"/>
      </w:pPr>
      <w:r w:rsidRPr="00671E0B">
        <w:rPr>
          <w:b/>
          <w:bCs/>
        </w:rPr>
        <w:t>Izuzetci:</w:t>
      </w:r>
    </w:p>
    <w:p w14:paraId="760361D5" w14:textId="30306043" w:rsidR="008D1F0C" w:rsidRPr="00671E0B" w:rsidRDefault="00B240D7" w:rsidP="008D1F0C">
      <w:pPr>
        <w:spacing w:after="120"/>
        <w:ind w:left="720"/>
        <w:rPr>
          <w:b/>
          <w:bCs/>
        </w:rPr>
      </w:pPr>
      <w:r w:rsidRPr="00671E0B">
        <w:t>Nema izuzetaka.</w:t>
      </w:r>
    </w:p>
    <w:p w14:paraId="7ACD1492" w14:textId="77777777" w:rsidR="008D1F0C" w:rsidRPr="00671E0B" w:rsidRDefault="008D1F0C" w:rsidP="008D1F0C">
      <w:pPr>
        <w:spacing w:after="120"/>
        <w:ind w:left="720"/>
      </w:pPr>
      <w:r w:rsidRPr="00671E0B">
        <w:rPr>
          <w:b/>
          <w:bCs/>
        </w:rPr>
        <w:t>Posledice:</w:t>
      </w:r>
    </w:p>
    <w:p w14:paraId="7F787F87" w14:textId="5AD62876" w:rsidR="008D1F0C" w:rsidRPr="00671E0B" w:rsidRDefault="00A262B8" w:rsidP="008D1F0C">
      <w:pPr>
        <w:pStyle w:val="BodyText"/>
      </w:pPr>
      <w:r w:rsidRPr="00671E0B">
        <w:t xml:space="preserve">Tekuća stranica </w:t>
      </w:r>
      <w:r w:rsidR="00D1037D" w:rsidRPr="00671E0B">
        <w:t xml:space="preserve">je </w:t>
      </w:r>
      <w:r w:rsidR="00F460FE" w:rsidRPr="00671E0B">
        <w:t>stranica sa listom lekcija koje mogu biti pretražene, filtrirane i sortirane.</w:t>
      </w:r>
    </w:p>
    <w:p w14:paraId="365C17DC" w14:textId="68D0B758" w:rsidR="00AA5693" w:rsidRPr="00671E0B" w:rsidRDefault="00AA5693" w:rsidP="00AA5693">
      <w:pPr>
        <w:pStyle w:val="Heading2"/>
      </w:pPr>
      <w:bookmarkStart w:id="13" w:name="_Toc207294213"/>
      <w:r w:rsidRPr="00671E0B">
        <w:t>Pregled detalja lekcije</w:t>
      </w:r>
      <w:bookmarkEnd w:id="13"/>
    </w:p>
    <w:p w14:paraId="060C1516" w14:textId="77777777" w:rsidR="00AA5693" w:rsidRPr="00671E0B" w:rsidRDefault="00AA5693" w:rsidP="00AA5693">
      <w:pPr>
        <w:spacing w:after="120"/>
        <w:ind w:firstLine="720"/>
      </w:pPr>
      <w:r w:rsidRPr="00671E0B">
        <w:rPr>
          <w:b/>
          <w:bCs/>
        </w:rPr>
        <w:t>Kratak opis:</w:t>
      </w:r>
    </w:p>
    <w:p w14:paraId="1891AF62" w14:textId="0B8C20F8" w:rsidR="00AA5693" w:rsidRPr="00671E0B" w:rsidRDefault="00AA5693" w:rsidP="00AA5693">
      <w:pPr>
        <w:spacing w:after="120"/>
        <w:ind w:firstLine="720"/>
      </w:pPr>
      <w:r w:rsidRPr="00671E0B">
        <w:t xml:space="preserve">Prikaz stranice platforme sa </w:t>
      </w:r>
      <w:r w:rsidR="007626B9" w:rsidRPr="00671E0B">
        <w:t>detaljima određene</w:t>
      </w:r>
      <w:r w:rsidRPr="00671E0B">
        <w:t xml:space="preserve"> teorijsk</w:t>
      </w:r>
      <w:r w:rsidR="002E1700" w:rsidRPr="00671E0B">
        <w:t>e</w:t>
      </w:r>
      <w:r w:rsidRPr="00671E0B">
        <w:t xml:space="preserve"> lekcij</w:t>
      </w:r>
      <w:r w:rsidR="002E1700" w:rsidRPr="00671E0B">
        <w:t>e</w:t>
      </w:r>
      <w:r w:rsidRPr="00671E0B">
        <w:t>.</w:t>
      </w:r>
    </w:p>
    <w:p w14:paraId="2801F388" w14:textId="77777777" w:rsidR="00AA5693" w:rsidRPr="00671E0B" w:rsidRDefault="00AA5693" w:rsidP="00AA5693">
      <w:pPr>
        <w:spacing w:after="120"/>
        <w:ind w:firstLine="720"/>
      </w:pPr>
      <w:r w:rsidRPr="00671E0B">
        <w:rPr>
          <w:b/>
          <w:bCs/>
        </w:rPr>
        <w:t>Akteri:</w:t>
      </w:r>
    </w:p>
    <w:p w14:paraId="6DE87355" w14:textId="77777777" w:rsidR="00AA5693" w:rsidRPr="00671E0B" w:rsidRDefault="00AA5693" w:rsidP="00AA5693">
      <w:pPr>
        <w:spacing w:after="120"/>
        <w:ind w:firstLine="720"/>
      </w:pPr>
      <w:r w:rsidRPr="00671E0B">
        <w:t>Korisnik, Helper, Moderator, Administrator.</w:t>
      </w:r>
    </w:p>
    <w:p w14:paraId="099D764C" w14:textId="77777777" w:rsidR="00AA5693" w:rsidRPr="00671E0B" w:rsidRDefault="00AA5693" w:rsidP="00AA5693">
      <w:pPr>
        <w:spacing w:after="120"/>
        <w:ind w:left="720"/>
      </w:pPr>
      <w:r w:rsidRPr="00671E0B">
        <w:rPr>
          <w:b/>
          <w:bCs/>
        </w:rPr>
        <w:t>Preduslovi:</w:t>
      </w:r>
    </w:p>
    <w:p w14:paraId="78D0032B" w14:textId="6CDE41DA" w:rsidR="00AA5693" w:rsidRPr="00671E0B" w:rsidRDefault="00AA5693" w:rsidP="00AA5693">
      <w:pPr>
        <w:spacing w:after="120"/>
        <w:ind w:left="720"/>
      </w:pPr>
      <w:r w:rsidRPr="00671E0B">
        <w:t>Korisnik je prijavljen na platformu</w:t>
      </w:r>
      <w:r w:rsidR="00B81617" w:rsidRPr="00671E0B">
        <w:t xml:space="preserve"> i trenutno je</w:t>
      </w:r>
      <w:r w:rsidR="002A73DD" w:rsidRPr="00671E0B">
        <w:t xml:space="preserve"> prikazana</w:t>
      </w:r>
      <w:r w:rsidR="00B81617" w:rsidRPr="00671E0B">
        <w:t xml:space="preserve"> </w:t>
      </w:r>
      <w:r w:rsidR="00917C2F" w:rsidRPr="00671E0B">
        <w:t>stranica sa listom lekcija.</w:t>
      </w:r>
    </w:p>
    <w:p w14:paraId="5F168659" w14:textId="77777777" w:rsidR="00AA5693" w:rsidRPr="00671E0B" w:rsidRDefault="00AA5693" w:rsidP="00AA5693">
      <w:pPr>
        <w:spacing w:after="120"/>
        <w:ind w:left="720"/>
      </w:pPr>
      <w:r w:rsidRPr="00671E0B">
        <w:rPr>
          <w:b/>
          <w:bCs/>
        </w:rPr>
        <w:t>Osnovni tok:</w:t>
      </w:r>
    </w:p>
    <w:p w14:paraId="25E8684D" w14:textId="7631E76E" w:rsidR="00AA5693" w:rsidRPr="00671E0B" w:rsidRDefault="00917C2F" w:rsidP="002626B6">
      <w:pPr>
        <w:pStyle w:val="ListParagraph"/>
        <w:numPr>
          <w:ilvl w:val="0"/>
          <w:numId w:val="17"/>
        </w:numPr>
        <w:spacing w:line="360" w:lineRule="auto"/>
      </w:pPr>
      <w:r w:rsidRPr="00671E0B">
        <w:t xml:space="preserve">Korisnik bira lekciju iz </w:t>
      </w:r>
      <w:r w:rsidR="006F6286" w:rsidRPr="00671E0B">
        <w:t>liste.</w:t>
      </w:r>
    </w:p>
    <w:p w14:paraId="52550EBB" w14:textId="5CD99D27" w:rsidR="006F6286" w:rsidRPr="00671E0B" w:rsidRDefault="006F6286" w:rsidP="002626B6">
      <w:pPr>
        <w:pStyle w:val="ListParagraph"/>
        <w:numPr>
          <w:ilvl w:val="0"/>
          <w:numId w:val="17"/>
        </w:numPr>
        <w:spacing w:line="360" w:lineRule="auto"/>
      </w:pPr>
      <w:r w:rsidRPr="00671E0B">
        <w:t xml:space="preserve">Prikazuju se </w:t>
      </w:r>
      <w:r w:rsidR="009A0822" w:rsidRPr="00671E0B">
        <w:t xml:space="preserve">podaci o lekciji koji uključuju: </w:t>
      </w:r>
      <w:r w:rsidR="00FD7EE9" w:rsidRPr="00671E0B">
        <w:t xml:space="preserve">naslov, opis, </w:t>
      </w:r>
      <w:r w:rsidR="0053554C" w:rsidRPr="00671E0B">
        <w:t xml:space="preserve">kategoriju, težinu, autora, da li lekcija sadrži kviz, </w:t>
      </w:r>
      <w:r w:rsidR="00A65484" w:rsidRPr="00671E0B">
        <w:t>prosečnu ocenu i težinu na osnovu</w:t>
      </w:r>
      <w:r w:rsidR="00A54048" w:rsidRPr="00671E0B">
        <w:t xml:space="preserve"> recenzija korisnika.</w:t>
      </w:r>
    </w:p>
    <w:p w14:paraId="0A5724DE" w14:textId="05D96691" w:rsidR="00A54048" w:rsidRPr="00671E0B" w:rsidRDefault="00A54048" w:rsidP="002626B6">
      <w:pPr>
        <w:pStyle w:val="ListParagraph"/>
        <w:numPr>
          <w:ilvl w:val="0"/>
          <w:numId w:val="17"/>
        </w:numPr>
        <w:spacing w:line="360" w:lineRule="auto"/>
      </w:pPr>
      <w:r w:rsidRPr="00671E0B">
        <w:t>Prikazuje se sadržaj lekcije koji je u Markdown formatu</w:t>
      </w:r>
      <w:r w:rsidR="00E56676" w:rsidRPr="00671E0B">
        <w:t>.</w:t>
      </w:r>
    </w:p>
    <w:p w14:paraId="47269BF9" w14:textId="5AAE8666" w:rsidR="00E56676" w:rsidRPr="00671E0B" w:rsidRDefault="00E3576D" w:rsidP="002626B6">
      <w:pPr>
        <w:pStyle w:val="ListParagraph"/>
        <w:numPr>
          <w:ilvl w:val="0"/>
          <w:numId w:val="17"/>
        </w:numPr>
        <w:spacing w:line="360" w:lineRule="auto"/>
      </w:pPr>
      <w:r w:rsidRPr="00671E0B">
        <w:t xml:space="preserve">Prikazuje se forma za </w:t>
      </w:r>
      <w:r w:rsidR="00FD5433" w:rsidRPr="00671E0B">
        <w:t>pisanje recenzije ili za ažuriranje iste.</w:t>
      </w:r>
    </w:p>
    <w:p w14:paraId="2AE6AAA5" w14:textId="5EE1C674" w:rsidR="00FD5433" w:rsidRPr="00671E0B" w:rsidRDefault="00FD6DCF" w:rsidP="002626B6">
      <w:pPr>
        <w:pStyle w:val="ListParagraph"/>
        <w:numPr>
          <w:ilvl w:val="0"/>
          <w:numId w:val="17"/>
        </w:numPr>
        <w:spacing w:line="360" w:lineRule="auto"/>
      </w:pPr>
      <w:r w:rsidRPr="00671E0B">
        <w:rPr>
          <w:i/>
          <w:iCs/>
        </w:rPr>
        <w:t xml:space="preserve">Opcija 1: </w:t>
      </w:r>
      <w:r w:rsidR="00FD5433" w:rsidRPr="00671E0B">
        <w:t>Korisnik šalje</w:t>
      </w:r>
      <w:r w:rsidR="00F30275" w:rsidRPr="00671E0B">
        <w:t xml:space="preserve"> novu</w:t>
      </w:r>
      <w:r w:rsidR="00FD5433" w:rsidRPr="00671E0B">
        <w:t xml:space="preserve"> </w:t>
      </w:r>
      <w:r w:rsidR="00F30275" w:rsidRPr="00671E0B">
        <w:t>recenziju.</w:t>
      </w:r>
    </w:p>
    <w:p w14:paraId="69F24CC3" w14:textId="665C231B" w:rsidR="00F30275" w:rsidRPr="00671E0B" w:rsidRDefault="00FD6DCF" w:rsidP="002626B6">
      <w:pPr>
        <w:pStyle w:val="ListParagraph"/>
        <w:numPr>
          <w:ilvl w:val="0"/>
          <w:numId w:val="17"/>
        </w:numPr>
        <w:spacing w:line="360" w:lineRule="auto"/>
      </w:pPr>
      <w:r w:rsidRPr="00671E0B">
        <w:rPr>
          <w:i/>
          <w:iCs/>
        </w:rPr>
        <w:t xml:space="preserve">Opcija 2: </w:t>
      </w:r>
      <w:r w:rsidR="00F30275" w:rsidRPr="00671E0B">
        <w:t>Korisnik šalje ažuriranu recenciju.</w:t>
      </w:r>
    </w:p>
    <w:p w14:paraId="347F03E5" w14:textId="7538CB02" w:rsidR="00C9632F" w:rsidRPr="00671E0B" w:rsidRDefault="00AC116E" w:rsidP="002626B6">
      <w:pPr>
        <w:pStyle w:val="ListParagraph"/>
        <w:numPr>
          <w:ilvl w:val="0"/>
          <w:numId w:val="17"/>
        </w:numPr>
        <w:spacing w:line="360" w:lineRule="auto"/>
      </w:pPr>
      <w:r w:rsidRPr="00671E0B">
        <w:t>Vrši se provera podataka [</w:t>
      </w:r>
      <w:r w:rsidR="00B10663" w:rsidRPr="00671E0B">
        <w:t xml:space="preserve">izuzetak: </w:t>
      </w:r>
      <w:r w:rsidR="00E707D8" w:rsidRPr="00671E0B">
        <w:rPr>
          <w:i/>
          <w:iCs/>
        </w:rPr>
        <w:t>Niste popunili sva popunili sva polja</w:t>
      </w:r>
      <w:r w:rsidR="00E707D8" w:rsidRPr="00671E0B">
        <w:t>] ili</w:t>
      </w:r>
      <w:r w:rsidR="00B40474" w:rsidRPr="00671E0B">
        <w:t xml:space="preserve"> [izuzetak: </w:t>
      </w:r>
      <w:r w:rsidR="00B40474" w:rsidRPr="00671E0B">
        <w:rPr>
          <w:i/>
          <w:iCs/>
        </w:rPr>
        <w:t>Već ste ocenili ovu lekciju</w:t>
      </w:r>
      <w:r w:rsidR="00B40474" w:rsidRPr="00671E0B">
        <w:t>].</w:t>
      </w:r>
    </w:p>
    <w:p w14:paraId="7C8AA53B" w14:textId="7A16E836" w:rsidR="00FD6DCF" w:rsidRPr="00671E0B" w:rsidRDefault="00FD6DCF" w:rsidP="002626B6">
      <w:pPr>
        <w:pStyle w:val="ListParagraph"/>
        <w:numPr>
          <w:ilvl w:val="0"/>
          <w:numId w:val="17"/>
        </w:numPr>
        <w:spacing w:line="360" w:lineRule="auto"/>
      </w:pPr>
      <w:r w:rsidRPr="00671E0B">
        <w:t>Vrši se ažuriranje podataka u bazi.</w:t>
      </w:r>
    </w:p>
    <w:p w14:paraId="34375F3A" w14:textId="5CFDD7A6" w:rsidR="00D82327" w:rsidRPr="00671E0B" w:rsidRDefault="00D82327" w:rsidP="002626B6">
      <w:pPr>
        <w:pStyle w:val="ListParagraph"/>
        <w:numPr>
          <w:ilvl w:val="0"/>
          <w:numId w:val="17"/>
        </w:numPr>
        <w:spacing w:line="360" w:lineRule="auto"/>
      </w:pPr>
      <w:r w:rsidRPr="00671E0B">
        <w:t xml:space="preserve">Osvežava se stranica </w:t>
      </w:r>
      <w:r w:rsidR="00455544" w:rsidRPr="00671E0B">
        <w:t>sa podacima o lekciji.</w:t>
      </w:r>
    </w:p>
    <w:p w14:paraId="5FF61974" w14:textId="77777777" w:rsidR="00AA5693" w:rsidRPr="00671E0B" w:rsidRDefault="00AA5693" w:rsidP="00AA5693">
      <w:pPr>
        <w:spacing w:after="120"/>
        <w:ind w:left="720"/>
      </w:pPr>
      <w:r w:rsidRPr="00671E0B">
        <w:rPr>
          <w:b/>
          <w:bCs/>
        </w:rPr>
        <w:t>Izuzetci:</w:t>
      </w:r>
    </w:p>
    <w:p w14:paraId="1D125606" w14:textId="672E61B7" w:rsidR="00F773DA" w:rsidRPr="00671E0B" w:rsidRDefault="00F773DA" w:rsidP="00AA5693">
      <w:pPr>
        <w:spacing w:after="120"/>
        <w:ind w:left="720"/>
      </w:pPr>
      <w:r w:rsidRPr="00671E0B">
        <w:t>[</w:t>
      </w:r>
      <w:r w:rsidRPr="00671E0B">
        <w:rPr>
          <w:i/>
          <w:iCs/>
        </w:rPr>
        <w:t>Niste popunili sva polja</w:t>
      </w:r>
      <w:r w:rsidR="00FD0408" w:rsidRPr="00671E0B">
        <w:t xml:space="preserve">] Prikazuje se notifikacija sa porukom </w:t>
      </w:r>
      <w:r w:rsidR="009E7210" w:rsidRPr="00671E0B">
        <w:t>o grešci.</w:t>
      </w:r>
    </w:p>
    <w:p w14:paraId="1381AE53" w14:textId="5CED11D4" w:rsidR="009E7210" w:rsidRPr="00671E0B" w:rsidRDefault="00B40474" w:rsidP="00AA5693">
      <w:pPr>
        <w:spacing w:after="120"/>
        <w:ind w:left="720"/>
      </w:pPr>
      <w:r w:rsidRPr="00671E0B">
        <w:t>[</w:t>
      </w:r>
      <w:r w:rsidRPr="00671E0B">
        <w:rPr>
          <w:i/>
          <w:iCs/>
        </w:rPr>
        <w:t>Već ste ocenili ovu lekciju</w:t>
      </w:r>
      <w:r w:rsidRPr="00671E0B">
        <w:t xml:space="preserve">] Prikazuje se notifikacija sa porukom </w:t>
      </w:r>
      <w:r w:rsidR="000F067C" w:rsidRPr="00671E0B">
        <w:t>o grešci.</w:t>
      </w:r>
    </w:p>
    <w:p w14:paraId="23422BFA" w14:textId="1C3AF694" w:rsidR="00AA5693" w:rsidRPr="00671E0B" w:rsidRDefault="00AA5693" w:rsidP="00AA5693">
      <w:pPr>
        <w:spacing w:after="120"/>
        <w:ind w:left="720"/>
      </w:pPr>
      <w:r w:rsidRPr="00671E0B">
        <w:rPr>
          <w:b/>
          <w:bCs/>
        </w:rPr>
        <w:t>Posledice:</w:t>
      </w:r>
    </w:p>
    <w:p w14:paraId="78B53093" w14:textId="142183F7" w:rsidR="00E95F69" w:rsidRPr="00671E0B" w:rsidRDefault="00AA5693" w:rsidP="007C2C4C">
      <w:pPr>
        <w:pStyle w:val="BodyText"/>
      </w:pPr>
      <w:r w:rsidRPr="00671E0B">
        <w:t>Tekuća stranica je stranica sa</w:t>
      </w:r>
      <w:r w:rsidR="000F067C" w:rsidRPr="00671E0B">
        <w:t xml:space="preserve"> detaljima određene lekcije</w:t>
      </w:r>
      <w:r w:rsidRPr="00671E0B">
        <w:t>.</w:t>
      </w:r>
    </w:p>
    <w:p w14:paraId="0F2E9E1B" w14:textId="6A874D2F" w:rsidR="000F067C" w:rsidRPr="00671E0B" w:rsidRDefault="000F067C" w:rsidP="003A0F20">
      <w:pPr>
        <w:pStyle w:val="Heading2"/>
      </w:pPr>
      <w:bookmarkStart w:id="14" w:name="_Toc207294214"/>
      <w:r w:rsidRPr="00671E0B">
        <w:t xml:space="preserve">Pregled </w:t>
      </w:r>
      <w:r w:rsidR="00722F9F" w:rsidRPr="00671E0B">
        <w:t>i rešavanje kviza</w:t>
      </w:r>
      <w:bookmarkEnd w:id="14"/>
    </w:p>
    <w:p w14:paraId="66431F99" w14:textId="77777777" w:rsidR="00E95F69" w:rsidRPr="00671E0B" w:rsidRDefault="00E95F69" w:rsidP="00E95F69">
      <w:pPr>
        <w:spacing w:after="120"/>
        <w:ind w:firstLine="720"/>
      </w:pPr>
      <w:r w:rsidRPr="00671E0B">
        <w:rPr>
          <w:b/>
          <w:bCs/>
        </w:rPr>
        <w:t>Kratak opis:</w:t>
      </w:r>
    </w:p>
    <w:p w14:paraId="38201D74" w14:textId="3805BF25" w:rsidR="00E95F69" w:rsidRPr="00671E0B" w:rsidRDefault="00E95F69" w:rsidP="00E95F69">
      <w:pPr>
        <w:spacing w:after="120"/>
        <w:ind w:firstLine="720"/>
      </w:pPr>
      <w:r w:rsidRPr="00671E0B">
        <w:t xml:space="preserve">Prikaz stranice platforme sa određenim kvizom i </w:t>
      </w:r>
      <w:r w:rsidR="002A73DD" w:rsidRPr="00671E0B">
        <w:t>mogućnost rešavanja istog</w:t>
      </w:r>
      <w:r w:rsidRPr="00671E0B">
        <w:t>.</w:t>
      </w:r>
    </w:p>
    <w:p w14:paraId="4316C20F" w14:textId="77777777" w:rsidR="00E95F69" w:rsidRPr="00671E0B" w:rsidRDefault="00E95F69" w:rsidP="00E95F69">
      <w:pPr>
        <w:spacing w:after="120"/>
        <w:ind w:firstLine="720"/>
      </w:pPr>
      <w:r w:rsidRPr="00671E0B">
        <w:rPr>
          <w:b/>
          <w:bCs/>
        </w:rPr>
        <w:t>Akteri:</w:t>
      </w:r>
    </w:p>
    <w:p w14:paraId="5B1F87E6" w14:textId="77777777" w:rsidR="00E95F69" w:rsidRPr="00671E0B" w:rsidRDefault="00E95F69" w:rsidP="00E95F69">
      <w:pPr>
        <w:spacing w:after="120"/>
        <w:ind w:firstLine="720"/>
      </w:pPr>
      <w:r w:rsidRPr="00671E0B">
        <w:t>Korisnik, Helper, Moderator, Administrator.</w:t>
      </w:r>
    </w:p>
    <w:p w14:paraId="63AD6336" w14:textId="77777777" w:rsidR="00E95F69" w:rsidRPr="00671E0B" w:rsidRDefault="00E95F69" w:rsidP="00E95F69">
      <w:pPr>
        <w:spacing w:after="120"/>
        <w:ind w:left="720"/>
      </w:pPr>
      <w:r w:rsidRPr="00671E0B">
        <w:rPr>
          <w:b/>
          <w:bCs/>
        </w:rPr>
        <w:t>Preduslovi:</w:t>
      </w:r>
    </w:p>
    <w:p w14:paraId="0DC3F499" w14:textId="2877F43D" w:rsidR="00E95F69" w:rsidRPr="00671E0B" w:rsidRDefault="00E95F69" w:rsidP="00E95F69">
      <w:pPr>
        <w:spacing w:after="120"/>
        <w:ind w:left="720"/>
      </w:pPr>
      <w:r w:rsidRPr="00671E0B">
        <w:t>Korisnik je prijavljen na platformu i trenutno je</w:t>
      </w:r>
      <w:r w:rsidR="002A73DD" w:rsidRPr="00671E0B">
        <w:t xml:space="preserve"> prikazana</w:t>
      </w:r>
      <w:r w:rsidRPr="00671E0B">
        <w:t xml:space="preserve"> stranica sa</w:t>
      </w:r>
      <w:r w:rsidR="002A73DD" w:rsidRPr="00671E0B">
        <w:t xml:space="preserve"> detaljima</w:t>
      </w:r>
      <w:r w:rsidRPr="00671E0B">
        <w:t xml:space="preserve"> lekcij</w:t>
      </w:r>
      <w:r w:rsidR="002A73DD" w:rsidRPr="00671E0B">
        <w:t>e</w:t>
      </w:r>
      <w:r w:rsidRPr="00671E0B">
        <w:t>.</w:t>
      </w:r>
    </w:p>
    <w:p w14:paraId="318B4D3A" w14:textId="77777777" w:rsidR="00E95F69" w:rsidRPr="00671E0B" w:rsidRDefault="00E95F69" w:rsidP="00E95F69">
      <w:pPr>
        <w:spacing w:after="120"/>
        <w:ind w:left="720"/>
      </w:pPr>
      <w:r w:rsidRPr="00671E0B">
        <w:rPr>
          <w:b/>
          <w:bCs/>
        </w:rPr>
        <w:t>Osnovni tok:</w:t>
      </w:r>
    </w:p>
    <w:p w14:paraId="71E75505" w14:textId="3595354E" w:rsidR="00E95F69" w:rsidRPr="00671E0B" w:rsidRDefault="00E95F69" w:rsidP="002626B6">
      <w:pPr>
        <w:pStyle w:val="ListParagraph"/>
        <w:numPr>
          <w:ilvl w:val="0"/>
          <w:numId w:val="18"/>
        </w:numPr>
        <w:spacing w:line="360" w:lineRule="auto"/>
      </w:pPr>
      <w:r w:rsidRPr="00671E0B">
        <w:t xml:space="preserve">Korisnik </w:t>
      </w:r>
      <w:r w:rsidR="00412C47" w:rsidRPr="00671E0B">
        <w:t>bira opciju za pregled kviza.</w:t>
      </w:r>
    </w:p>
    <w:p w14:paraId="5C59D3AC" w14:textId="6F512CD4" w:rsidR="00412C47" w:rsidRPr="00671E0B" w:rsidRDefault="00412C47" w:rsidP="002626B6">
      <w:pPr>
        <w:pStyle w:val="ListParagraph"/>
        <w:numPr>
          <w:ilvl w:val="0"/>
          <w:numId w:val="18"/>
        </w:numPr>
        <w:spacing w:line="360" w:lineRule="auto"/>
      </w:pPr>
      <w:r w:rsidRPr="00671E0B">
        <w:t xml:space="preserve">Prikazuje se stranica sa podacima o kvizu koji uključuju: vreme trajanja kviza, ukupan broj poena koji može da se osvoji, prethodni pokušaji </w:t>
      </w:r>
      <w:r w:rsidR="003A55DF" w:rsidRPr="00671E0B">
        <w:t>rešavanja kviza</w:t>
      </w:r>
      <w:r w:rsidR="00AF79C9" w:rsidRPr="00671E0B">
        <w:t xml:space="preserve"> korisnika sa vremenom početka, završetka, brojem poena i ocenom kviza</w:t>
      </w:r>
      <w:r w:rsidR="003A55DF" w:rsidRPr="00671E0B">
        <w:t>.</w:t>
      </w:r>
    </w:p>
    <w:p w14:paraId="7C161442" w14:textId="4C988E7E" w:rsidR="003A55DF" w:rsidRPr="00671E0B" w:rsidRDefault="003A55DF" w:rsidP="002626B6">
      <w:pPr>
        <w:pStyle w:val="ListParagraph"/>
        <w:numPr>
          <w:ilvl w:val="0"/>
          <w:numId w:val="18"/>
        </w:numPr>
        <w:spacing w:line="360" w:lineRule="auto"/>
      </w:pPr>
      <w:r w:rsidRPr="00671E0B">
        <w:t xml:space="preserve">Korisnik bira opciju za rešavanje kviza </w:t>
      </w:r>
      <w:r w:rsidR="00A820BA" w:rsidRPr="00671E0B">
        <w:t xml:space="preserve">[izuzetak: </w:t>
      </w:r>
      <w:r w:rsidR="00A820BA" w:rsidRPr="00671E0B">
        <w:rPr>
          <w:i/>
          <w:iCs/>
        </w:rPr>
        <w:t>R</w:t>
      </w:r>
      <w:r w:rsidRPr="00671E0B">
        <w:rPr>
          <w:i/>
          <w:iCs/>
        </w:rPr>
        <w:t>ešavanje kviza je moguće jednom u 30 dana</w:t>
      </w:r>
      <w:r w:rsidR="00A820BA" w:rsidRPr="00671E0B">
        <w:t>]</w:t>
      </w:r>
      <w:r w:rsidRPr="00671E0B">
        <w:t xml:space="preserve">. </w:t>
      </w:r>
    </w:p>
    <w:p w14:paraId="4458FAEC" w14:textId="6AC9A931" w:rsidR="00AF79C9" w:rsidRPr="00671E0B" w:rsidRDefault="00AF79C9" w:rsidP="002626B6">
      <w:pPr>
        <w:pStyle w:val="ListParagraph"/>
        <w:numPr>
          <w:ilvl w:val="0"/>
          <w:numId w:val="18"/>
        </w:numPr>
        <w:spacing w:line="360" w:lineRule="auto"/>
      </w:pPr>
      <w:r w:rsidRPr="00671E0B">
        <w:t>Sistem čita podatke o pitanjima određenog kviza iz baze.</w:t>
      </w:r>
    </w:p>
    <w:p w14:paraId="57709E7F" w14:textId="77777777" w:rsidR="00CF3EF7" w:rsidRPr="00671E0B" w:rsidRDefault="00AF79C9" w:rsidP="002626B6">
      <w:pPr>
        <w:pStyle w:val="ListParagraph"/>
        <w:numPr>
          <w:ilvl w:val="0"/>
          <w:numId w:val="18"/>
        </w:numPr>
        <w:spacing w:line="360" w:lineRule="auto"/>
      </w:pPr>
      <w:r w:rsidRPr="00671E0B">
        <w:t xml:space="preserve">Prikazuju se pitanja </w:t>
      </w:r>
      <w:r w:rsidR="0065129C" w:rsidRPr="00671E0B">
        <w:t xml:space="preserve">korisniku koja mogu da budu: jedan tačan odgovor od ponuđenih, više tačnih odgovora od ponuđenih, </w:t>
      </w:r>
      <w:r w:rsidR="00CF3EF7" w:rsidRPr="00671E0B">
        <w:t>spojiti pojmove i uneti tekstualni odgovor.</w:t>
      </w:r>
    </w:p>
    <w:p w14:paraId="5A16D897" w14:textId="77777777" w:rsidR="00CF3EF7" w:rsidRPr="00671E0B" w:rsidRDefault="00CF3EF7" w:rsidP="002626B6">
      <w:pPr>
        <w:pStyle w:val="ListParagraph"/>
        <w:numPr>
          <w:ilvl w:val="0"/>
          <w:numId w:val="18"/>
        </w:numPr>
        <w:spacing w:line="360" w:lineRule="auto"/>
      </w:pPr>
      <w:r w:rsidRPr="00671E0B">
        <w:t>Korisnik bira opciju za predaju kviza.</w:t>
      </w:r>
    </w:p>
    <w:p w14:paraId="444594EF" w14:textId="30F51B72" w:rsidR="00BF3B5F" w:rsidRPr="00671E0B" w:rsidRDefault="00CF3EF7" w:rsidP="002626B6">
      <w:pPr>
        <w:pStyle w:val="ListParagraph"/>
        <w:numPr>
          <w:ilvl w:val="0"/>
          <w:numId w:val="18"/>
        </w:numPr>
        <w:spacing w:line="360" w:lineRule="auto"/>
      </w:pPr>
      <w:r w:rsidRPr="00671E0B">
        <w:t xml:space="preserve">Sistem proverava odgovore </w:t>
      </w:r>
      <w:r w:rsidR="00BF3B5F" w:rsidRPr="00671E0B">
        <w:t>koje je poslao korisnik i ažurira rezultate kviza</w:t>
      </w:r>
      <w:r w:rsidR="005F4155" w:rsidRPr="00671E0B">
        <w:t xml:space="preserve"> i poene korisnika</w:t>
      </w:r>
      <w:r w:rsidR="00BF3B5F" w:rsidRPr="00671E0B">
        <w:t>.</w:t>
      </w:r>
    </w:p>
    <w:p w14:paraId="45963864" w14:textId="3135CC35" w:rsidR="00AF79C9" w:rsidRPr="00671E0B" w:rsidRDefault="00BF3B5F" w:rsidP="002626B6">
      <w:pPr>
        <w:pStyle w:val="ListParagraph"/>
        <w:numPr>
          <w:ilvl w:val="0"/>
          <w:numId w:val="18"/>
        </w:numPr>
        <w:spacing w:line="360" w:lineRule="auto"/>
      </w:pPr>
      <w:r w:rsidRPr="00671E0B">
        <w:t xml:space="preserve">Osvežava se stranica </w:t>
      </w:r>
      <w:r w:rsidR="00A820BA" w:rsidRPr="00671E0B">
        <w:t>sa novi</w:t>
      </w:r>
      <w:r w:rsidR="006F7D18" w:rsidRPr="00671E0B">
        <w:t>m prethodnim pokušajima.</w:t>
      </w:r>
    </w:p>
    <w:p w14:paraId="52B59807" w14:textId="77777777" w:rsidR="00E95F69" w:rsidRPr="00671E0B" w:rsidRDefault="00E95F69" w:rsidP="00E95F69">
      <w:pPr>
        <w:spacing w:after="120"/>
        <w:ind w:left="720"/>
      </w:pPr>
      <w:r w:rsidRPr="00671E0B">
        <w:rPr>
          <w:b/>
          <w:bCs/>
        </w:rPr>
        <w:t>Izuzetci:</w:t>
      </w:r>
    </w:p>
    <w:p w14:paraId="1E752439" w14:textId="78098AE7" w:rsidR="006F7D18" w:rsidRPr="00671E0B" w:rsidRDefault="006F7D18" w:rsidP="00E95F69">
      <w:pPr>
        <w:spacing w:after="120"/>
        <w:ind w:left="720"/>
      </w:pPr>
      <w:r w:rsidRPr="00671E0B">
        <w:t>[</w:t>
      </w:r>
      <w:r w:rsidRPr="00671E0B">
        <w:rPr>
          <w:i/>
          <w:iCs/>
        </w:rPr>
        <w:t>Rešavanje kviza je moguće jednom u 30 dana</w:t>
      </w:r>
      <w:r w:rsidRPr="00671E0B">
        <w:t xml:space="preserve">] </w:t>
      </w:r>
      <w:r w:rsidR="001E4482" w:rsidRPr="00671E0B">
        <w:t>Opcija je onemogućena ili se prikazuje notifikacija.</w:t>
      </w:r>
    </w:p>
    <w:p w14:paraId="2F251A42" w14:textId="26C2E919" w:rsidR="00E95F69" w:rsidRPr="00671E0B" w:rsidRDefault="00E95F69" w:rsidP="00E95F69">
      <w:pPr>
        <w:spacing w:after="120"/>
        <w:ind w:left="720"/>
      </w:pPr>
      <w:r w:rsidRPr="00671E0B">
        <w:rPr>
          <w:b/>
          <w:bCs/>
        </w:rPr>
        <w:t>Posledice:</w:t>
      </w:r>
    </w:p>
    <w:p w14:paraId="76FC27F2" w14:textId="4A152350" w:rsidR="00E95F69" w:rsidRPr="00671E0B" w:rsidRDefault="00E95F69" w:rsidP="00E95F69">
      <w:pPr>
        <w:pStyle w:val="BodyText"/>
      </w:pPr>
      <w:r w:rsidRPr="00671E0B">
        <w:t xml:space="preserve">Tekuća stranica je stranica sa detaljima </w:t>
      </w:r>
      <w:r w:rsidR="001E4482" w:rsidRPr="00671E0B">
        <w:t>kviza i mogućnost rešavanja istog</w:t>
      </w:r>
      <w:r w:rsidRPr="00671E0B">
        <w:t>.</w:t>
      </w:r>
    </w:p>
    <w:p w14:paraId="44D11074" w14:textId="455413B6" w:rsidR="00BF7902" w:rsidRPr="00671E0B" w:rsidRDefault="00BF7902" w:rsidP="00BF7902">
      <w:pPr>
        <w:pStyle w:val="Heading2"/>
      </w:pPr>
      <w:bookmarkStart w:id="15" w:name="_Toc207294215"/>
      <w:r w:rsidRPr="00671E0B">
        <w:t>Pregled liste izazova</w:t>
      </w:r>
      <w:bookmarkEnd w:id="15"/>
    </w:p>
    <w:p w14:paraId="237118CB" w14:textId="77777777" w:rsidR="00BF7902" w:rsidRPr="00671E0B" w:rsidRDefault="00BF7902" w:rsidP="00BF7902">
      <w:pPr>
        <w:spacing w:after="120"/>
        <w:ind w:firstLine="720"/>
      </w:pPr>
      <w:r w:rsidRPr="00671E0B">
        <w:rPr>
          <w:b/>
          <w:bCs/>
        </w:rPr>
        <w:t>Kratak opis:</w:t>
      </w:r>
    </w:p>
    <w:p w14:paraId="44D0F7BE" w14:textId="7F82B40D" w:rsidR="00BF7902" w:rsidRPr="00671E0B" w:rsidRDefault="00BF7902" w:rsidP="00BF7902">
      <w:pPr>
        <w:spacing w:after="120"/>
        <w:ind w:firstLine="720"/>
      </w:pPr>
      <w:r w:rsidRPr="00671E0B">
        <w:t>Prikaz stranice platforme sa listom praktičnih izazova.</w:t>
      </w:r>
    </w:p>
    <w:p w14:paraId="1FBCFF41" w14:textId="77777777" w:rsidR="00BF7902" w:rsidRPr="00671E0B" w:rsidRDefault="00BF7902" w:rsidP="00BF7902">
      <w:pPr>
        <w:spacing w:after="120"/>
        <w:ind w:firstLine="720"/>
      </w:pPr>
      <w:r w:rsidRPr="00671E0B">
        <w:rPr>
          <w:b/>
          <w:bCs/>
        </w:rPr>
        <w:t>Akteri:</w:t>
      </w:r>
    </w:p>
    <w:p w14:paraId="3099222D" w14:textId="77777777" w:rsidR="00BF7902" w:rsidRPr="00671E0B" w:rsidRDefault="00BF7902" w:rsidP="00BF7902">
      <w:pPr>
        <w:spacing w:after="120"/>
        <w:ind w:firstLine="720"/>
      </w:pPr>
      <w:r w:rsidRPr="00671E0B">
        <w:t>Korisnik, Helper, Moderator, Administrator.</w:t>
      </w:r>
    </w:p>
    <w:p w14:paraId="7DC0EFB6" w14:textId="77777777" w:rsidR="00BF7902" w:rsidRPr="00671E0B" w:rsidRDefault="00BF7902" w:rsidP="00BF7902">
      <w:pPr>
        <w:spacing w:after="120"/>
        <w:ind w:left="720"/>
      </w:pPr>
      <w:r w:rsidRPr="00671E0B">
        <w:rPr>
          <w:b/>
          <w:bCs/>
        </w:rPr>
        <w:t>Preduslovi:</w:t>
      </w:r>
    </w:p>
    <w:p w14:paraId="6DB91160" w14:textId="77777777" w:rsidR="00BF7902" w:rsidRPr="00671E0B" w:rsidRDefault="00BF7902" w:rsidP="00BF7902">
      <w:pPr>
        <w:spacing w:after="120"/>
        <w:ind w:left="720"/>
      </w:pPr>
      <w:r w:rsidRPr="00671E0B">
        <w:t>Korisnik je prijavljen na platformu.</w:t>
      </w:r>
    </w:p>
    <w:p w14:paraId="6FDC7E3E" w14:textId="77777777" w:rsidR="00BF7902" w:rsidRPr="00671E0B" w:rsidRDefault="00BF7902" w:rsidP="00BF7902">
      <w:pPr>
        <w:spacing w:after="120"/>
        <w:ind w:left="720"/>
      </w:pPr>
      <w:r w:rsidRPr="00671E0B">
        <w:rPr>
          <w:b/>
          <w:bCs/>
        </w:rPr>
        <w:t>Osnovni tok:</w:t>
      </w:r>
    </w:p>
    <w:p w14:paraId="78E3FFCA" w14:textId="3ACDA652" w:rsidR="00BF7902" w:rsidRPr="00671E0B" w:rsidRDefault="00BF7902" w:rsidP="002626B6">
      <w:pPr>
        <w:pStyle w:val="ListParagraph"/>
        <w:numPr>
          <w:ilvl w:val="0"/>
          <w:numId w:val="20"/>
        </w:numPr>
        <w:spacing w:line="360" w:lineRule="auto"/>
      </w:pPr>
      <w:r w:rsidRPr="00671E0B">
        <w:t xml:space="preserve">Korisnik iz menija bira opciju za prikaz </w:t>
      </w:r>
      <w:r w:rsidR="00DF3EA4" w:rsidRPr="00671E0B">
        <w:t>izazova</w:t>
      </w:r>
      <w:r w:rsidRPr="00671E0B">
        <w:t>.</w:t>
      </w:r>
    </w:p>
    <w:p w14:paraId="5DD8DE8B" w14:textId="0E7EE5A4" w:rsidR="00BF7902" w:rsidRPr="00671E0B" w:rsidRDefault="00BF7902" w:rsidP="002626B6">
      <w:pPr>
        <w:pStyle w:val="ListParagraph"/>
        <w:numPr>
          <w:ilvl w:val="0"/>
          <w:numId w:val="20"/>
        </w:numPr>
        <w:spacing w:line="360" w:lineRule="auto"/>
      </w:pPr>
      <w:r w:rsidRPr="00671E0B">
        <w:t xml:space="preserve">Prikazuju se stranica sa </w:t>
      </w:r>
      <w:r w:rsidR="00DF3EA4" w:rsidRPr="00671E0B">
        <w:t>izazovima</w:t>
      </w:r>
      <w:r w:rsidRPr="00671E0B">
        <w:t xml:space="preserve"> u tabelarnom obliku</w:t>
      </w:r>
      <w:r w:rsidR="00572CFD" w:rsidRPr="00671E0B">
        <w:t xml:space="preserve"> sa osnovnim podacima (naziv, težina, kategorija, ocena, poeni</w:t>
      </w:r>
      <w:r w:rsidR="0024708D" w:rsidRPr="00671E0B">
        <w:t xml:space="preserve"> i broj ljudi koji je rešio) </w:t>
      </w:r>
      <w:r w:rsidR="00DF3EA4" w:rsidRPr="00671E0B">
        <w:t>, označeni su izazovi koje je korisnik već rešio</w:t>
      </w:r>
      <w:r w:rsidRPr="00671E0B">
        <w:t>.</w:t>
      </w:r>
    </w:p>
    <w:p w14:paraId="63DE6591" w14:textId="3B09C5A0" w:rsidR="00BF7902" w:rsidRPr="00671E0B" w:rsidRDefault="00BF7902" w:rsidP="002626B6">
      <w:pPr>
        <w:pStyle w:val="ListParagraph"/>
        <w:numPr>
          <w:ilvl w:val="0"/>
          <w:numId w:val="20"/>
        </w:numPr>
        <w:spacing w:line="360" w:lineRule="auto"/>
      </w:pPr>
      <w:r w:rsidRPr="00671E0B">
        <w:t xml:space="preserve">Korisnik vrši pretragu </w:t>
      </w:r>
      <w:r w:rsidR="006E1166" w:rsidRPr="00671E0B">
        <w:t>izazova</w:t>
      </w:r>
      <w:r w:rsidRPr="00671E0B">
        <w:t xml:space="preserve"> po unetom tekstu.</w:t>
      </w:r>
    </w:p>
    <w:p w14:paraId="65EB5B2B" w14:textId="2E55B670" w:rsidR="00BF7902" w:rsidRPr="00671E0B" w:rsidRDefault="00BF7902" w:rsidP="002626B6">
      <w:pPr>
        <w:pStyle w:val="ListParagraph"/>
        <w:numPr>
          <w:ilvl w:val="0"/>
          <w:numId w:val="20"/>
        </w:numPr>
        <w:spacing w:line="360" w:lineRule="auto"/>
      </w:pPr>
      <w:r w:rsidRPr="00671E0B">
        <w:t xml:space="preserve">Korisnik vrši filtriranje </w:t>
      </w:r>
      <w:r w:rsidR="006E1166" w:rsidRPr="00671E0B">
        <w:t>izazova</w:t>
      </w:r>
      <w:r w:rsidRPr="00671E0B">
        <w:t xml:space="preserve"> po kategoriji</w:t>
      </w:r>
      <w:r w:rsidR="006E1166" w:rsidRPr="00671E0B">
        <w:t>, težini i po statusu rešenja.</w:t>
      </w:r>
    </w:p>
    <w:p w14:paraId="07BCEE4C" w14:textId="4908209F" w:rsidR="006E1166" w:rsidRPr="00671E0B" w:rsidRDefault="006E1166" w:rsidP="002626B6">
      <w:pPr>
        <w:pStyle w:val="ListParagraph"/>
        <w:numPr>
          <w:ilvl w:val="0"/>
          <w:numId w:val="20"/>
        </w:numPr>
        <w:spacing w:line="360" w:lineRule="auto"/>
      </w:pPr>
      <w:r w:rsidRPr="00671E0B">
        <w:t>Korisnik bira da li želi da prikaže sve, aktivne ili arhivirane izazove.</w:t>
      </w:r>
    </w:p>
    <w:p w14:paraId="11156541" w14:textId="63B4E2A3" w:rsidR="00BF7902" w:rsidRPr="00671E0B" w:rsidRDefault="00BF7902" w:rsidP="002626B6">
      <w:pPr>
        <w:pStyle w:val="ListParagraph"/>
        <w:numPr>
          <w:ilvl w:val="0"/>
          <w:numId w:val="20"/>
        </w:numPr>
        <w:spacing w:line="360" w:lineRule="auto"/>
      </w:pPr>
      <w:r w:rsidRPr="00671E0B">
        <w:t xml:space="preserve">Korisnik vrši sortiranje </w:t>
      </w:r>
      <w:r w:rsidR="006E1166" w:rsidRPr="00671E0B">
        <w:t>izazova</w:t>
      </w:r>
      <w:r w:rsidRPr="00671E0B">
        <w:t xml:space="preserve"> po </w:t>
      </w:r>
      <w:r w:rsidR="009A7D97" w:rsidRPr="00671E0B">
        <w:t>nazivu</w:t>
      </w:r>
      <w:r w:rsidRPr="00671E0B">
        <w:t>, kategoriji, prosešnoj oceni</w:t>
      </w:r>
      <w:r w:rsidR="009A7D97" w:rsidRPr="00671E0B">
        <w:t>, poenima i broju</w:t>
      </w:r>
      <w:r w:rsidR="008E350A" w:rsidRPr="00671E0B">
        <w:t xml:space="preserve"> ljudi koju su rešili izazov</w:t>
      </w:r>
      <w:r w:rsidRPr="00671E0B">
        <w:t>.</w:t>
      </w:r>
    </w:p>
    <w:p w14:paraId="7CDA1FEA" w14:textId="77777777" w:rsidR="00BF7902" w:rsidRPr="00671E0B" w:rsidRDefault="00BF7902" w:rsidP="002626B6">
      <w:pPr>
        <w:pStyle w:val="ListParagraph"/>
        <w:numPr>
          <w:ilvl w:val="0"/>
          <w:numId w:val="20"/>
        </w:numPr>
        <w:spacing w:line="360" w:lineRule="auto"/>
      </w:pPr>
      <w:r w:rsidRPr="00671E0B">
        <w:t>Korisnik vrši promenu stranice rezultata.</w:t>
      </w:r>
    </w:p>
    <w:p w14:paraId="570741C7" w14:textId="77777777" w:rsidR="00BF7902" w:rsidRPr="00671E0B" w:rsidRDefault="00BF7902" w:rsidP="002626B6">
      <w:pPr>
        <w:pStyle w:val="ListParagraph"/>
        <w:numPr>
          <w:ilvl w:val="0"/>
          <w:numId w:val="20"/>
        </w:numPr>
        <w:spacing w:line="360" w:lineRule="auto"/>
      </w:pPr>
      <w:r w:rsidRPr="00671E0B">
        <w:t>Sistem čita podatke iz baze sa unetim parametrima pretrage, filtriranja, sortiranja i stranice.</w:t>
      </w:r>
    </w:p>
    <w:p w14:paraId="4C734D2D" w14:textId="77777777" w:rsidR="00BF7902" w:rsidRPr="00671E0B" w:rsidRDefault="00BF7902" w:rsidP="002626B6">
      <w:pPr>
        <w:pStyle w:val="ListParagraph"/>
        <w:numPr>
          <w:ilvl w:val="0"/>
          <w:numId w:val="20"/>
        </w:numPr>
        <w:spacing w:line="360" w:lineRule="auto"/>
      </w:pPr>
      <w:r w:rsidRPr="00671E0B">
        <w:t>Osvežava se stranica sa obrađenim parametrima.</w:t>
      </w:r>
    </w:p>
    <w:p w14:paraId="7E64A809" w14:textId="77777777" w:rsidR="00BF7902" w:rsidRPr="00671E0B" w:rsidRDefault="00BF7902" w:rsidP="00BF7902">
      <w:pPr>
        <w:spacing w:after="120"/>
        <w:ind w:left="720"/>
      </w:pPr>
      <w:r w:rsidRPr="00671E0B">
        <w:rPr>
          <w:b/>
          <w:bCs/>
        </w:rPr>
        <w:t>Izuzetci:</w:t>
      </w:r>
    </w:p>
    <w:p w14:paraId="768F68A9" w14:textId="77777777" w:rsidR="00BF7902" w:rsidRPr="00671E0B" w:rsidRDefault="00BF7902" w:rsidP="00BF7902">
      <w:pPr>
        <w:spacing w:after="120"/>
        <w:ind w:left="720"/>
        <w:rPr>
          <w:b/>
          <w:bCs/>
        </w:rPr>
      </w:pPr>
      <w:r w:rsidRPr="00671E0B">
        <w:t>Nema izuzetaka.</w:t>
      </w:r>
    </w:p>
    <w:p w14:paraId="76AF2449" w14:textId="77777777" w:rsidR="00BF7902" w:rsidRPr="00671E0B" w:rsidRDefault="00BF7902" w:rsidP="00BF7902">
      <w:pPr>
        <w:spacing w:after="120"/>
        <w:ind w:left="720"/>
      </w:pPr>
      <w:r w:rsidRPr="00671E0B">
        <w:rPr>
          <w:b/>
          <w:bCs/>
        </w:rPr>
        <w:t>Posledice:</w:t>
      </w:r>
    </w:p>
    <w:p w14:paraId="38CA52A3" w14:textId="282AD00F" w:rsidR="00BF7902" w:rsidRPr="00671E0B" w:rsidRDefault="00BF7902" w:rsidP="008E350A">
      <w:pPr>
        <w:pStyle w:val="BodyText"/>
      </w:pPr>
      <w:r w:rsidRPr="00671E0B">
        <w:t xml:space="preserve">Tekuća stranica je stranica sa listom </w:t>
      </w:r>
      <w:r w:rsidR="008E350A" w:rsidRPr="00671E0B">
        <w:t>izazov</w:t>
      </w:r>
      <w:r w:rsidR="00572CFD" w:rsidRPr="00671E0B">
        <w:t>a</w:t>
      </w:r>
      <w:r w:rsidRPr="00671E0B">
        <w:t xml:space="preserve"> koj</w:t>
      </w:r>
      <w:r w:rsidR="00572CFD" w:rsidRPr="00671E0B">
        <w:t>i</w:t>
      </w:r>
      <w:r w:rsidRPr="00671E0B">
        <w:t xml:space="preserve"> mogu biti pretražene,</w:t>
      </w:r>
      <w:r w:rsidR="008E350A" w:rsidRPr="00671E0B">
        <w:t>i</w:t>
      </w:r>
      <w:r w:rsidRPr="00671E0B">
        <w:t xml:space="preserve"> filtriran</w:t>
      </w:r>
      <w:r w:rsidR="008E350A" w:rsidRPr="00671E0B">
        <w:t>i</w:t>
      </w:r>
      <w:r w:rsidRPr="00671E0B">
        <w:t xml:space="preserve"> i sortiran</w:t>
      </w:r>
      <w:r w:rsidR="008E350A" w:rsidRPr="00671E0B">
        <w:t>i</w:t>
      </w:r>
      <w:r w:rsidRPr="00671E0B">
        <w:t>.</w:t>
      </w:r>
    </w:p>
    <w:p w14:paraId="265745DD" w14:textId="156240E5" w:rsidR="00D275D3" w:rsidRPr="00671E0B" w:rsidRDefault="00D275D3" w:rsidP="00D275D3">
      <w:pPr>
        <w:pStyle w:val="Heading2"/>
      </w:pPr>
      <w:bookmarkStart w:id="16" w:name="_Toc207294216"/>
      <w:r w:rsidRPr="00671E0B">
        <w:t xml:space="preserve">Pregled detalja </w:t>
      </w:r>
      <w:r w:rsidR="00CE1A1B" w:rsidRPr="00671E0B">
        <w:t>izazova</w:t>
      </w:r>
      <w:bookmarkEnd w:id="16"/>
    </w:p>
    <w:p w14:paraId="7D2005E6" w14:textId="77777777" w:rsidR="00D275D3" w:rsidRPr="00671E0B" w:rsidRDefault="00D275D3" w:rsidP="00D275D3">
      <w:pPr>
        <w:spacing w:after="120"/>
        <w:ind w:firstLine="720"/>
      </w:pPr>
      <w:r w:rsidRPr="00671E0B">
        <w:rPr>
          <w:b/>
          <w:bCs/>
        </w:rPr>
        <w:t>Kratak opis:</w:t>
      </w:r>
    </w:p>
    <w:p w14:paraId="508F535C" w14:textId="3B9D6FEF" w:rsidR="00D275D3" w:rsidRPr="00671E0B" w:rsidRDefault="00D275D3" w:rsidP="00D275D3">
      <w:pPr>
        <w:spacing w:after="120"/>
        <w:ind w:firstLine="720"/>
      </w:pPr>
      <w:r w:rsidRPr="00671E0B">
        <w:t xml:space="preserve">Prikaz stranice platforme sa detaljima </w:t>
      </w:r>
      <w:r w:rsidR="00CE1A1B" w:rsidRPr="00671E0B">
        <w:t>određenog izazova</w:t>
      </w:r>
      <w:r w:rsidRPr="00671E0B">
        <w:t>.</w:t>
      </w:r>
    </w:p>
    <w:p w14:paraId="257DC9F7" w14:textId="77777777" w:rsidR="00D275D3" w:rsidRPr="00671E0B" w:rsidRDefault="00D275D3" w:rsidP="00D275D3">
      <w:pPr>
        <w:spacing w:after="120"/>
        <w:ind w:firstLine="720"/>
      </w:pPr>
      <w:r w:rsidRPr="00671E0B">
        <w:rPr>
          <w:b/>
          <w:bCs/>
        </w:rPr>
        <w:t>Akteri:</w:t>
      </w:r>
    </w:p>
    <w:p w14:paraId="65B9BE87" w14:textId="77777777" w:rsidR="00D275D3" w:rsidRPr="00671E0B" w:rsidRDefault="00D275D3" w:rsidP="00D275D3">
      <w:pPr>
        <w:spacing w:after="120"/>
        <w:ind w:firstLine="720"/>
      </w:pPr>
      <w:r w:rsidRPr="00671E0B">
        <w:t>Korisnik, Helper, Moderator, Administrator.</w:t>
      </w:r>
    </w:p>
    <w:p w14:paraId="21CF2AEB" w14:textId="77777777" w:rsidR="00D275D3" w:rsidRPr="00671E0B" w:rsidRDefault="00D275D3" w:rsidP="00D275D3">
      <w:pPr>
        <w:spacing w:after="120"/>
        <w:ind w:left="720"/>
      </w:pPr>
      <w:r w:rsidRPr="00671E0B">
        <w:rPr>
          <w:b/>
          <w:bCs/>
        </w:rPr>
        <w:t>Preduslovi:</w:t>
      </w:r>
    </w:p>
    <w:p w14:paraId="23AE461A" w14:textId="41FF0F45" w:rsidR="00D275D3" w:rsidRPr="00671E0B" w:rsidRDefault="00D275D3" w:rsidP="00D275D3">
      <w:pPr>
        <w:spacing w:after="120"/>
        <w:ind w:left="720"/>
      </w:pPr>
      <w:r w:rsidRPr="00671E0B">
        <w:t xml:space="preserve">Korisnik je prijavljen na platformu i trenutno je prikazana stranica sa listom </w:t>
      </w:r>
      <w:r w:rsidR="00CE1A1B" w:rsidRPr="00671E0B">
        <w:t>izazova</w:t>
      </w:r>
      <w:r w:rsidRPr="00671E0B">
        <w:t>.</w:t>
      </w:r>
    </w:p>
    <w:p w14:paraId="6FC406EB" w14:textId="77777777" w:rsidR="00D275D3" w:rsidRPr="00671E0B" w:rsidRDefault="00D275D3" w:rsidP="00D275D3">
      <w:pPr>
        <w:spacing w:after="120"/>
        <w:ind w:left="720"/>
      </w:pPr>
      <w:r w:rsidRPr="00671E0B">
        <w:rPr>
          <w:b/>
          <w:bCs/>
        </w:rPr>
        <w:t>Osnovni tok:</w:t>
      </w:r>
    </w:p>
    <w:p w14:paraId="4E4A5D68" w14:textId="38F0826D" w:rsidR="00D275D3" w:rsidRPr="00671E0B" w:rsidRDefault="00D275D3" w:rsidP="002626B6">
      <w:pPr>
        <w:pStyle w:val="ListParagraph"/>
        <w:numPr>
          <w:ilvl w:val="0"/>
          <w:numId w:val="19"/>
        </w:numPr>
        <w:spacing w:line="360" w:lineRule="auto"/>
      </w:pPr>
      <w:r w:rsidRPr="00671E0B">
        <w:t xml:space="preserve">Korisnik bira </w:t>
      </w:r>
      <w:r w:rsidR="00CE1A1B" w:rsidRPr="00671E0B">
        <w:t xml:space="preserve">izazov </w:t>
      </w:r>
      <w:r w:rsidRPr="00671E0B">
        <w:t>iz liste.</w:t>
      </w:r>
    </w:p>
    <w:p w14:paraId="15EE3853" w14:textId="7868E0DC" w:rsidR="00D275D3" w:rsidRPr="00671E0B" w:rsidRDefault="00D275D3" w:rsidP="002626B6">
      <w:pPr>
        <w:pStyle w:val="ListParagraph"/>
        <w:numPr>
          <w:ilvl w:val="0"/>
          <w:numId w:val="19"/>
        </w:numPr>
        <w:spacing w:line="360" w:lineRule="auto"/>
      </w:pPr>
      <w:r w:rsidRPr="00671E0B">
        <w:t xml:space="preserve">Prikazuju se podaci o lekciji koji uključuju: </w:t>
      </w:r>
      <w:r w:rsidR="00CE1A1B" w:rsidRPr="00671E0B">
        <w:t>naziv</w:t>
      </w:r>
      <w:r w:rsidRPr="00671E0B">
        <w:t xml:space="preserve">, opis, kategoriju, težinu, autora, </w:t>
      </w:r>
      <w:r w:rsidR="00CE1A1B" w:rsidRPr="00671E0B">
        <w:t>da li je izazov rešen</w:t>
      </w:r>
      <w:r w:rsidRPr="00671E0B">
        <w:t>, prosečnu ocenu i težinu na osnovu recenzija korisnika.</w:t>
      </w:r>
    </w:p>
    <w:p w14:paraId="6EF37DF3" w14:textId="77777777" w:rsidR="00D275D3" w:rsidRPr="00671E0B" w:rsidRDefault="00D275D3" w:rsidP="002626B6">
      <w:pPr>
        <w:pStyle w:val="ListParagraph"/>
        <w:numPr>
          <w:ilvl w:val="0"/>
          <w:numId w:val="19"/>
        </w:numPr>
        <w:spacing w:line="360" w:lineRule="auto"/>
      </w:pPr>
      <w:r w:rsidRPr="00671E0B">
        <w:t>Prikazuje se sadržaj lekcije koji je u Markdown formatu.</w:t>
      </w:r>
    </w:p>
    <w:p w14:paraId="1A510520" w14:textId="08AC6B76" w:rsidR="005611B3" w:rsidRPr="00671E0B" w:rsidRDefault="005611B3" w:rsidP="002626B6">
      <w:pPr>
        <w:pStyle w:val="ListParagraph"/>
        <w:numPr>
          <w:ilvl w:val="0"/>
          <w:numId w:val="19"/>
        </w:numPr>
        <w:spacing w:line="360" w:lineRule="auto"/>
      </w:pPr>
      <w:r w:rsidRPr="00671E0B">
        <w:t xml:space="preserve">Ukoliko izazov sadrži fajlove, </w:t>
      </w:r>
      <w:r w:rsidR="005C7948" w:rsidRPr="00671E0B">
        <w:t>korisnik preuzima fajlove za rešavanje izazova.</w:t>
      </w:r>
    </w:p>
    <w:p w14:paraId="67CC561A" w14:textId="559A5299" w:rsidR="005C7948" w:rsidRPr="00671E0B" w:rsidRDefault="005C7948" w:rsidP="002626B6">
      <w:pPr>
        <w:pStyle w:val="ListParagraph"/>
        <w:numPr>
          <w:ilvl w:val="0"/>
          <w:numId w:val="19"/>
        </w:numPr>
        <w:spacing w:line="360" w:lineRule="auto"/>
      </w:pPr>
      <w:r w:rsidRPr="00671E0B">
        <w:t xml:space="preserve">Ukoliko izazov sadrži docker instancu, korisnik pokreće </w:t>
      </w:r>
      <w:r w:rsidR="00E15A30" w:rsidRPr="00671E0B">
        <w:t xml:space="preserve">ili produžuje svoju ličnu docker instancu pokrenutu na serveru [izuzetak: </w:t>
      </w:r>
      <w:r w:rsidR="00E15A30" w:rsidRPr="00671E0B">
        <w:rPr>
          <w:i/>
          <w:iCs/>
        </w:rPr>
        <w:t>Docker instanca je već pokrenuta</w:t>
      </w:r>
      <w:r w:rsidR="00E15A30" w:rsidRPr="00671E0B">
        <w:t>]</w:t>
      </w:r>
      <w:r w:rsidR="00514AA5" w:rsidRPr="00671E0B">
        <w:t>.</w:t>
      </w:r>
    </w:p>
    <w:p w14:paraId="1CC1A6B9" w14:textId="20F6E957" w:rsidR="00514AA5" w:rsidRPr="00671E0B" w:rsidRDefault="00514AA5" w:rsidP="002626B6">
      <w:pPr>
        <w:pStyle w:val="ListParagraph"/>
        <w:numPr>
          <w:ilvl w:val="0"/>
          <w:numId w:val="19"/>
        </w:numPr>
        <w:spacing w:line="360" w:lineRule="auto"/>
      </w:pPr>
      <w:r w:rsidRPr="00671E0B">
        <w:t xml:space="preserve">Prikazuje se forma za </w:t>
      </w:r>
      <w:r w:rsidR="00E84138" w:rsidRPr="00671E0B">
        <w:t>slanje „zastavice“ (flag) potrebne za rešavanje zadatka.</w:t>
      </w:r>
    </w:p>
    <w:p w14:paraId="264EA11D" w14:textId="3303E99A" w:rsidR="00E2261B" w:rsidRPr="00671E0B" w:rsidRDefault="00E2261B" w:rsidP="002626B6">
      <w:pPr>
        <w:pStyle w:val="ListParagraph"/>
        <w:numPr>
          <w:ilvl w:val="0"/>
          <w:numId w:val="19"/>
        </w:numPr>
        <w:spacing w:line="360" w:lineRule="auto"/>
      </w:pPr>
      <w:r w:rsidRPr="00671E0B">
        <w:t xml:space="preserve">Sistem proverava „zastavicu“ i ažurira </w:t>
      </w:r>
      <w:r w:rsidR="00E028EC" w:rsidRPr="00671E0B">
        <w:t>status izazov</w:t>
      </w:r>
      <w:r w:rsidR="002D056E">
        <w:t>a</w:t>
      </w:r>
      <w:r w:rsidR="00E028EC" w:rsidRPr="00671E0B">
        <w:t xml:space="preserve"> ukoliko je ona tačna.</w:t>
      </w:r>
    </w:p>
    <w:p w14:paraId="0E33BD28" w14:textId="77777777" w:rsidR="00D275D3" w:rsidRPr="00671E0B" w:rsidRDefault="00D275D3" w:rsidP="002626B6">
      <w:pPr>
        <w:pStyle w:val="ListParagraph"/>
        <w:numPr>
          <w:ilvl w:val="0"/>
          <w:numId w:val="19"/>
        </w:numPr>
        <w:spacing w:line="360" w:lineRule="auto"/>
      </w:pPr>
      <w:r w:rsidRPr="00671E0B">
        <w:t>Prikazuje se forma za pisanje recenzije ili za ažuriranje iste.</w:t>
      </w:r>
    </w:p>
    <w:p w14:paraId="71EC4DF7" w14:textId="77777777" w:rsidR="00D275D3" w:rsidRPr="00671E0B" w:rsidRDefault="00D275D3" w:rsidP="002626B6">
      <w:pPr>
        <w:pStyle w:val="ListParagraph"/>
        <w:numPr>
          <w:ilvl w:val="0"/>
          <w:numId w:val="19"/>
        </w:numPr>
        <w:spacing w:line="360" w:lineRule="auto"/>
      </w:pPr>
      <w:r w:rsidRPr="00671E0B">
        <w:rPr>
          <w:i/>
          <w:iCs/>
        </w:rPr>
        <w:t xml:space="preserve">Opcija 1: </w:t>
      </w:r>
      <w:r w:rsidRPr="00671E0B">
        <w:t>Korisnik šalje novu recenziju.</w:t>
      </w:r>
    </w:p>
    <w:p w14:paraId="117803E7" w14:textId="77777777" w:rsidR="00D275D3" w:rsidRPr="00671E0B" w:rsidRDefault="00D275D3" w:rsidP="002626B6">
      <w:pPr>
        <w:pStyle w:val="ListParagraph"/>
        <w:numPr>
          <w:ilvl w:val="0"/>
          <w:numId w:val="19"/>
        </w:numPr>
        <w:spacing w:line="360" w:lineRule="auto"/>
      </w:pPr>
      <w:r w:rsidRPr="00671E0B">
        <w:rPr>
          <w:i/>
          <w:iCs/>
        </w:rPr>
        <w:t xml:space="preserve">Opcija 2: </w:t>
      </w:r>
      <w:r w:rsidRPr="00671E0B">
        <w:t>Korisnik šalje ažuriranu recenciju.</w:t>
      </w:r>
    </w:p>
    <w:p w14:paraId="443A8278" w14:textId="77777777" w:rsidR="00D275D3" w:rsidRPr="00671E0B" w:rsidRDefault="00D275D3" w:rsidP="002626B6">
      <w:pPr>
        <w:pStyle w:val="ListParagraph"/>
        <w:numPr>
          <w:ilvl w:val="0"/>
          <w:numId w:val="19"/>
        </w:numPr>
        <w:spacing w:line="360" w:lineRule="auto"/>
      </w:pPr>
      <w:r w:rsidRPr="00671E0B">
        <w:t xml:space="preserve">Vrši se provera podataka [izuzetak: </w:t>
      </w:r>
      <w:r w:rsidRPr="00671E0B">
        <w:rPr>
          <w:i/>
          <w:iCs/>
        </w:rPr>
        <w:t>Niste popunili sva popunili sva polja</w:t>
      </w:r>
      <w:r w:rsidRPr="00671E0B">
        <w:t xml:space="preserve">] ili [izuzetak: </w:t>
      </w:r>
      <w:r w:rsidRPr="00671E0B">
        <w:rPr>
          <w:i/>
          <w:iCs/>
        </w:rPr>
        <w:t>Već ste ocenili ovu lekciju</w:t>
      </w:r>
      <w:r w:rsidRPr="00671E0B">
        <w:t>].</w:t>
      </w:r>
    </w:p>
    <w:p w14:paraId="13AC0F5C" w14:textId="77777777" w:rsidR="00D275D3" w:rsidRPr="00671E0B" w:rsidRDefault="00D275D3" w:rsidP="002626B6">
      <w:pPr>
        <w:pStyle w:val="ListParagraph"/>
        <w:numPr>
          <w:ilvl w:val="0"/>
          <w:numId w:val="19"/>
        </w:numPr>
        <w:spacing w:line="360" w:lineRule="auto"/>
      </w:pPr>
      <w:r w:rsidRPr="00671E0B">
        <w:t>Vrši se ažuriranje podataka u bazi.</w:t>
      </w:r>
    </w:p>
    <w:p w14:paraId="4AD60720" w14:textId="346B5F83" w:rsidR="00D275D3" w:rsidRPr="00671E0B" w:rsidRDefault="00D275D3" w:rsidP="002626B6">
      <w:pPr>
        <w:pStyle w:val="ListParagraph"/>
        <w:numPr>
          <w:ilvl w:val="0"/>
          <w:numId w:val="19"/>
        </w:numPr>
        <w:spacing w:line="360" w:lineRule="auto"/>
      </w:pPr>
      <w:r w:rsidRPr="00671E0B">
        <w:t xml:space="preserve">Osvežava se stranica sa podacima o </w:t>
      </w:r>
      <w:r w:rsidR="005A273D" w:rsidRPr="00671E0B">
        <w:t>izazovu</w:t>
      </w:r>
      <w:r w:rsidRPr="00671E0B">
        <w:t>.</w:t>
      </w:r>
    </w:p>
    <w:p w14:paraId="0FDC3424" w14:textId="77777777" w:rsidR="00D275D3" w:rsidRPr="00671E0B" w:rsidRDefault="00D275D3" w:rsidP="00D275D3">
      <w:pPr>
        <w:spacing w:after="120"/>
        <w:ind w:left="720"/>
      </w:pPr>
      <w:r w:rsidRPr="00671E0B">
        <w:rPr>
          <w:b/>
          <w:bCs/>
        </w:rPr>
        <w:t>Izuzetci:</w:t>
      </w:r>
    </w:p>
    <w:p w14:paraId="0DC8F092" w14:textId="77777777" w:rsidR="00D275D3" w:rsidRPr="00671E0B" w:rsidRDefault="00D275D3" w:rsidP="00D275D3">
      <w:pPr>
        <w:spacing w:after="120"/>
        <w:ind w:left="720"/>
      </w:pPr>
      <w:r w:rsidRPr="00671E0B">
        <w:t>[</w:t>
      </w:r>
      <w:r w:rsidRPr="00671E0B">
        <w:rPr>
          <w:i/>
          <w:iCs/>
        </w:rPr>
        <w:t>Niste popunili sva polja</w:t>
      </w:r>
      <w:r w:rsidRPr="00671E0B">
        <w:t>] Prikazuje se notifikacija sa porukom o grešci.</w:t>
      </w:r>
    </w:p>
    <w:p w14:paraId="70C1B9F2" w14:textId="77777777" w:rsidR="00D275D3" w:rsidRPr="00671E0B" w:rsidRDefault="00D275D3" w:rsidP="00D275D3">
      <w:pPr>
        <w:spacing w:after="120"/>
        <w:ind w:left="720"/>
      </w:pPr>
      <w:r w:rsidRPr="00671E0B">
        <w:t>[</w:t>
      </w:r>
      <w:r w:rsidRPr="00671E0B">
        <w:rPr>
          <w:i/>
          <w:iCs/>
        </w:rPr>
        <w:t>Već ste ocenili ovu lekciju</w:t>
      </w:r>
      <w:r w:rsidRPr="00671E0B">
        <w:t>] Prikazuje se notifikacija sa porukom o grešci.</w:t>
      </w:r>
    </w:p>
    <w:p w14:paraId="126C6A1C" w14:textId="4455FCF3" w:rsidR="00675F2A" w:rsidRPr="00671E0B" w:rsidRDefault="00675F2A" w:rsidP="00D275D3">
      <w:pPr>
        <w:spacing w:after="120"/>
        <w:ind w:left="720"/>
      </w:pPr>
      <w:r w:rsidRPr="00671E0B">
        <w:t>[</w:t>
      </w:r>
      <w:r w:rsidRPr="00671E0B">
        <w:rPr>
          <w:i/>
          <w:iCs/>
        </w:rPr>
        <w:t>Docker instanca je već pokrenuta</w:t>
      </w:r>
      <w:r w:rsidRPr="00671E0B">
        <w:t>] Prikazuje se notifikacija sa porukom o grešci.</w:t>
      </w:r>
    </w:p>
    <w:p w14:paraId="53077FDC" w14:textId="77777777" w:rsidR="00D275D3" w:rsidRPr="00671E0B" w:rsidRDefault="00D275D3" w:rsidP="00D275D3">
      <w:pPr>
        <w:spacing w:after="120"/>
        <w:ind w:left="720"/>
      </w:pPr>
      <w:r w:rsidRPr="00671E0B">
        <w:rPr>
          <w:b/>
          <w:bCs/>
        </w:rPr>
        <w:t>Posledice:</w:t>
      </w:r>
    </w:p>
    <w:p w14:paraId="5227B331" w14:textId="05887A51" w:rsidR="007E0B43" w:rsidRPr="00671E0B" w:rsidRDefault="00D275D3" w:rsidP="00D275D3">
      <w:pPr>
        <w:pStyle w:val="BodyText"/>
      </w:pPr>
      <w:r w:rsidRPr="00671E0B">
        <w:t>Tekuća stranica je stranica sa detaljima određen</w:t>
      </w:r>
      <w:r w:rsidR="005A273D" w:rsidRPr="00671E0B">
        <w:t>og izazova</w:t>
      </w:r>
      <w:r w:rsidRPr="00671E0B">
        <w:t>.</w:t>
      </w:r>
    </w:p>
    <w:p w14:paraId="290BAD00" w14:textId="0EC23DB5" w:rsidR="003072C6" w:rsidRPr="00671E0B" w:rsidRDefault="003072C6" w:rsidP="00D275D3">
      <w:pPr>
        <w:pStyle w:val="BodyText"/>
        <w:rPr>
          <w:b/>
          <w:bCs/>
        </w:rPr>
      </w:pPr>
      <w:r w:rsidRPr="00671E0B">
        <w:rPr>
          <w:b/>
          <w:bCs/>
        </w:rPr>
        <w:t>Dijagram sekvence:</w:t>
      </w:r>
    </w:p>
    <w:p w14:paraId="61E8DAEC" w14:textId="7A922D0F" w:rsidR="003072C6" w:rsidRPr="00671E0B" w:rsidRDefault="00D061C0" w:rsidP="00D061C0">
      <w:pPr>
        <w:pStyle w:val="BodyText"/>
        <w:ind w:left="0"/>
        <w:rPr>
          <w:b/>
          <w:bCs/>
        </w:rPr>
      </w:pPr>
      <w:r w:rsidRPr="00671E0B">
        <w:rPr>
          <w:b/>
          <w:bCs/>
          <w:noProof/>
        </w:rPr>
        <w:drawing>
          <wp:inline distT="0" distB="0" distL="0" distR="0" wp14:anchorId="0827D561" wp14:editId="48D0787B">
            <wp:extent cx="6314872" cy="6477000"/>
            <wp:effectExtent l="0" t="0" r="0" b="0"/>
            <wp:docPr id="19175722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28945" cy="6491434"/>
                    </a:xfrm>
                    <a:prstGeom prst="rect">
                      <a:avLst/>
                    </a:prstGeom>
                    <a:noFill/>
                    <a:ln>
                      <a:noFill/>
                    </a:ln>
                  </pic:spPr>
                </pic:pic>
              </a:graphicData>
            </a:graphic>
          </wp:inline>
        </w:drawing>
      </w:r>
    </w:p>
    <w:p w14:paraId="71DA6438" w14:textId="26CB9A0E" w:rsidR="00675F2A" w:rsidRPr="00671E0B" w:rsidRDefault="00675F2A" w:rsidP="00675F2A">
      <w:pPr>
        <w:pStyle w:val="Heading2"/>
      </w:pPr>
      <w:bookmarkStart w:id="17" w:name="_Toc207294217"/>
      <w:r w:rsidRPr="00671E0B">
        <w:t xml:space="preserve">Pregled liste </w:t>
      </w:r>
      <w:r w:rsidR="00A51489" w:rsidRPr="00671E0B">
        <w:t>kurseva</w:t>
      </w:r>
      <w:bookmarkEnd w:id="17"/>
    </w:p>
    <w:p w14:paraId="6243B266" w14:textId="77777777" w:rsidR="00675F2A" w:rsidRPr="00671E0B" w:rsidRDefault="00675F2A" w:rsidP="00675F2A">
      <w:pPr>
        <w:spacing w:after="120"/>
        <w:ind w:firstLine="720"/>
      </w:pPr>
      <w:r w:rsidRPr="00671E0B">
        <w:rPr>
          <w:b/>
          <w:bCs/>
        </w:rPr>
        <w:t>Kratak opis:</w:t>
      </w:r>
    </w:p>
    <w:p w14:paraId="5A1FEF36" w14:textId="654C325A" w:rsidR="00675F2A" w:rsidRPr="00671E0B" w:rsidRDefault="00675F2A" w:rsidP="00675F2A">
      <w:pPr>
        <w:spacing w:after="120"/>
        <w:ind w:firstLine="720"/>
      </w:pPr>
      <w:r w:rsidRPr="00671E0B">
        <w:t>Prikaz stranice platforme sa listom</w:t>
      </w:r>
      <w:r w:rsidR="00A51489" w:rsidRPr="00671E0B">
        <w:t xml:space="preserve"> kurseva</w:t>
      </w:r>
      <w:r w:rsidRPr="00671E0B">
        <w:t>.</w:t>
      </w:r>
    </w:p>
    <w:p w14:paraId="1628C3A3" w14:textId="77777777" w:rsidR="00675F2A" w:rsidRPr="00671E0B" w:rsidRDefault="00675F2A" w:rsidP="00675F2A">
      <w:pPr>
        <w:spacing w:after="120"/>
        <w:ind w:firstLine="720"/>
      </w:pPr>
      <w:r w:rsidRPr="00671E0B">
        <w:rPr>
          <w:b/>
          <w:bCs/>
        </w:rPr>
        <w:t>Akteri:</w:t>
      </w:r>
    </w:p>
    <w:p w14:paraId="34E5EF99" w14:textId="77777777" w:rsidR="00675F2A" w:rsidRPr="00671E0B" w:rsidRDefault="00675F2A" w:rsidP="00675F2A">
      <w:pPr>
        <w:spacing w:after="120"/>
        <w:ind w:firstLine="720"/>
      </w:pPr>
      <w:r w:rsidRPr="00671E0B">
        <w:t>Korisnik, Helper, Moderator, Administrator.</w:t>
      </w:r>
    </w:p>
    <w:p w14:paraId="7425A0F0" w14:textId="77777777" w:rsidR="00675F2A" w:rsidRPr="00671E0B" w:rsidRDefault="00675F2A" w:rsidP="00675F2A">
      <w:pPr>
        <w:spacing w:after="120"/>
        <w:ind w:left="720"/>
      </w:pPr>
      <w:r w:rsidRPr="00671E0B">
        <w:rPr>
          <w:b/>
          <w:bCs/>
        </w:rPr>
        <w:t>Preduslovi:</w:t>
      </w:r>
    </w:p>
    <w:p w14:paraId="629C07A7" w14:textId="77777777" w:rsidR="00675F2A" w:rsidRPr="00671E0B" w:rsidRDefault="00675F2A" w:rsidP="00675F2A">
      <w:pPr>
        <w:spacing w:after="120"/>
        <w:ind w:left="720"/>
      </w:pPr>
      <w:r w:rsidRPr="00671E0B">
        <w:t>Korisnik je prijavljen na platformu.</w:t>
      </w:r>
    </w:p>
    <w:p w14:paraId="16DE843C" w14:textId="77777777" w:rsidR="00675F2A" w:rsidRPr="00671E0B" w:rsidRDefault="00675F2A" w:rsidP="00675F2A">
      <w:pPr>
        <w:spacing w:after="120"/>
        <w:ind w:left="720"/>
      </w:pPr>
      <w:r w:rsidRPr="00671E0B">
        <w:rPr>
          <w:b/>
          <w:bCs/>
        </w:rPr>
        <w:t>Osnovni tok:</w:t>
      </w:r>
    </w:p>
    <w:p w14:paraId="7183C138" w14:textId="17A06528" w:rsidR="00675F2A" w:rsidRPr="00671E0B" w:rsidRDefault="00675F2A" w:rsidP="002626B6">
      <w:pPr>
        <w:pStyle w:val="ListParagraph"/>
        <w:numPr>
          <w:ilvl w:val="0"/>
          <w:numId w:val="21"/>
        </w:numPr>
        <w:spacing w:line="360" w:lineRule="auto"/>
      </w:pPr>
      <w:r w:rsidRPr="00671E0B">
        <w:t xml:space="preserve">Korisnik iz menija bira opciju za prikaz </w:t>
      </w:r>
      <w:r w:rsidR="00A51489" w:rsidRPr="00671E0B">
        <w:t>kurseva</w:t>
      </w:r>
      <w:r w:rsidRPr="00671E0B">
        <w:t>.</w:t>
      </w:r>
    </w:p>
    <w:p w14:paraId="66986FDC" w14:textId="59FAA824" w:rsidR="00675F2A" w:rsidRPr="00671E0B" w:rsidRDefault="00675F2A" w:rsidP="002626B6">
      <w:pPr>
        <w:pStyle w:val="ListParagraph"/>
        <w:numPr>
          <w:ilvl w:val="0"/>
          <w:numId w:val="21"/>
        </w:numPr>
        <w:spacing w:line="360" w:lineRule="auto"/>
      </w:pPr>
      <w:r w:rsidRPr="00671E0B">
        <w:t xml:space="preserve">Prikazuju se stranica sa </w:t>
      </w:r>
      <w:r w:rsidR="00A51489" w:rsidRPr="00671E0B">
        <w:t>kursevima</w:t>
      </w:r>
      <w:r w:rsidRPr="00671E0B">
        <w:t xml:space="preserve"> u tabelarnom obliku</w:t>
      </w:r>
      <w:r w:rsidR="00A51489" w:rsidRPr="00671E0B">
        <w:t xml:space="preserve">, sa prikazanim osnovnim podacima (naslovom, </w:t>
      </w:r>
      <w:r w:rsidR="00DF6112" w:rsidRPr="00671E0B">
        <w:t>autorom, opisom, težinom i ocenom) zajedno sa banerom kursa</w:t>
      </w:r>
      <w:r w:rsidR="00A51489" w:rsidRPr="00671E0B">
        <w:t>.</w:t>
      </w:r>
    </w:p>
    <w:p w14:paraId="01084822" w14:textId="1E460C22" w:rsidR="00675F2A" w:rsidRPr="00671E0B" w:rsidRDefault="00675F2A" w:rsidP="002626B6">
      <w:pPr>
        <w:pStyle w:val="ListParagraph"/>
        <w:numPr>
          <w:ilvl w:val="0"/>
          <w:numId w:val="21"/>
        </w:numPr>
        <w:spacing w:line="360" w:lineRule="auto"/>
      </w:pPr>
      <w:r w:rsidRPr="00671E0B">
        <w:t xml:space="preserve">Korisnik vrši pretragu </w:t>
      </w:r>
      <w:r w:rsidR="00A51489" w:rsidRPr="00671E0B">
        <w:t>kurseva</w:t>
      </w:r>
      <w:r w:rsidRPr="00671E0B">
        <w:t xml:space="preserve"> po unetom tekstu.</w:t>
      </w:r>
    </w:p>
    <w:p w14:paraId="35C3E179" w14:textId="375B9B99" w:rsidR="00675F2A" w:rsidRPr="00671E0B" w:rsidRDefault="00675F2A" w:rsidP="002626B6">
      <w:pPr>
        <w:pStyle w:val="ListParagraph"/>
        <w:numPr>
          <w:ilvl w:val="0"/>
          <w:numId w:val="21"/>
        </w:numPr>
        <w:spacing w:line="360" w:lineRule="auto"/>
      </w:pPr>
      <w:r w:rsidRPr="00671E0B">
        <w:t xml:space="preserve">Korisnik vrši filtriranje </w:t>
      </w:r>
      <w:r w:rsidR="00A51489" w:rsidRPr="00671E0B">
        <w:t>kurseva</w:t>
      </w:r>
      <w:r w:rsidRPr="00671E0B">
        <w:t xml:space="preserve"> po težini.</w:t>
      </w:r>
    </w:p>
    <w:p w14:paraId="3D7B3694" w14:textId="7F592923" w:rsidR="00675F2A" w:rsidRPr="00671E0B" w:rsidRDefault="00675F2A" w:rsidP="002626B6">
      <w:pPr>
        <w:pStyle w:val="ListParagraph"/>
        <w:numPr>
          <w:ilvl w:val="0"/>
          <w:numId w:val="21"/>
        </w:numPr>
        <w:spacing w:line="360" w:lineRule="auto"/>
      </w:pPr>
      <w:r w:rsidRPr="00671E0B">
        <w:t xml:space="preserve">Korisnik vrši sortiranje </w:t>
      </w:r>
      <w:r w:rsidR="00A51489" w:rsidRPr="00671E0B">
        <w:t>kurseva po naslovu ili težini</w:t>
      </w:r>
      <w:r w:rsidRPr="00671E0B">
        <w:t>.</w:t>
      </w:r>
    </w:p>
    <w:p w14:paraId="3AE9A947" w14:textId="77777777" w:rsidR="00675F2A" w:rsidRPr="00671E0B" w:rsidRDefault="00675F2A" w:rsidP="002626B6">
      <w:pPr>
        <w:pStyle w:val="ListParagraph"/>
        <w:numPr>
          <w:ilvl w:val="0"/>
          <w:numId w:val="21"/>
        </w:numPr>
        <w:spacing w:line="360" w:lineRule="auto"/>
      </w:pPr>
      <w:r w:rsidRPr="00671E0B">
        <w:t>Korisnik vrši promenu stranice rezultata.</w:t>
      </w:r>
    </w:p>
    <w:p w14:paraId="310FD6A5" w14:textId="77777777" w:rsidR="00675F2A" w:rsidRPr="00671E0B" w:rsidRDefault="00675F2A" w:rsidP="002626B6">
      <w:pPr>
        <w:pStyle w:val="ListParagraph"/>
        <w:numPr>
          <w:ilvl w:val="0"/>
          <w:numId w:val="21"/>
        </w:numPr>
        <w:spacing w:line="360" w:lineRule="auto"/>
      </w:pPr>
      <w:r w:rsidRPr="00671E0B">
        <w:t>Sistem čita podatke iz baze sa unetim parametrima pretrage, filtriranja, sortiranja i stranice.</w:t>
      </w:r>
    </w:p>
    <w:p w14:paraId="47AA4737" w14:textId="77777777" w:rsidR="00675F2A" w:rsidRPr="00671E0B" w:rsidRDefault="00675F2A" w:rsidP="002626B6">
      <w:pPr>
        <w:pStyle w:val="ListParagraph"/>
        <w:numPr>
          <w:ilvl w:val="0"/>
          <w:numId w:val="21"/>
        </w:numPr>
        <w:spacing w:line="360" w:lineRule="auto"/>
      </w:pPr>
      <w:r w:rsidRPr="00671E0B">
        <w:t>Osvežava se stranica sa obrađenim parametrima.</w:t>
      </w:r>
    </w:p>
    <w:p w14:paraId="6A7AE990" w14:textId="77777777" w:rsidR="00675F2A" w:rsidRPr="00671E0B" w:rsidRDefault="00675F2A" w:rsidP="00675F2A">
      <w:pPr>
        <w:spacing w:after="120"/>
        <w:ind w:left="720"/>
      </w:pPr>
      <w:r w:rsidRPr="00671E0B">
        <w:rPr>
          <w:b/>
          <w:bCs/>
        </w:rPr>
        <w:t>Izuzetci:</w:t>
      </w:r>
    </w:p>
    <w:p w14:paraId="085F1853" w14:textId="77777777" w:rsidR="00675F2A" w:rsidRPr="00671E0B" w:rsidRDefault="00675F2A" w:rsidP="00675F2A">
      <w:pPr>
        <w:spacing w:after="120"/>
        <w:ind w:left="720"/>
        <w:rPr>
          <w:b/>
          <w:bCs/>
        </w:rPr>
      </w:pPr>
      <w:r w:rsidRPr="00671E0B">
        <w:t>Nema izuzetaka.</w:t>
      </w:r>
    </w:p>
    <w:p w14:paraId="4334E7EB" w14:textId="77777777" w:rsidR="00675F2A" w:rsidRPr="00671E0B" w:rsidRDefault="00675F2A" w:rsidP="00675F2A">
      <w:pPr>
        <w:spacing w:after="120"/>
        <w:ind w:left="720"/>
      </w:pPr>
      <w:r w:rsidRPr="00671E0B">
        <w:rPr>
          <w:b/>
          <w:bCs/>
        </w:rPr>
        <w:t>Posledice:</w:t>
      </w:r>
    </w:p>
    <w:p w14:paraId="71562F50" w14:textId="2A7A886D" w:rsidR="00675F2A" w:rsidRPr="00671E0B" w:rsidRDefault="00675F2A" w:rsidP="00675F2A">
      <w:pPr>
        <w:pStyle w:val="BodyText"/>
      </w:pPr>
      <w:r w:rsidRPr="00671E0B">
        <w:t xml:space="preserve">Tekuća stranica je stranica sa listom </w:t>
      </w:r>
      <w:r w:rsidR="00572CFD" w:rsidRPr="00671E0B">
        <w:t>kurseva</w:t>
      </w:r>
      <w:r w:rsidRPr="00671E0B">
        <w:t xml:space="preserve"> ko</w:t>
      </w:r>
      <w:r w:rsidR="00572CFD" w:rsidRPr="00671E0B">
        <w:t>ji</w:t>
      </w:r>
      <w:r w:rsidRPr="00671E0B">
        <w:t xml:space="preserve"> mogu biti pretražene,i filtrirani i sortirani.</w:t>
      </w:r>
    </w:p>
    <w:p w14:paraId="2FF15A9E" w14:textId="43A7A6CD" w:rsidR="007C2C4C" w:rsidRPr="00671E0B" w:rsidRDefault="007C2C4C" w:rsidP="007C2C4C">
      <w:pPr>
        <w:pStyle w:val="Heading2"/>
      </w:pPr>
      <w:bookmarkStart w:id="18" w:name="_Toc207294218"/>
      <w:r w:rsidRPr="00671E0B">
        <w:t>Pregled detalja kursa</w:t>
      </w:r>
      <w:bookmarkEnd w:id="18"/>
    </w:p>
    <w:p w14:paraId="592E1D83" w14:textId="77777777" w:rsidR="007C2C4C" w:rsidRPr="00671E0B" w:rsidRDefault="007C2C4C" w:rsidP="007C2C4C">
      <w:pPr>
        <w:spacing w:after="120"/>
        <w:ind w:firstLine="720"/>
      </w:pPr>
      <w:r w:rsidRPr="00671E0B">
        <w:rPr>
          <w:b/>
          <w:bCs/>
        </w:rPr>
        <w:t>Kratak opis:</w:t>
      </w:r>
    </w:p>
    <w:p w14:paraId="592F1AAE" w14:textId="2D4F5FC5" w:rsidR="007C2C4C" w:rsidRPr="00671E0B" w:rsidRDefault="007C2C4C" w:rsidP="007C2C4C">
      <w:pPr>
        <w:spacing w:after="120"/>
        <w:ind w:firstLine="720"/>
      </w:pPr>
      <w:r w:rsidRPr="00671E0B">
        <w:t>Prikaz stranice platforme sa detaljima određenog kursa.</w:t>
      </w:r>
    </w:p>
    <w:p w14:paraId="7F1F7B38" w14:textId="77777777" w:rsidR="007C2C4C" w:rsidRPr="00671E0B" w:rsidRDefault="007C2C4C" w:rsidP="007C2C4C">
      <w:pPr>
        <w:spacing w:after="120"/>
        <w:ind w:firstLine="720"/>
      </w:pPr>
      <w:r w:rsidRPr="00671E0B">
        <w:rPr>
          <w:b/>
          <w:bCs/>
        </w:rPr>
        <w:t>Akteri:</w:t>
      </w:r>
    </w:p>
    <w:p w14:paraId="75C716C4" w14:textId="77777777" w:rsidR="007C2C4C" w:rsidRPr="00671E0B" w:rsidRDefault="007C2C4C" w:rsidP="007C2C4C">
      <w:pPr>
        <w:spacing w:after="120"/>
        <w:ind w:firstLine="720"/>
      </w:pPr>
      <w:r w:rsidRPr="00671E0B">
        <w:t>Korisnik, Helper, Moderator, Administrator.</w:t>
      </w:r>
    </w:p>
    <w:p w14:paraId="71C14E1E" w14:textId="77777777" w:rsidR="007C2C4C" w:rsidRPr="00671E0B" w:rsidRDefault="007C2C4C" w:rsidP="007C2C4C">
      <w:pPr>
        <w:spacing w:after="120"/>
        <w:ind w:left="720"/>
      </w:pPr>
      <w:r w:rsidRPr="00671E0B">
        <w:rPr>
          <w:b/>
          <w:bCs/>
        </w:rPr>
        <w:t>Preduslovi:</w:t>
      </w:r>
    </w:p>
    <w:p w14:paraId="1FDECAEA" w14:textId="645BF22D" w:rsidR="007C2C4C" w:rsidRPr="00671E0B" w:rsidRDefault="007C2C4C" w:rsidP="007C2C4C">
      <w:pPr>
        <w:spacing w:after="120"/>
        <w:ind w:left="720"/>
      </w:pPr>
      <w:r w:rsidRPr="00671E0B">
        <w:t>Korisnik je prijavljen na platformu i trenutno je prikazana stranica sa listom kurseva.</w:t>
      </w:r>
    </w:p>
    <w:p w14:paraId="411B29C8" w14:textId="77777777" w:rsidR="007C2C4C" w:rsidRPr="00671E0B" w:rsidRDefault="007C2C4C" w:rsidP="007C2C4C">
      <w:pPr>
        <w:spacing w:after="120"/>
        <w:ind w:left="720"/>
      </w:pPr>
      <w:r w:rsidRPr="00671E0B">
        <w:rPr>
          <w:b/>
          <w:bCs/>
        </w:rPr>
        <w:t>Osnovni tok:</w:t>
      </w:r>
    </w:p>
    <w:p w14:paraId="4A1EAF07" w14:textId="309E0347" w:rsidR="007C2C4C" w:rsidRPr="00671E0B" w:rsidRDefault="007C2C4C" w:rsidP="002626B6">
      <w:pPr>
        <w:pStyle w:val="ListParagraph"/>
        <w:numPr>
          <w:ilvl w:val="0"/>
          <w:numId w:val="22"/>
        </w:numPr>
        <w:spacing w:line="360" w:lineRule="auto"/>
      </w:pPr>
      <w:r w:rsidRPr="00671E0B">
        <w:t>Korisnik bira kurs iz liste.</w:t>
      </w:r>
    </w:p>
    <w:p w14:paraId="162D836D" w14:textId="753FAE98" w:rsidR="007C2C4C" w:rsidRPr="00671E0B" w:rsidRDefault="007C2C4C" w:rsidP="002626B6">
      <w:pPr>
        <w:pStyle w:val="ListParagraph"/>
        <w:numPr>
          <w:ilvl w:val="0"/>
          <w:numId w:val="22"/>
        </w:numPr>
        <w:spacing w:line="360" w:lineRule="auto"/>
      </w:pPr>
      <w:r w:rsidRPr="00671E0B">
        <w:t>Prikazuju se podaci o kursu koji uključuju: naslov, opis, težinu, autora, broj izazova i lekcija u kursu, baner kursa, prosečnu ocenu i težinu na osnovu recenzija korisnika.</w:t>
      </w:r>
    </w:p>
    <w:p w14:paraId="6B17A4F1" w14:textId="43D24A91" w:rsidR="007C2C4C" w:rsidRPr="00671E0B" w:rsidRDefault="007C2C4C" w:rsidP="002626B6">
      <w:pPr>
        <w:pStyle w:val="ListParagraph"/>
        <w:numPr>
          <w:ilvl w:val="0"/>
          <w:numId w:val="22"/>
        </w:numPr>
        <w:spacing w:line="360" w:lineRule="auto"/>
      </w:pPr>
      <w:r w:rsidRPr="00671E0B">
        <w:t xml:space="preserve">Prikazuje se sadržaj </w:t>
      </w:r>
      <w:r w:rsidR="00B77992" w:rsidRPr="00671E0B">
        <w:t>kursa</w:t>
      </w:r>
      <w:r w:rsidRPr="00671E0B">
        <w:t xml:space="preserve"> </w:t>
      </w:r>
      <w:r w:rsidR="00B77992" w:rsidRPr="00671E0B">
        <w:t>u vidu liste lekcija i izazova poređanih po redu kojem bi trebali bi</w:t>
      </w:r>
      <w:r w:rsidR="002626B6" w:rsidRPr="00671E0B">
        <w:t>ti pregledani, odabirom lekcije ili izazova se odlazi na stranicu pregleda detalja o istom.</w:t>
      </w:r>
    </w:p>
    <w:p w14:paraId="60F667B7" w14:textId="77777777" w:rsidR="007C2C4C" w:rsidRPr="00671E0B" w:rsidRDefault="007C2C4C" w:rsidP="002626B6">
      <w:pPr>
        <w:pStyle w:val="ListParagraph"/>
        <w:numPr>
          <w:ilvl w:val="0"/>
          <w:numId w:val="22"/>
        </w:numPr>
        <w:spacing w:line="360" w:lineRule="auto"/>
      </w:pPr>
      <w:r w:rsidRPr="00671E0B">
        <w:t>Prikazuje se forma za pisanje recenzije ili za ažuriranje iste.</w:t>
      </w:r>
    </w:p>
    <w:p w14:paraId="67F5BB82" w14:textId="77777777" w:rsidR="007C2C4C" w:rsidRPr="00671E0B" w:rsidRDefault="007C2C4C" w:rsidP="002626B6">
      <w:pPr>
        <w:pStyle w:val="ListParagraph"/>
        <w:numPr>
          <w:ilvl w:val="0"/>
          <w:numId w:val="22"/>
        </w:numPr>
        <w:spacing w:line="360" w:lineRule="auto"/>
      </w:pPr>
      <w:r w:rsidRPr="00671E0B">
        <w:rPr>
          <w:i/>
          <w:iCs/>
        </w:rPr>
        <w:t xml:space="preserve">Opcija 1: </w:t>
      </w:r>
      <w:r w:rsidRPr="00671E0B">
        <w:t>Korisnik šalje novu recenziju.</w:t>
      </w:r>
    </w:p>
    <w:p w14:paraId="59276256" w14:textId="77777777" w:rsidR="007C2C4C" w:rsidRPr="00671E0B" w:rsidRDefault="007C2C4C" w:rsidP="002626B6">
      <w:pPr>
        <w:pStyle w:val="ListParagraph"/>
        <w:numPr>
          <w:ilvl w:val="0"/>
          <w:numId w:val="22"/>
        </w:numPr>
        <w:spacing w:line="360" w:lineRule="auto"/>
      </w:pPr>
      <w:r w:rsidRPr="00671E0B">
        <w:rPr>
          <w:i/>
          <w:iCs/>
        </w:rPr>
        <w:t xml:space="preserve">Opcija 2: </w:t>
      </w:r>
      <w:r w:rsidRPr="00671E0B">
        <w:t>Korisnik šalje ažuriranu recenciju.</w:t>
      </w:r>
    </w:p>
    <w:p w14:paraId="56F45D99" w14:textId="77777777" w:rsidR="007C2C4C" w:rsidRPr="00671E0B" w:rsidRDefault="007C2C4C" w:rsidP="002626B6">
      <w:pPr>
        <w:pStyle w:val="ListParagraph"/>
        <w:numPr>
          <w:ilvl w:val="0"/>
          <w:numId w:val="22"/>
        </w:numPr>
        <w:spacing w:line="360" w:lineRule="auto"/>
      </w:pPr>
      <w:r w:rsidRPr="00671E0B">
        <w:t xml:space="preserve">Vrši se provera podataka [izuzetak: </w:t>
      </w:r>
      <w:r w:rsidRPr="00671E0B">
        <w:rPr>
          <w:i/>
          <w:iCs/>
        </w:rPr>
        <w:t>Niste popunili sva popunili sva polja</w:t>
      </w:r>
      <w:r w:rsidRPr="00671E0B">
        <w:t xml:space="preserve">] ili [izuzetak: </w:t>
      </w:r>
      <w:r w:rsidRPr="00671E0B">
        <w:rPr>
          <w:i/>
          <w:iCs/>
        </w:rPr>
        <w:t>Već ste ocenili ovu lekciju</w:t>
      </w:r>
      <w:r w:rsidRPr="00671E0B">
        <w:t>].</w:t>
      </w:r>
    </w:p>
    <w:p w14:paraId="77B7A70C" w14:textId="77777777" w:rsidR="007C2C4C" w:rsidRPr="00671E0B" w:rsidRDefault="007C2C4C" w:rsidP="002626B6">
      <w:pPr>
        <w:pStyle w:val="ListParagraph"/>
        <w:numPr>
          <w:ilvl w:val="0"/>
          <w:numId w:val="22"/>
        </w:numPr>
        <w:spacing w:line="360" w:lineRule="auto"/>
      </w:pPr>
      <w:r w:rsidRPr="00671E0B">
        <w:t>Vrši se ažuriranje podataka u bazi.</w:t>
      </w:r>
    </w:p>
    <w:p w14:paraId="5B9069D9" w14:textId="114E7E07" w:rsidR="007C2C4C" w:rsidRPr="00671E0B" w:rsidRDefault="007C2C4C" w:rsidP="002626B6">
      <w:pPr>
        <w:pStyle w:val="ListParagraph"/>
        <w:numPr>
          <w:ilvl w:val="0"/>
          <w:numId w:val="22"/>
        </w:numPr>
        <w:spacing w:line="360" w:lineRule="auto"/>
      </w:pPr>
      <w:r w:rsidRPr="00671E0B">
        <w:t xml:space="preserve">Osvežava se stranica sa podacima o </w:t>
      </w:r>
      <w:r w:rsidR="002626B6" w:rsidRPr="00671E0B">
        <w:t>kursu</w:t>
      </w:r>
      <w:r w:rsidRPr="00671E0B">
        <w:t>.</w:t>
      </w:r>
    </w:p>
    <w:p w14:paraId="4E3998A7" w14:textId="77777777" w:rsidR="007C2C4C" w:rsidRPr="00671E0B" w:rsidRDefault="007C2C4C" w:rsidP="007C2C4C">
      <w:pPr>
        <w:spacing w:after="120"/>
        <w:ind w:left="720"/>
      </w:pPr>
      <w:r w:rsidRPr="00671E0B">
        <w:rPr>
          <w:b/>
          <w:bCs/>
        </w:rPr>
        <w:t>Izuzetci:</w:t>
      </w:r>
    </w:p>
    <w:p w14:paraId="12A20AF3" w14:textId="77777777" w:rsidR="007C2C4C" w:rsidRPr="00671E0B" w:rsidRDefault="007C2C4C" w:rsidP="007C2C4C">
      <w:pPr>
        <w:spacing w:after="120"/>
        <w:ind w:left="720"/>
      </w:pPr>
      <w:r w:rsidRPr="00671E0B">
        <w:t>[</w:t>
      </w:r>
      <w:r w:rsidRPr="00671E0B">
        <w:rPr>
          <w:i/>
          <w:iCs/>
        </w:rPr>
        <w:t>Niste popunili sva polja</w:t>
      </w:r>
      <w:r w:rsidRPr="00671E0B">
        <w:t>] Prikazuje se notifikacija sa porukom o grešci.</w:t>
      </w:r>
    </w:p>
    <w:p w14:paraId="6D8ABC4E" w14:textId="77777777" w:rsidR="007C2C4C" w:rsidRPr="00671E0B" w:rsidRDefault="007C2C4C" w:rsidP="007C2C4C">
      <w:pPr>
        <w:spacing w:after="120"/>
        <w:ind w:left="720"/>
      </w:pPr>
      <w:r w:rsidRPr="00671E0B">
        <w:t>[</w:t>
      </w:r>
      <w:r w:rsidRPr="00671E0B">
        <w:rPr>
          <w:i/>
          <w:iCs/>
        </w:rPr>
        <w:t>Već ste ocenili ovu lekciju</w:t>
      </w:r>
      <w:r w:rsidRPr="00671E0B">
        <w:t>] Prikazuje se notifikacija sa porukom o grešci.</w:t>
      </w:r>
    </w:p>
    <w:p w14:paraId="4CAE9170" w14:textId="77777777" w:rsidR="007C2C4C" w:rsidRPr="00671E0B" w:rsidRDefault="007C2C4C" w:rsidP="007C2C4C">
      <w:pPr>
        <w:spacing w:after="120"/>
        <w:ind w:left="720"/>
      </w:pPr>
      <w:r w:rsidRPr="00671E0B">
        <w:rPr>
          <w:b/>
          <w:bCs/>
        </w:rPr>
        <w:t>Posledice:</w:t>
      </w:r>
    </w:p>
    <w:p w14:paraId="1BFF65CE" w14:textId="65C4CE3F" w:rsidR="007C2C4C" w:rsidRPr="00671E0B" w:rsidRDefault="007C2C4C" w:rsidP="007C2C4C">
      <w:pPr>
        <w:pStyle w:val="BodyText"/>
      </w:pPr>
      <w:r w:rsidRPr="00671E0B">
        <w:t xml:space="preserve">Tekuća stranica je stranica sa detaljima određenog </w:t>
      </w:r>
      <w:r w:rsidR="002626B6" w:rsidRPr="00671E0B">
        <w:t>kursa</w:t>
      </w:r>
      <w:r w:rsidRPr="00671E0B">
        <w:t>.</w:t>
      </w:r>
    </w:p>
    <w:p w14:paraId="303273E5" w14:textId="3FDEEA7A" w:rsidR="0084345C" w:rsidRPr="00671E0B" w:rsidRDefault="0084345C" w:rsidP="0084345C">
      <w:pPr>
        <w:pStyle w:val="Heading2"/>
      </w:pPr>
      <w:bookmarkStart w:id="19" w:name="_Toc207294219"/>
      <w:r w:rsidRPr="00671E0B">
        <w:t>Kreiranje lekcije</w:t>
      </w:r>
      <w:bookmarkEnd w:id="19"/>
    </w:p>
    <w:p w14:paraId="1A94F721" w14:textId="77777777" w:rsidR="0084345C" w:rsidRPr="00671E0B" w:rsidRDefault="0084345C" w:rsidP="0084345C">
      <w:pPr>
        <w:spacing w:after="120"/>
        <w:ind w:firstLine="720"/>
      </w:pPr>
      <w:r w:rsidRPr="00671E0B">
        <w:rPr>
          <w:b/>
          <w:bCs/>
        </w:rPr>
        <w:t>Kratak opis:</w:t>
      </w:r>
    </w:p>
    <w:p w14:paraId="5FD965C8" w14:textId="60C376E8" w:rsidR="0084345C" w:rsidRPr="00671E0B" w:rsidRDefault="0084345C" w:rsidP="0084345C">
      <w:pPr>
        <w:spacing w:after="120"/>
        <w:ind w:firstLine="720"/>
      </w:pPr>
      <w:r w:rsidRPr="00671E0B">
        <w:t>Prikaz stranice platforme za kreiranje teorijske lekcije</w:t>
      </w:r>
      <w:r w:rsidR="00593BA5" w:rsidRPr="00671E0B">
        <w:t xml:space="preserve"> i unos podataka za kreiranje nove</w:t>
      </w:r>
      <w:r w:rsidRPr="00671E0B">
        <w:t>.</w:t>
      </w:r>
    </w:p>
    <w:p w14:paraId="32229DB9" w14:textId="77777777" w:rsidR="0084345C" w:rsidRPr="00671E0B" w:rsidRDefault="0084345C" w:rsidP="0084345C">
      <w:pPr>
        <w:spacing w:after="120"/>
        <w:ind w:firstLine="720"/>
      </w:pPr>
      <w:r w:rsidRPr="00671E0B">
        <w:rPr>
          <w:b/>
          <w:bCs/>
        </w:rPr>
        <w:t>Akteri:</w:t>
      </w:r>
    </w:p>
    <w:p w14:paraId="7509838B" w14:textId="4239406D" w:rsidR="0084345C" w:rsidRPr="00671E0B" w:rsidRDefault="0084345C" w:rsidP="0084345C">
      <w:pPr>
        <w:spacing w:after="120"/>
        <w:ind w:firstLine="720"/>
      </w:pPr>
      <w:r w:rsidRPr="00671E0B">
        <w:t>Moderator, Administrator.</w:t>
      </w:r>
    </w:p>
    <w:p w14:paraId="09085453" w14:textId="77777777" w:rsidR="0084345C" w:rsidRPr="00671E0B" w:rsidRDefault="0084345C" w:rsidP="0084345C">
      <w:pPr>
        <w:spacing w:after="120"/>
        <w:ind w:left="720"/>
      </w:pPr>
      <w:r w:rsidRPr="00671E0B">
        <w:rPr>
          <w:b/>
          <w:bCs/>
        </w:rPr>
        <w:t>Preduslovi:</w:t>
      </w:r>
    </w:p>
    <w:p w14:paraId="1F97AC20" w14:textId="372E5EAA" w:rsidR="0084345C" w:rsidRPr="00671E0B" w:rsidRDefault="0084345C" w:rsidP="0084345C">
      <w:pPr>
        <w:spacing w:after="120"/>
        <w:ind w:left="720"/>
      </w:pPr>
      <w:r w:rsidRPr="00671E0B">
        <w:t>Korisnik je prijavljen na platformu i trenutno je prikazana moderator stranica sa listom lekcija.</w:t>
      </w:r>
    </w:p>
    <w:p w14:paraId="18B31567" w14:textId="77777777" w:rsidR="0084345C" w:rsidRPr="00671E0B" w:rsidRDefault="0084345C" w:rsidP="0084345C">
      <w:pPr>
        <w:spacing w:after="120"/>
        <w:ind w:left="720"/>
      </w:pPr>
      <w:r w:rsidRPr="00671E0B">
        <w:rPr>
          <w:b/>
          <w:bCs/>
        </w:rPr>
        <w:t>Osnovni tok:</w:t>
      </w:r>
    </w:p>
    <w:p w14:paraId="2948D8BA" w14:textId="719040C0" w:rsidR="0084345C" w:rsidRPr="00671E0B" w:rsidRDefault="0084345C" w:rsidP="00646A9A">
      <w:pPr>
        <w:pStyle w:val="ListParagraph"/>
        <w:numPr>
          <w:ilvl w:val="0"/>
          <w:numId w:val="23"/>
        </w:numPr>
        <w:spacing w:line="360" w:lineRule="auto"/>
      </w:pPr>
      <w:r w:rsidRPr="00671E0B">
        <w:t xml:space="preserve">Korisnik bira </w:t>
      </w:r>
      <w:r w:rsidR="00646A9A" w:rsidRPr="00671E0B">
        <w:t>opciju za dodavanje nove lekcije.</w:t>
      </w:r>
    </w:p>
    <w:p w14:paraId="14989B1D" w14:textId="40B8D36B" w:rsidR="0084345C" w:rsidRPr="00671E0B" w:rsidRDefault="00916256" w:rsidP="00646A9A">
      <w:pPr>
        <w:pStyle w:val="ListParagraph"/>
        <w:numPr>
          <w:ilvl w:val="0"/>
          <w:numId w:val="23"/>
        </w:numPr>
        <w:spacing w:line="360" w:lineRule="auto"/>
      </w:pPr>
      <w:r w:rsidRPr="00671E0B">
        <w:t xml:space="preserve">Korisnik popunjava formu sa podacima o lekciji (naziv, opis, težina, kategorija, </w:t>
      </w:r>
      <w:r w:rsidR="00DA4D43" w:rsidRPr="00671E0B">
        <w:t>vidljivost</w:t>
      </w:r>
      <w:r w:rsidR="00936954" w:rsidRPr="00671E0B">
        <w:t>).</w:t>
      </w:r>
    </w:p>
    <w:p w14:paraId="6DB29855" w14:textId="2B424FCA" w:rsidR="00936954" w:rsidRPr="00671E0B" w:rsidRDefault="00936954" w:rsidP="00646A9A">
      <w:pPr>
        <w:pStyle w:val="ListParagraph"/>
        <w:numPr>
          <w:ilvl w:val="0"/>
          <w:numId w:val="23"/>
        </w:numPr>
        <w:spacing w:line="360" w:lineRule="auto"/>
      </w:pPr>
      <w:r w:rsidRPr="00671E0B">
        <w:t xml:space="preserve">Korisnik otvara stranicu za </w:t>
      </w:r>
      <w:r w:rsidR="005E7411" w:rsidRPr="00671E0B">
        <w:t>modifikaciju sadržaja lekcije u vidu editora za Markdown.</w:t>
      </w:r>
    </w:p>
    <w:p w14:paraId="017EB128" w14:textId="29505B5B" w:rsidR="005E7411" w:rsidRPr="00671E0B" w:rsidRDefault="00C3488A" w:rsidP="00646A9A">
      <w:pPr>
        <w:pStyle w:val="ListParagraph"/>
        <w:numPr>
          <w:ilvl w:val="0"/>
          <w:numId w:val="23"/>
        </w:numPr>
        <w:spacing w:line="360" w:lineRule="auto"/>
      </w:pPr>
      <w:r w:rsidRPr="00671E0B">
        <w:t xml:space="preserve">Korisnik </w:t>
      </w:r>
      <w:r w:rsidR="002731E2" w:rsidRPr="00671E0B">
        <w:t>otvara stranicu za kreiranje kviza i upravlja pitanjima kviza, detaljnije u sekcij</w:t>
      </w:r>
      <w:r w:rsidR="00D42429" w:rsidRPr="00671E0B">
        <w:t xml:space="preserve">i </w:t>
      </w:r>
      <w:r w:rsidR="002731E2" w:rsidRPr="00671E0B">
        <w:t>6.13.</w:t>
      </w:r>
    </w:p>
    <w:p w14:paraId="69E663E4" w14:textId="4DFA2D48" w:rsidR="002731E2" w:rsidRPr="00671E0B" w:rsidRDefault="00C015F7" w:rsidP="00646A9A">
      <w:pPr>
        <w:pStyle w:val="ListParagraph"/>
        <w:numPr>
          <w:ilvl w:val="0"/>
          <w:numId w:val="23"/>
        </w:numPr>
        <w:spacing w:line="360" w:lineRule="auto"/>
      </w:pPr>
      <w:r w:rsidRPr="00671E0B">
        <w:t>Korisnik šalje unete podatke opcijom za kreiranje kviza.</w:t>
      </w:r>
    </w:p>
    <w:p w14:paraId="7317C606" w14:textId="036D3CD4" w:rsidR="00C015F7" w:rsidRPr="00671E0B" w:rsidRDefault="00C015F7" w:rsidP="00646A9A">
      <w:pPr>
        <w:pStyle w:val="ListParagraph"/>
        <w:numPr>
          <w:ilvl w:val="0"/>
          <w:numId w:val="23"/>
        </w:numPr>
        <w:spacing w:line="360" w:lineRule="auto"/>
      </w:pPr>
      <w:r w:rsidRPr="00671E0B">
        <w:t>Vrši se provera podataka [</w:t>
      </w:r>
      <w:r w:rsidR="00AC1202" w:rsidRPr="00671E0B">
        <w:t xml:space="preserve">izuzetak: </w:t>
      </w:r>
      <w:r w:rsidR="008F4FFB" w:rsidRPr="00671E0B">
        <w:rPr>
          <w:i/>
          <w:iCs/>
        </w:rPr>
        <w:t>Podaci o lekciji nisu validni</w:t>
      </w:r>
      <w:r w:rsidR="008F4FFB" w:rsidRPr="00671E0B">
        <w:t>]</w:t>
      </w:r>
      <w:r w:rsidR="00BB7C53" w:rsidRPr="00671E0B">
        <w:t>.</w:t>
      </w:r>
    </w:p>
    <w:p w14:paraId="2CC5D75B" w14:textId="1E35D3EF" w:rsidR="00BB7C53" w:rsidRPr="00671E0B" w:rsidRDefault="002F1803" w:rsidP="00646A9A">
      <w:pPr>
        <w:pStyle w:val="ListParagraph"/>
        <w:numPr>
          <w:ilvl w:val="0"/>
          <w:numId w:val="23"/>
        </w:numPr>
        <w:spacing w:line="360" w:lineRule="auto"/>
      </w:pPr>
      <w:r w:rsidRPr="00671E0B">
        <w:t>Vrši se kreiranje podataka u bazi.</w:t>
      </w:r>
    </w:p>
    <w:p w14:paraId="158D15C8" w14:textId="78236327" w:rsidR="002F1803" w:rsidRPr="00671E0B" w:rsidRDefault="00E81F33" w:rsidP="00646A9A">
      <w:pPr>
        <w:pStyle w:val="ListParagraph"/>
        <w:numPr>
          <w:ilvl w:val="0"/>
          <w:numId w:val="23"/>
        </w:numPr>
        <w:spacing w:line="360" w:lineRule="auto"/>
      </w:pPr>
      <w:r w:rsidRPr="00671E0B">
        <w:t>Osvežava se stranica iz kreiranja lekcije u ažuriranje lekcije.</w:t>
      </w:r>
    </w:p>
    <w:p w14:paraId="3D83698C" w14:textId="77777777" w:rsidR="0084345C" w:rsidRPr="00671E0B" w:rsidRDefault="0084345C" w:rsidP="0084345C">
      <w:pPr>
        <w:spacing w:after="120"/>
        <w:ind w:left="720"/>
      </w:pPr>
      <w:r w:rsidRPr="00671E0B">
        <w:rPr>
          <w:b/>
          <w:bCs/>
        </w:rPr>
        <w:t>Izuzetci:</w:t>
      </w:r>
    </w:p>
    <w:p w14:paraId="23C17805" w14:textId="1A33FF94" w:rsidR="0084345C" w:rsidRPr="00671E0B" w:rsidRDefault="00E81F33" w:rsidP="0084345C">
      <w:pPr>
        <w:spacing w:after="120"/>
        <w:ind w:left="720"/>
      </w:pPr>
      <w:r w:rsidRPr="00671E0B">
        <w:t>[</w:t>
      </w:r>
      <w:r w:rsidRPr="00671E0B">
        <w:rPr>
          <w:i/>
          <w:iCs/>
        </w:rPr>
        <w:t>Podaci o lekciji nisu validni</w:t>
      </w:r>
      <w:r w:rsidRPr="00671E0B">
        <w:t>] Prikazuje se greška porukom u</w:t>
      </w:r>
      <w:r w:rsidR="00CB14B5" w:rsidRPr="00671E0B">
        <w:t>nutar forme.</w:t>
      </w:r>
    </w:p>
    <w:p w14:paraId="50262212" w14:textId="77777777" w:rsidR="0084345C" w:rsidRPr="00671E0B" w:rsidRDefault="0084345C" w:rsidP="0084345C">
      <w:pPr>
        <w:spacing w:after="120"/>
        <w:ind w:left="720"/>
      </w:pPr>
      <w:r w:rsidRPr="00671E0B">
        <w:rPr>
          <w:b/>
          <w:bCs/>
        </w:rPr>
        <w:t>Posledice:</w:t>
      </w:r>
    </w:p>
    <w:p w14:paraId="73481AA0" w14:textId="46509DB7" w:rsidR="0084345C" w:rsidRPr="00671E0B" w:rsidRDefault="00134661" w:rsidP="00494A8F">
      <w:pPr>
        <w:pStyle w:val="BodyText"/>
      </w:pPr>
      <w:r w:rsidRPr="00671E0B">
        <w:t>Kreirana je nova lekcija koja je sada dostupna na platformi.</w:t>
      </w:r>
    </w:p>
    <w:p w14:paraId="3A94BF36" w14:textId="5CAD753C" w:rsidR="00DB4743" w:rsidRPr="00671E0B" w:rsidRDefault="00DB4743" w:rsidP="00494A8F">
      <w:pPr>
        <w:pStyle w:val="BodyText"/>
        <w:rPr>
          <w:b/>
          <w:bCs/>
        </w:rPr>
      </w:pPr>
      <w:r w:rsidRPr="00671E0B">
        <w:rPr>
          <w:b/>
          <w:bCs/>
        </w:rPr>
        <w:t>Dijagram sekvence:</w:t>
      </w:r>
    </w:p>
    <w:p w14:paraId="52252DA2" w14:textId="706A7A94" w:rsidR="00DB4743" w:rsidRPr="00671E0B" w:rsidRDefault="008D13C4" w:rsidP="00DB4743">
      <w:pPr>
        <w:pStyle w:val="BodyText"/>
        <w:ind w:left="0"/>
        <w:jc w:val="center"/>
        <w:rPr>
          <w:b/>
          <w:bCs/>
        </w:rPr>
      </w:pPr>
      <w:r w:rsidRPr="00671E0B">
        <w:rPr>
          <w:b/>
          <w:bCs/>
          <w:noProof/>
        </w:rPr>
        <w:drawing>
          <wp:inline distT="0" distB="0" distL="0" distR="0" wp14:anchorId="0FCC9E6B" wp14:editId="69A21B66">
            <wp:extent cx="5878130" cy="3933825"/>
            <wp:effectExtent l="0" t="0" r="8890" b="0"/>
            <wp:docPr id="20697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98869" cy="3947704"/>
                    </a:xfrm>
                    <a:prstGeom prst="rect">
                      <a:avLst/>
                    </a:prstGeom>
                    <a:noFill/>
                    <a:ln>
                      <a:noFill/>
                    </a:ln>
                  </pic:spPr>
                </pic:pic>
              </a:graphicData>
            </a:graphic>
          </wp:inline>
        </w:drawing>
      </w:r>
    </w:p>
    <w:p w14:paraId="5189971D" w14:textId="04BFC151" w:rsidR="008B6642" w:rsidRPr="00671E0B" w:rsidRDefault="008B6642" w:rsidP="008B6642">
      <w:pPr>
        <w:pStyle w:val="Heading2"/>
      </w:pPr>
      <w:bookmarkStart w:id="20" w:name="_Toc207294220"/>
      <w:r w:rsidRPr="00671E0B">
        <w:t>Ažuriranje lekcije</w:t>
      </w:r>
      <w:bookmarkEnd w:id="20"/>
    </w:p>
    <w:p w14:paraId="2677073B" w14:textId="77777777" w:rsidR="008B6642" w:rsidRPr="00671E0B" w:rsidRDefault="008B6642" w:rsidP="008B6642">
      <w:pPr>
        <w:spacing w:after="120"/>
        <w:ind w:firstLine="720"/>
      </w:pPr>
      <w:r w:rsidRPr="00671E0B">
        <w:rPr>
          <w:b/>
          <w:bCs/>
        </w:rPr>
        <w:t>Kratak opis:</w:t>
      </w:r>
    </w:p>
    <w:p w14:paraId="3F5D3827" w14:textId="6FE13E33" w:rsidR="008B6642" w:rsidRPr="00671E0B" w:rsidRDefault="008B6642" w:rsidP="008B6642">
      <w:pPr>
        <w:spacing w:after="120"/>
        <w:ind w:firstLine="720"/>
      </w:pPr>
      <w:r w:rsidRPr="00671E0B">
        <w:t xml:space="preserve">Prikaz stranice platforme za ažuriranje teorijske lekcije i </w:t>
      </w:r>
      <w:r w:rsidR="00593BA5" w:rsidRPr="00671E0B">
        <w:t>promena podataka o istoj</w:t>
      </w:r>
      <w:r w:rsidRPr="00671E0B">
        <w:t>.</w:t>
      </w:r>
    </w:p>
    <w:p w14:paraId="76400236" w14:textId="77777777" w:rsidR="008B6642" w:rsidRPr="00671E0B" w:rsidRDefault="008B6642" w:rsidP="008B6642">
      <w:pPr>
        <w:spacing w:after="120"/>
        <w:ind w:firstLine="720"/>
      </w:pPr>
      <w:r w:rsidRPr="00671E0B">
        <w:rPr>
          <w:b/>
          <w:bCs/>
        </w:rPr>
        <w:t>Akteri:</w:t>
      </w:r>
    </w:p>
    <w:p w14:paraId="10A1CDDA" w14:textId="77777777" w:rsidR="008B6642" w:rsidRPr="00671E0B" w:rsidRDefault="008B6642" w:rsidP="008B6642">
      <w:pPr>
        <w:spacing w:after="120"/>
        <w:ind w:firstLine="720"/>
      </w:pPr>
      <w:r w:rsidRPr="00671E0B">
        <w:t>Moderator, Administrator.</w:t>
      </w:r>
    </w:p>
    <w:p w14:paraId="2A62DDF7" w14:textId="77777777" w:rsidR="008B6642" w:rsidRPr="00671E0B" w:rsidRDefault="008B6642" w:rsidP="008B6642">
      <w:pPr>
        <w:spacing w:after="120"/>
        <w:ind w:left="720"/>
      </w:pPr>
      <w:r w:rsidRPr="00671E0B">
        <w:rPr>
          <w:b/>
          <w:bCs/>
        </w:rPr>
        <w:t>Preduslovi:</w:t>
      </w:r>
    </w:p>
    <w:p w14:paraId="2DEA284B" w14:textId="77777777" w:rsidR="008B6642" w:rsidRPr="00671E0B" w:rsidRDefault="008B6642" w:rsidP="008B6642">
      <w:pPr>
        <w:spacing w:after="120"/>
        <w:ind w:left="720"/>
      </w:pPr>
      <w:r w:rsidRPr="00671E0B">
        <w:t>Korisnik je prijavljen na platformu i trenutno je prikazana moderator stranica sa listom lekcija.</w:t>
      </w:r>
    </w:p>
    <w:p w14:paraId="0B189DBD" w14:textId="77777777" w:rsidR="008B6642" w:rsidRPr="00671E0B" w:rsidRDefault="008B6642" w:rsidP="008B6642">
      <w:pPr>
        <w:spacing w:after="120"/>
        <w:ind w:left="720"/>
      </w:pPr>
      <w:r w:rsidRPr="00671E0B">
        <w:rPr>
          <w:b/>
          <w:bCs/>
        </w:rPr>
        <w:t>Osnovni tok:</w:t>
      </w:r>
    </w:p>
    <w:p w14:paraId="4A6822FE" w14:textId="341DEA65" w:rsidR="008B6642" w:rsidRPr="00671E0B" w:rsidRDefault="008B6642" w:rsidP="0003768D">
      <w:pPr>
        <w:pStyle w:val="ListParagraph"/>
        <w:numPr>
          <w:ilvl w:val="0"/>
          <w:numId w:val="24"/>
        </w:numPr>
        <w:spacing w:line="360" w:lineRule="auto"/>
      </w:pPr>
      <w:r w:rsidRPr="00671E0B">
        <w:t>Korisnik bira</w:t>
      </w:r>
      <w:r w:rsidR="00593BA5" w:rsidRPr="00671E0B">
        <w:t xml:space="preserve"> lekciju iz liste ponuđenih lekcija koje može menjati</w:t>
      </w:r>
      <w:r w:rsidRPr="00671E0B">
        <w:t>.</w:t>
      </w:r>
    </w:p>
    <w:p w14:paraId="127BC63E" w14:textId="7F143FE9" w:rsidR="0003768D" w:rsidRPr="00671E0B" w:rsidRDefault="0003768D" w:rsidP="0003768D">
      <w:pPr>
        <w:pStyle w:val="ListParagraph"/>
        <w:numPr>
          <w:ilvl w:val="0"/>
          <w:numId w:val="24"/>
        </w:numPr>
        <w:spacing w:line="360" w:lineRule="auto"/>
      </w:pPr>
      <w:r w:rsidRPr="00671E0B">
        <w:t>Prikazuje se stranica za ažuriranje sa popunjenim poljima</w:t>
      </w:r>
      <w:r w:rsidR="00A93FA8" w:rsidRPr="00671E0B">
        <w:t xml:space="preserve"> forme sa podacima o lekciji.</w:t>
      </w:r>
    </w:p>
    <w:p w14:paraId="1813411E" w14:textId="52F8FFCE" w:rsidR="008B6642" w:rsidRPr="00671E0B" w:rsidRDefault="008B6642" w:rsidP="0003768D">
      <w:pPr>
        <w:pStyle w:val="ListParagraph"/>
        <w:numPr>
          <w:ilvl w:val="0"/>
          <w:numId w:val="24"/>
        </w:numPr>
        <w:spacing w:line="360" w:lineRule="auto"/>
      </w:pPr>
      <w:r w:rsidRPr="00671E0B">
        <w:t xml:space="preserve">Korisnik </w:t>
      </w:r>
      <w:r w:rsidR="00A93FA8" w:rsidRPr="00671E0B">
        <w:t>menja podatke u</w:t>
      </w:r>
      <w:r w:rsidRPr="00671E0B">
        <w:t xml:space="preserve"> formu o lekciji (naziv, opis, težina, kategorija, vidljivost).</w:t>
      </w:r>
    </w:p>
    <w:p w14:paraId="35B5E362" w14:textId="77777777" w:rsidR="008B6642" w:rsidRPr="00671E0B" w:rsidRDefault="008B6642" w:rsidP="0003768D">
      <w:pPr>
        <w:pStyle w:val="ListParagraph"/>
        <w:numPr>
          <w:ilvl w:val="0"/>
          <w:numId w:val="24"/>
        </w:numPr>
        <w:spacing w:line="360" w:lineRule="auto"/>
      </w:pPr>
      <w:r w:rsidRPr="00671E0B">
        <w:t>Korisnik otvara stranicu za modifikaciju sadržaja lekcije u vidu editora za Markdown.</w:t>
      </w:r>
    </w:p>
    <w:p w14:paraId="1DE0E505" w14:textId="3156BF53" w:rsidR="008B6642" w:rsidRPr="00671E0B" w:rsidRDefault="008B6642" w:rsidP="0003768D">
      <w:pPr>
        <w:pStyle w:val="ListParagraph"/>
        <w:numPr>
          <w:ilvl w:val="0"/>
          <w:numId w:val="24"/>
        </w:numPr>
        <w:spacing w:line="360" w:lineRule="auto"/>
      </w:pPr>
      <w:r w:rsidRPr="00671E0B">
        <w:t>Korisnik otvara stranicu za kreiranje</w:t>
      </w:r>
      <w:r w:rsidR="006C427F" w:rsidRPr="00671E0B">
        <w:t>/ažuriranje</w:t>
      </w:r>
      <w:r w:rsidRPr="00671E0B">
        <w:t xml:space="preserve"> kviza i upravlja pitanjima kviza</w:t>
      </w:r>
      <w:r w:rsidR="006C427F" w:rsidRPr="00671E0B">
        <w:t xml:space="preserve"> ili briše kviz</w:t>
      </w:r>
      <w:r w:rsidRPr="00671E0B">
        <w:t>, detaljnije u sekcij</w:t>
      </w:r>
      <w:r w:rsidR="006C427F" w:rsidRPr="00671E0B">
        <w:t>ama</w:t>
      </w:r>
      <w:r w:rsidRPr="00671E0B">
        <w:t xml:space="preserve"> 6.13</w:t>
      </w:r>
      <w:r w:rsidR="006C427F" w:rsidRPr="00671E0B">
        <w:t>-6.15</w:t>
      </w:r>
      <w:r w:rsidRPr="00671E0B">
        <w:t>.</w:t>
      </w:r>
    </w:p>
    <w:p w14:paraId="57BEB00E" w14:textId="592E66B0" w:rsidR="008B6642" w:rsidRPr="00671E0B" w:rsidRDefault="008B6642" w:rsidP="0003768D">
      <w:pPr>
        <w:pStyle w:val="ListParagraph"/>
        <w:numPr>
          <w:ilvl w:val="0"/>
          <w:numId w:val="24"/>
        </w:numPr>
        <w:spacing w:line="360" w:lineRule="auto"/>
      </w:pPr>
      <w:r w:rsidRPr="00671E0B">
        <w:t xml:space="preserve">Korisnik šalje unete podatke opcijom za </w:t>
      </w:r>
      <w:r w:rsidR="00903BA0" w:rsidRPr="00671E0B">
        <w:t>ažuriranje</w:t>
      </w:r>
      <w:r w:rsidRPr="00671E0B">
        <w:t xml:space="preserve"> kviza.</w:t>
      </w:r>
    </w:p>
    <w:p w14:paraId="4974EE9D" w14:textId="77777777" w:rsidR="008B6642" w:rsidRPr="00671E0B" w:rsidRDefault="008B6642" w:rsidP="0003768D">
      <w:pPr>
        <w:pStyle w:val="ListParagraph"/>
        <w:numPr>
          <w:ilvl w:val="0"/>
          <w:numId w:val="24"/>
        </w:numPr>
        <w:spacing w:line="360" w:lineRule="auto"/>
      </w:pPr>
      <w:r w:rsidRPr="00671E0B">
        <w:t xml:space="preserve">Vrši se provera podataka [izuzetak: </w:t>
      </w:r>
      <w:r w:rsidRPr="00671E0B">
        <w:rPr>
          <w:i/>
          <w:iCs/>
        </w:rPr>
        <w:t>Podaci o lekciji nisu validni</w:t>
      </w:r>
      <w:r w:rsidRPr="00671E0B">
        <w:t>].</w:t>
      </w:r>
    </w:p>
    <w:p w14:paraId="25F2DB99" w14:textId="353EA00B" w:rsidR="008B6642" w:rsidRPr="00671E0B" w:rsidRDefault="008B6642" w:rsidP="0003768D">
      <w:pPr>
        <w:pStyle w:val="ListParagraph"/>
        <w:numPr>
          <w:ilvl w:val="0"/>
          <w:numId w:val="24"/>
        </w:numPr>
        <w:spacing w:line="360" w:lineRule="auto"/>
      </w:pPr>
      <w:r w:rsidRPr="00671E0B">
        <w:t xml:space="preserve">Vrši se </w:t>
      </w:r>
      <w:r w:rsidR="00903BA0" w:rsidRPr="00671E0B">
        <w:t>ažuriranje</w:t>
      </w:r>
      <w:r w:rsidRPr="00671E0B">
        <w:t xml:space="preserve"> podataka u bazi.</w:t>
      </w:r>
    </w:p>
    <w:p w14:paraId="70DF38E6" w14:textId="2E54F5A0" w:rsidR="008B6642" w:rsidRPr="00671E0B" w:rsidRDefault="008B6642" w:rsidP="0003768D">
      <w:pPr>
        <w:pStyle w:val="ListParagraph"/>
        <w:numPr>
          <w:ilvl w:val="0"/>
          <w:numId w:val="24"/>
        </w:numPr>
        <w:spacing w:line="360" w:lineRule="auto"/>
      </w:pPr>
      <w:r w:rsidRPr="00671E0B">
        <w:t>Osvežava se stranica</w:t>
      </w:r>
      <w:r w:rsidR="00903BA0" w:rsidRPr="00671E0B">
        <w:t xml:space="preserve"> za </w:t>
      </w:r>
      <w:r w:rsidRPr="00671E0B">
        <w:t>ažuriranje lekcije.</w:t>
      </w:r>
    </w:p>
    <w:p w14:paraId="3E96B1DC" w14:textId="77777777" w:rsidR="008B6642" w:rsidRPr="00671E0B" w:rsidRDefault="008B6642" w:rsidP="008B6642">
      <w:pPr>
        <w:spacing w:after="120"/>
        <w:ind w:left="720"/>
      </w:pPr>
      <w:r w:rsidRPr="00671E0B">
        <w:rPr>
          <w:b/>
          <w:bCs/>
        </w:rPr>
        <w:t>Izuzetci:</w:t>
      </w:r>
    </w:p>
    <w:p w14:paraId="36322AC0" w14:textId="77777777" w:rsidR="008B6642" w:rsidRPr="00671E0B" w:rsidRDefault="008B6642" w:rsidP="008B6642">
      <w:pPr>
        <w:spacing w:after="120"/>
        <w:ind w:left="720"/>
      </w:pPr>
      <w:r w:rsidRPr="00671E0B">
        <w:t>[</w:t>
      </w:r>
      <w:r w:rsidRPr="00671E0B">
        <w:rPr>
          <w:i/>
          <w:iCs/>
        </w:rPr>
        <w:t>Podaci o lekciji nisu validni</w:t>
      </w:r>
      <w:r w:rsidRPr="00671E0B">
        <w:t>] Prikazuje se greška porukom unutar forme.</w:t>
      </w:r>
    </w:p>
    <w:p w14:paraId="3D9EDBD2" w14:textId="77777777" w:rsidR="008B6642" w:rsidRPr="00671E0B" w:rsidRDefault="008B6642" w:rsidP="008B6642">
      <w:pPr>
        <w:spacing w:after="120"/>
        <w:ind w:left="720"/>
      </w:pPr>
      <w:r w:rsidRPr="00671E0B">
        <w:rPr>
          <w:b/>
          <w:bCs/>
        </w:rPr>
        <w:t>Posledice:</w:t>
      </w:r>
    </w:p>
    <w:p w14:paraId="16B8FB33" w14:textId="7CDD392C" w:rsidR="008B6642" w:rsidRPr="00671E0B" w:rsidRDefault="003309D4" w:rsidP="008B6642">
      <w:pPr>
        <w:pStyle w:val="BodyText"/>
      </w:pPr>
      <w:r w:rsidRPr="00671E0B">
        <w:t>Ažurirani su podaci o</w:t>
      </w:r>
      <w:r w:rsidR="008B6642" w:rsidRPr="00671E0B">
        <w:t xml:space="preserve"> lekcij</w:t>
      </w:r>
      <w:r w:rsidRPr="00671E0B">
        <w:t>i</w:t>
      </w:r>
      <w:r w:rsidR="008B6642" w:rsidRPr="00671E0B">
        <w:t xml:space="preserve"> koja je dostupna na platformi.</w:t>
      </w:r>
    </w:p>
    <w:p w14:paraId="5918BE92" w14:textId="0B68F9D1" w:rsidR="00AA7C78" w:rsidRPr="00671E0B" w:rsidRDefault="00D277BF" w:rsidP="00AA7C78">
      <w:pPr>
        <w:pStyle w:val="Heading2"/>
      </w:pPr>
      <w:bookmarkStart w:id="21" w:name="_Toc207294221"/>
      <w:r w:rsidRPr="00671E0B">
        <w:t>Brisanje</w:t>
      </w:r>
      <w:r w:rsidR="00AA7C78" w:rsidRPr="00671E0B">
        <w:t xml:space="preserve"> lekcije</w:t>
      </w:r>
      <w:bookmarkEnd w:id="21"/>
    </w:p>
    <w:p w14:paraId="2553CEAB" w14:textId="77777777" w:rsidR="00AA7C78" w:rsidRPr="00671E0B" w:rsidRDefault="00AA7C78" w:rsidP="00AA7C78">
      <w:pPr>
        <w:spacing w:after="120"/>
        <w:ind w:firstLine="720"/>
      </w:pPr>
      <w:r w:rsidRPr="00671E0B">
        <w:rPr>
          <w:b/>
          <w:bCs/>
        </w:rPr>
        <w:t>Kratak opis:</w:t>
      </w:r>
    </w:p>
    <w:p w14:paraId="1B2C319E" w14:textId="0E1EDACD" w:rsidR="00AA7C78" w:rsidRPr="00671E0B" w:rsidRDefault="00D277BF" w:rsidP="00AA7C78">
      <w:pPr>
        <w:spacing w:after="120"/>
        <w:ind w:firstLine="720"/>
      </w:pPr>
      <w:r w:rsidRPr="00671E0B">
        <w:t xml:space="preserve">Brisanje </w:t>
      </w:r>
      <w:r w:rsidR="00EF093E" w:rsidRPr="00671E0B">
        <w:t xml:space="preserve">postojeće </w:t>
      </w:r>
      <w:r w:rsidRPr="00671E0B">
        <w:t>teorijske lekcije.</w:t>
      </w:r>
    </w:p>
    <w:p w14:paraId="0978366B" w14:textId="77777777" w:rsidR="00AA7C78" w:rsidRPr="00671E0B" w:rsidRDefault="00AA7C78" w:rsidP="00AA7C78">
      <w:pPr>
        <w:spacing w:after="120"/>
        <w:ind w:firstLine="720"/>
      </w:pPr>
      <w:r w:rsidRPr="00671E0B">
        <w:rPr>
          <w:b/>
          <w:bCs/>
        </w:rPr>
        <w:t>Akteri:</w:t>
      </w:r>
    </w:p>
    <w:p w14:paraId="63CC6D4D" w14:textId="202EDD51" w:rsidR="00AA7C78" w:rsidRPr="00671E0B" w:rsidRDefault="00AA7C78" w:rsidP="00AA7C78">
      <w:pPr>
        <w:spacing w:after="120"/>
        <w:ind w:firstLine="720"/>
      </w:pPr>
      <w:r w:rsidRPr="00671E0B">
        <w:t>Administrator.</w:t>
      </w:r>
    </w:p>
    <w:p w14:paraId="348A1949" w14:textId="77777777" w:rsidR="00AA7C78" w:rsidRPr="00671E0B" w:rsidRDefault="00AA7C78" w:rsidP="00AA7C78">
      <w:pPr>
        <w:spacing w:after="120"/>
        <w:ind w:left="720"/>
      </w:pPr>
      <w:r w:rsidRPr="00671E0B">
        <w:rPr>
          <w:b/>
          <w:bCs/>
        </w:rPr>
        <w:t>Preduslovi:</w:t>
      </w:r>
    </w:p>
    <w:p w14:paraId="30F8D817" w14:textId="77777777" w:rsidR="00AA7C78" w:rsidRPr="00671E0B" w:rsidRDefault="00AA7C78" w:rsidP="00AA7C78">
      <w:pPr>
        <w:spacing w:after="120"/>
        <w:ind w:left="720"/>
      </w:pPr>
      <w:r w:rsidRPr="00671E0B">
        <w:t>Korisnik je prijavljen na platformu i trenutno je prikazana moderator stranica sa listom lekcija.</w:t>
      </w:r>
    </w:p>
    <w:p w14:paraId="5586CAA3" w14:textId="77777777" w:rsidR="00AA7C78" w:rsidRPr="00671E0B" w:rsidRDefault="00AA7C78" w:rsidP="00AA7C78">
      <w:pPr>
        <w:spacing w:after="120"/>
        <w:ind w:left="720"/>
      </w:pPr>
      <w:r w:rsidRPr="00671E0B">
        <w:rPr>
          <w:b/>
          <w:bCs/>
        </w:rPr>
        <w:t>Osnovni tok:</w:t>
      </w:r>
    </w:p>
    <w:p w14:paraId="2F18B8B7" w14:textId="77777777" w:rsidR="00AA7C78" w:rsidRPr="00671E0B" w:rsidRDefault="00AA7C78" w:rsidP="00AA7C78">
      <w:pPr>
        <w:pStyle w:val="ListParagraph"/>
        <w:numPr>
          <w:ilvl w:val="0"/>
          <w:numId w:val="25"/>
        </w:numPr>
        <w:spacing w:line="360" w:lineRule="auto"/>
      </w:pPr>
      <w:r w:rsidRPr="00671E0B">
        <w:t>Korisnik bira lekciju iz liste ponuđenih lekcija koje može menjati.</w:t>
      </w:r>
    </w:p>
    <w:p w14:paraId="627314BA" w14:textId="77777777" w:rsidR="00AA7C78" w:rsidRPr="00671E0B" w:rsidRDefault="00AA7C78" w:rsidP="00AA7C78">
      <w:pPr>
        <w:pStyle w:val="ListParagraph"/>
        <w:numPr>
          <w:ilvl w:val="0"/>
          <w:numId w:val="25"/>
        </w:numPr>
        <w:spacing w:line="360" w:lineRule="auto"/>
      </w:pPr>
      <w:r w:rsidRPr="00671E0B">
        <w:t>Prikazuje se stranica za ažuriranje sa popunjenim poljima forme sa podacima o lekciji.</w:t>
      </w:r>
    </w:p>
    <w:p w14:paraId="351434C9" w14:textId="438B7F0A" w:rsidR="00AA7C78" w:rsidRPr="00671E0B" w:rsidRDefault="00DF1105" w:rsidP="00AA7C78">
      <w:pPr>
        <w:pStyle w:val="ListParagraph"/>
        <w:numPr>
          <w:ilvl w:val="0"/>
          <w:numId w:val="25"/>
        </w:numPr>
        <w:spacing w:line="360" w:lineRule="auto"/>
      </w:pPr>
      <w:r w:rsidRPr="00671E0B">
        <w:t>Korisnik inicira brisanje lekcije opcijom za brisanje.</w:t>
      </w:r>
    </w:p>
    <w:p w14:paraId="6339DAAF" w14:textId="4480F0D5" w:rsidR="00AA7C78" w:rsidRPr="00671E0B" w:rsidRDefault="00AA7C78" w:rsidP="00AA7C78">
      <w:pPr>
        <w:pStyle w:val="ListParagraph"/>
        <w:numPr>
          <w:ilvl w:val="0"/>
          <w:numId w:val="25"/>
        </w:numPr>
        <w:spacing w:line="360" w:lineRule="auto"/>
      </w:pPr>
      <w:r w:rsidRPr="00671E0B">
        <w:t xml:space="preserve">Vrši se </w:t>
      </w:r>
      <w:r w:rsidR="00D277BF" w:rsidRPr="00671E0B">
        <w:t>brisanje</w:t>
      </w:r>
      <w:r w:rsidRPr="00671E0B">
        <w:t xml:space="preserve"> podataka u bazi.</w:t>
      </w:r>
    </w:p>
    <w:p w14:paraId="3D875958" w14:textId="017515D1" w:rsidR="00AA7C78" w:rsidRPr="00671E0B" w:rsidRDefault="00D277BF" w:rsidP="00AA7C78">
      <w:pPr>
        <w:pStyle w:val="ListParagraph"/>
        <w:numPr>
          <w:ilvl w:val="0"/>
          <w:numId w:val="25"/>
        </w:numPr>
        <w:spacing w:line="360" w:lineRule="auto"/>
      </w:pPr>
      <w:r w:rsidRPr="00671E0B">
        <w:t>Korisnik je vraćen na moderator stranicu sa listom lekcija</w:t>
      </w:r>
      <w:r w:rsidR="00AA7C78" w:rsidRPr="00671E0B">
        <w:t>.</w:t>
      </w:r>
    </w:p>
    <w:p w14:paraId="0C7B62C8" w14:textId="77777777" w:rsidR="00AA7C78" w:rsidRPr="00671E0B" w:rsidRDefault="00AA7C78" w:rsidP="00AA7C78">
      <w:pPr>
        <w:spacing w:after="120"/>
        <w:ind w:left="720"/>
      </w:pPr>
      <w:r w:rsidRPr="00671E0B">
        <w:rPr>
          <w:b/>
          <w:bCs/>
        </w:rPr>
        <w:t>Izuzetci:</w:t>
      </w:r>
    </w:p>
    <w:p w14:paraId="74895604" w14:textId="6E14A361" w:rsidR="00AA7C78" w:rsidRPr="00671E0B" w:rsidRDefault="00EF093E" w:rsidP="00AA7C78">
      <w:pPr>
        <w:spacing w:after="120"/>
        <w:ind w:left="720"/>
      </w:pPr>
      <w:r w:rsidRPr="00671E0B">
        <w:t>Nema izuzetaka.</w:t>
      </w:r>
    </w:p>
    <w:p w14:paraId="53B5BC9B" w14:textId="77777777" w:rsidR="00AA7C78" w:rsidRPr="00671E0B" w:rsidRDefault="00AA7C78" w:rsidP="00AA7C78">
      <w:pPr>
        <w:spacing w:after="120"/>
        <w:ind w:left="720"/>
      </w:pPr>
      <w:r w:rsidRPr="00671E0B">
        <w:rPr>
          <w:b/>
          <w:bCs/>
        </w:rPr>
        <w:t>Posledice:</w:t>
      </w:r>
    </w:p>
    <w:p w14:paraId="0E33177D" w14:textId="0ED70D6D" w:rsidR="00AA7C78" w:rsidRPr="00671E0B" w:rsidRDefault="00AA7C78" w:rsidP="00AA7C78">
      <w:pPr>
        <w:pStyle w:val="BodyText"/>
      </w:pPr>
      <w:r w:rsidRPr="00671E0B">
        <w:t>Obrisana je lekcija koja više nije dostupna na platformi.</w:t>
      </w:r>
    </w:p>
    <w:p w14:paraId="7AF768DA" w14:textId="5B401774" w:rsidR="003840E0" w:rsidRPr="00671E0B" w:rsidRDefault="003840E0" w:rsidP="003840E0">
      <w:pPr>
        <w:pStyle w:val="Heading2"/>
      </w:pPr>
      <w:bookmarkStart w:id="22" w:name="_Toc207294222"/>
      <w:r w:rsidRPr="00671E0B">
        <w:t>Kreiranje kviza</w:t>
      </w:r>
      <w:bookmarkEnd w:id="22"/>
    </w:p>
    <w:p w14:paraId="007E6384" w14:textId="77777777" w:rsidR="003840E0" w:rsidRPr="00671E0B" w:rsidRDefault="003840E0" w:rsidP="003840E0">
      <w:pPr>
        <w:spacing w:after="120"/>
        <w:ind w:firstLine="720"/>
      </w:pPr>
      <w:r w:rsidRPr="00671E0B">
        <w:rPr>
          <w:b/>
          <w:bCs/>
        </w:rPr>
        <w:t>Kratak opis:</w:t>
      </w:r>
    </w:p>
    <w:p w14:paraId="0BBC7D39" w14:textId="6DFB4B5D" w:rsidR="003840E0" w:rsidRPr="00671E0B" w:rsidRDefault="003840E0" w:rsidP="003840E0">
      <w:pPr>
        <w:spacing w:after="120"/>
        <w:ind w:firstLine="720"/>
      </w:pPr>
      <w:r w:rsidRPr="00671E0B">
        <w:t xml:space="preserve">Prikaz stranice platforme za kreiranje kviza i upravljanje </w:t>
      </w:r>
      <w:r w:rsidR="008F7F3B" w:rsidRPr="00671E0B">
        <w:t>pitanjima i parametrima kviza</w:t>
      </w:r>
      <w:r w:rsidRPr="00671E0B">
        <w:t>.</w:t>
      </w:r>
    </w:p>
    <w:p w14:paraId="591CA503" w14:textId="77777777" w:rsidR="003840E0" w:rsidRPr="00671E0B" w:rsidRDefault="003840E0" w:rsidP="003840E0">
      <w:pPr>
        <w:spacing w:after="120"/>
        <w:ind w:firstLine="720"/>
      </w:pPr>
      <w:r w:rsidRPr="00671E0B">
        <w:rPr>
          <w:b/>
          <w:bCs/>
        </w:rPr>
        <w:t>Akteri:</w:t>
      </w:r>
    </w:p>
    <w:p w14:paraId="3AF33700" w14:textId="77777777" w:rsidR="003840E0" w:rsidRPr="00671E0B" w:rsidRDefault="003840E0" w:rsidP="003840E0">
      <w:pPr>
        <w:spacing w:after="120"/>
        <w:ind w:firstLine="720"/>
      </w:pPr>
      <w:r w:rsidRPr="00671E0B">
        <w:t>Moderator, Administrator.</w:t>
      </w:r>
    </w:p>
    <w:p w14:paraId="1F91C123" w14:textId="77777777" w:rsidR="003840E0" w:rsidRPr="00671E0B" w:rsidRDefault="003840E0" w:rsidP="003840E0">
      <w:pPr>
        <w:spacing w:after="120"/>
        <w:ind w:left="720"/>
      </w:pPr>
      <w:r w:rsidRPr="00671E0B">
        <w:rPr>
          <w:b/>
          <w:bCs/>
        </w:rPr>
        <w:t>Preduslovi:</w:t>
      </w:r>
    </w:p>
    <w:p w14:paraId="35AB0FCA" w14:textId="3CA0EDBF" w:rsidR="003840E0" w:rsidRPr="00671E0B" w:rsidRDefault="003840E0" w:rsidP="003840E0">
      <w:pPr>
        <w:spacing w:after="120"/>
        <w:ind w:left="720"/>
      </w:pPr>
      <w:r w:rsidRPr="00671E0B">
        <w:t xml:space="preserve">Korisnik je prijavljen na platformu i trenutno je prikazana moderator stranica sa </w:t>
      </w:r>
      <w:r w:rsidR="008F7F3B" w:rsidRPr="00671E0B">
        <w:t>kreiranje/ažuriranje lekcije</w:t>
      </w:r>
      <w:r w:rsidRPr="00671E0B">
        <w:t>.</w:t>
      </w:r>
    </w:p>
    <w:p w14:paraId="7E899B6F" w14:textId="77777777" w:rsidR="003840E0" w:rsidRPr="00671E0B" w:rsidRDefault="003840E0" w:rsidP="003840E0">
      <w:pPr>
        <w:spacing w:after="120"/>
        <w:ind w:left="720"/>
      </w:pPr>
      <w:r w:rsidRPr="00671E0B">
        <w:rPr>
          <w:b/>
          <w:bCs/>
        </w:rPr>
        <w:t>Osnovni tok:</w:t>
      </w:r>
    </w:p>
    <w:p w14:paraId="7B198267" w14:textId="6A426FC1" w:rsidR="003840E0" w:rsidRPr="00671E0B" w:rsidRDefault="003840E0" w:rsidP="00A637CC">
      <w:pPr>
        <w:pStyle w:val="ListParagraph"/>
        <w:numPr>
          <w:ilvl w:val="0"/>
          <w:numId w:val="26"/>
        </w:numPr>
        <w:spacing w:line="360" w:lineRule="auto"/>
      </w:pPr>
      <w:r w:rsidRPr="00671E0B">
        <w:t>Korisnik bira opciju za</w:t>
      </w:r>
      <w:r w:rsidR="00A637CC" w:rsidRPr="00671E0B">
        <w:t xml:space="preserve"> kreiranje kviza.</w:t>
      </w:r>
    </w:p>
    <w:p w14:paraId="7D1BDC3C" w14:textId="48A478CA" w:rsidR="00A637CC" w:rsidRPr="00671E0B" w:rsidRDefault="00A637CC" w:rsidP="00A637CC">
      <w:pPr>
        <w:pStyle w:val="ListParagraph"/>
        <w:numPr>
          <w:ilvl w:val="0"/>
          <w:numId w:val="26"/>
        </w:numPr>
        <w:spacing w:line="360" w:lineRule="auto"/>
      </w:pPr>
      <w:r w:rsidRPr="00671E0B">
        <w:t>Korisnik popunjava formu sa osnovnim podacima o kvizu (</w:t>
      </w:r>
      <w:r w:rsidR="00B377A8" w:rsidRPr="00671E0B">
        <w:t>dozvoljeno vreme</w:t>
      </w:r>
      <w:r w:rsidR="00A276E9" w:rsidRPr="00671E0B">
        <w:t>, broj pitanja u kvizu</w:t>
      </w:r>
      <w:r w:rsidR="00B377A8" w:rsidRPr="00671E0B">
        <w:t>)</w:t>
      </w:r>
      <w:r w:rsidR="00A276E9" w:rsidRPr="00671E0B">
        <w:t>.</w:t>
      </w:r>
    </w:p>
    <w:p w14:paraId="5B64E4A5" w14:textId="1574A494" w:rsidR="00A276E9" w:rsidRPr="00671E0B" w:rsidRDefault="00A276E9" w:rsidP="00A637CC">
      <w:pPr>
        <w:pStyle w:val="ListParagraph"/>
        <w:numPr>
          <w:ilvl w:val="0"/>
          <w:numId w:val="26"/>
        </w:numPr>
        <w:spacing w:line="360" w:lineRule="auto"/>
      </w:pPr>
      <w:r w:rsidRPr="00671E0B">
        <w:t>Korisnik dodaje nov</w:t>
      </w:r>
      <w:r w:rsidR="00DC7829" w:rsidRPr="00671E0B">
        <w:t>a</w:t>
      </w:r>
      <w:r w:rsidRPr="00671E0B">
        <w:t xml:space="preserve"> pitanj</w:t>
      </w:r>
      <w:r w:rsidR="00DC7829" w:rsidRPr="00671E0B">
        <w:t>a opcijom za to</w:t>
      </w:r>
      <w:r w:rsidR="001776C0" w:rsidRPr="00671E0B">
        <w:t xml:space="preserve"> i bira tip pitanja koje želi da kreira (jedan tačan odgovor, više tačnih odgovora, </w:t>
      </w:r>
      <w:r w:rsidR="008E3368" w:rsidRPr="00671E0B">
        <w:t>povezivanje pojmova, tekstualni odgovor).</w:t>
      </w:r>
    </w:p>
    <w:p w14:paraId="1704787F" w14:textId="596D52D4" w:rsidR="008E3368" w:rsidRPr="00671E0B" w:rsidRDefault="008E3368" w:rsidP="00A637CC">
      <w:pPr>
        <w:pStyle w:val="ListParagraph"/>
        <w:numPr>
          <w:ilvl w:val="0"/>
          <w:numId w:val="26"/>
        </w:numPr>
        <w:spacing w:line="360" w:lineRule="auto"/>
      </w:pPr>
      <w:r w:rsidRPr="00671E0B">
        <w:t xml:space="preserve">U zavisnosti od tipa pitanja, korisnik popunjava polja </w:t>
      </w:r>
      <w:r w:rsidR="00EE19F9" w:rsidRPr="00671E0B">
        <w:t>koja određuju (ponuđene) odgovore na kreirano pitanje.</w:t>
      </w:r>
    </w:p>
    <w:p w14:paraId="377DC578" w14:textId="261AEA82" w:rsidR="00EE19F9" w:rsidRPr="00671E0B" w:rsidRDefault="00D2480E" w:rsidP="00A637CC">
      <w:pPr>
        <w:pStyle w:val="ListParagraph"/>
        <w:numPr>
          <w:ilvl w:val="0"/>
          <w:numId w:val="26"/>
        </w:numPr>
        <w:spacing w:line="360" w:lineRule="auto"/>
      </w:pPr>
      <w:r w:rsidRPr="00671E0B">
        <w:t>Korisn</w:t>
      </w:r>
      <w:r w:rsidR="00016E19" w:rsidRPr="00671E0B">
        <w:t>ik opcijom za kreiranje prosleđuje podatke stranici za kreiranje/ažuriranje lekcije</w:t>
      </w:r>
      <w:r w:rsidR="00E42BE2" w:rsidRPr="00671E0B">
        <w:t xml:space="preserve"> [izuzetak: </w:t>
      </w:r>
      <w:r w:rsidR="00E42BE2" w:rsidRPr="00671E0B">
        <w:rPr>
          <w:i/>
          <w:iCs/>
        </w:rPr>
        <w:t>Podaci o kvizu nisu validni</w:t>
      </w:r>
      <w:r w:rsidR="00E42BE2" w:rsidRPr="00671E0B">
        <w:t>].</w:t>
      </w:r>
    </w:p>
    <w:p w14:paraId="3BA0A5C0" w14:textId="1526BB85" w:rsidR="00016E19" w:rsidRPr="00671E0B" w:rsidRDefault="00016E19" w:rsidP="00A637CC">
      <w:pPr>
        <w:pStyle w:val="ListParagraph"/>
        <w:numPr>
          <w:ilvl w:val="0"/>
          <w:numId w:val="26"/>
        </w:numPr>
        <w:spacing w:line="360" w:lineRule="auto"/>
      </w:pPr>
      <w:r w:rsidRPr="00671E0B">
        <w:t>Korisnik je vraćen na stranicu za kreiranje/ažuriranje lekcije.</w:t>
      </w:r>
    </w:p>
    <w:p w14:paraId="1CACABF2" w14:textId="77777777" w:rsidR="003840E0" w:rsidRPr="00671E0B" w:rsidRDefault="003840E0" w:rsidP="003840E0">
      <w:pPr>
        <w:spacing w:after="120"/>
        <w:ind w:left="720"/>
      </w:pPr>
      <w:r w:rsidRPr="00671E0B">
        <w:rPr>
          <w:b/>
          <w:bCs/>
        </w:rPr>
        <w:t>Izuzetci:</w:t>
      </w:r>
    </w:p>
    <w:p w14:paraId="274D2693" w14:textId="4F8BCC02" w:rsidR="003840E0" w:rsidRPr="00671E0B" w:rsidRDefault="003840E0" w:rsidP="003840E0">
      <w:pPr>
        <w:spacing w:after="120"/>
        <w:ind w:left="720"/>
      </w:pPr>
      <w:r w:rsidRPr="00671E0B">
        <w:t>[</w:t>
      </w:r>
      <w:r w:rsidRPr="00671E0B">
        <w:rPr>
          <w:i/>
          <w:iCs/>
        </w:rPr>
        <w:t xml:space="preserve">Podaci o </w:t>
      </w:r>
      <w:r w:rsidR="00D2480E" w:rsidRPr="00671E0B">
        <w:rPr>
          <w:i/>
          <w:iCs/>
        </w:rPr>
        <w:t>kvizu</w:t>
      </w:r>
      <w:r w:rsidRPr="00671E0B">
        <w:rPr>
          <w:i/>
          <w:iCs/>
        </w:rPr>
        <w:t xml:space="preserve"> nisu validni</w:t>
      </w:r>
      <w:r w:rsidRPr="00671E0B">
        <w:t>] Prikazuje se greška porukom unutar forme.</w:t>
      </w:r>
    </w:p>
    <w:p w14:paraId="55CDB011" w14:textId="77777777" w:rsidR="003840E0" w:rsidRPr="00671E0B" w:rsidRDefault="003840E0" w:rsidP="003840E0">
      <w:pPr>
        <w:spacing w:after="120"/>
        <w:ind w:left="720"/>
      </w:pPr>
      <w:r w:rsidRPr="00671E0B">
        <w:rPr>
          <w:b/>
          <w:bCs/>
        </w:rPr>
        <w:t>Posledice:</w:t>
      </w:r>
    </w:p>
    <w:p w14:paraId="3BAC80EA" w14:textId="78CD413A" w:rsidR="32AF608D" w:rsidRPr="00671E0B" w:rsidRDefault="003840E0" w:rsidP="003840E0">
      <w:pPr>
        <w:pStyle w:val="BodyText"/>
      </w:pPr>
      <w:r w:rsidRPr="00671E0B">
        <w:t>Kreiran je nov</w:t>
      </w:r>
      <w:r w:rsidR="00E42BE2" w:rsidRPr="00671E0B">
        <w:t>i</w:t>
      </w:r>
      <w:r w:rsidRPr="00671E0B">
        <w:t xml:space="preserve"> </w:t>
      </w:r>
      <w:r w:rsidR="00E42BE2" w:rsidRPr="00671E0B">
        <w:t>kviz</w:t>
      </w:r>
      <w:r w:rsidRPr="00671E0B">
        <w:t xml:space="preserve"> koj</w:t>
      </w:r>
      <w:r w:rsidR="00E42BE2" w:rsidRPr="00671E0B">
        <w:t>i je dostupan zajedno sa lekcijom na</w:t>
      </w:r>
      <w:r w:rsidRPr="00671E0B">
        <w:t xml:space="preserve"> platformi.</w:t>
      </w:r>
    </w:p>
    <w:p w14:paraId="3D4B7858" w14:textId="136624E2" w:rsidR="00466993" w:rsidRPr="00671E0B" w:rsidRDefault="00466993" w:rsidP="00466993">
      <w:pPr>
        <w:pStyle w:val="Heading2"/>
      </w:pPr>
      <w:bookmarkStart w:id="23" w:name="_Toc207294223"/>
      <w:r w:rsidRPr="00671E0B">
        <w:t>Ažuriranje kviza</w:t>
      </w:r>
      <w:bookmarkEnd w:id="23"/>
    </w:p>
    <w:p w14:paraId="13549F0A" w14:textId="77777777" w:rsidR="00466993" w:rsidRPr="00671E0B" w:rsidRDefault="00466993" w:rsidP="00466993">
      <w:pPr>
        <w:spacing w:after="120"/>
        <w:ind w:firstLine="720"/>
      </w:pPr>
      <w:r w:rsidRPr="00671E0B">
        <w:rPr>
          <w:b/>
          <w:bCs/>
        </w:rPr>
        <w:t>Kratak opis:</w:t>
      </w:r>
    </w:p>
    <w:p w14:paraId="3065F8A8" w14:textId="161E2482" w:rsidR="00466993" w:rsidRPr="00671E0B" w:rsidRDefault="00466993" w:rsidP="00466993">
      <w:pPr>
        <w:spacing w:after="120"/>
        <w:ind w:firstLine="720"/>
      </w:pPr>
      <w:r w:rsidRPr="00671E0B">
        <w:t>Prikaz stranice platforme za ažuriranje kviza i upravljanje pitanjima i parametrima kviza.</w:t>
      </w:r>
    </w:p>
    <w:p w14:paraId="53011D72" w14:textId="77777777" w:rsidR="00466993" w:rsidRPr="00671E0B" w:rsidRDefault="00466993" w:rsidP="00466993">
      <w:pPr>
        <w:spacing w:after="120"/>
        <w:ind w:firstLine="720"/>
      </w:pPr>
      <w:r w:rsidRPr="00671E0B">
        <w:rPr>
          <w:b/>
          <w:bCs/>
        </w:rPr>
        <w:t>Akteri:</w:t>
      </w:r>
    </w:p>
    <w:p w14:paraId="6CD38523" w14:textId="77777777" w:rsidR="00466993" w:rsidRPr="00671E0B" w:rsidRDefault="00466993" w:rsidP="00466993">
      <w:pPr>
        <w:spacing w:after="120"/>
        <w:ind w:firstLine="720"/>
      </w:pPr>
      <w:r w:rsidRPr="00671E0B">
        <w:t>Moderator, Administrator.</w:t>
      </w:r>
    </w:p>
    <w:p w14:paraId="09A7910B" w14:textId="77777777" w:rsidR="00466993" w:rsidRPr="00671E0B" w:rsidRDefault="00466993" w:rsidP="00466993">
      <w:pPr>
        <w:spacing w:after="120"/>
        <w:ind w:left="720"/>
      </w:pPr>
      <w:r w:rsidRPr="00671E0B">
        <w:rPr>
          <w:b/>
          <w:bCs/>
        </w:rPr>
        <w:t>Preduslovi:</w:t>
      </w:r>
    </w:p>
    <w:p w14:paraId="7C741A40" w14:textId="77777777" w:rsidR="00466993" w:rsidRPr="00671E0B" w:rsidRDefault="00466993" w:rsidP="00466993">
      <w:pPr>
        <w:spacing w:after="120"/>
        <w:ind w:left="720"/>
      </w:pPr>
      <w:r w:rsidRPr="00671E0B">
        <w:t>Korisnik je prijavljen na platformu i trenutno je prikazana moderator stranica sa kreiranje/ažuriranje lekcije.</w:t>
      </w:r>
    </w:p>
    <w:p w14:paraId="0D1FFF7E" w14:textId="77777777" w:rsidR="00466993" w:rsidRPr="00671E0B" w:rsidRDefault="00466993" w:rsidP="00466993">
      <w:pPr>
        <w:spacing w:after="120"/>
        <w:ind w:left="720"/>
      </w:pPr>
      <w:r w:rsidRPr="00671E0B">
        <w:rPr>
          <w:b/>
          <w:bCs/>
        </w:rPr>
        <w:t>Osnovni tok:</w:t>
      </w:r>
    </w:p>
    <w:p w14:paraId="1F992A2A" w14:textId="7E8E2DA4" w:rsidR="00466993" w:rsidRPr="00671E0B" w:rsidRDefault="00466993" w:rsidP="00F02B77">
      <w:pPr>
        <w:pStyle w:val="ListParagraph"/>
        <w:numPr>
          <w:ilvl w:val="0"/>
          <w:numId w:val="27"/>
        </w:numPr>
        <w:spacing w:line="360" w:lineRule="auto"/>
      </w:pPr>
      <w:r w:rsidRPr="00671E0B">
        <w:t xml:space="preserve">Korisnik bira opciju za </w:t>
      </w:r>
      <w:r w:rsidR="00B33E99" w:rsidRPr="00671E0B">
        <w:t>ažuriranje</w:t>
      </w:r>
      <w:r w:rsidRPr="00671E0B">
        <w:t xml:space="preserve"> kviza.</w:t>
      </w:r>
    </w:p>
    <w:p w14:paraId="1E7825CA" w14:textId="757326C7" w:rsidR="00F02B77" w:rsidRPr="00671E0B" w:rsidRDefault="00F02B77" w:rsidP="00F02B77">
      <w:pPr>
        <w:pStyle w:val="ListParagraph"/>
        <w:numPr>
          <w:ilvl w:val="0"/>
          <w:numId w:val="27"/>
        </w:numPr>
        <w:spacing w:line="360" w:lineRule="auto"/>
      </w:pPr>
      <w:r w:rsidRPr="00671E0B">
        <w:t>Prikazuje se stranica sa ažuriranje kviza sa popunjenim trenutnim podacima o kvizu i pitanjima koje sadrži kviz.</w:t>
      </w:r>
    </w:p>
    <w:p w14:paraId="51F3593C" w14:textId="77777777" w:rsidR="00466993" w:rsidRPr="00671E0B" w:rsidRDefault="00466993" w:rsidP="00F02B77">
      <w:pPr>
        <w:pStyle w:val="ListParagraph"/>
        <w:numPr>
          <w:ilvl w:val="0"/>
          <w:numId w:val="27"/>
        </w:numPr>
        <w:spacing w:line="360" w:lineRule="auto"/>
      </w:pPr>
      <w:r w:rsidRPr="00671E0B">
        <w:t>Korisnik popunjava formu sa osnovnim podacima o kvizu (dozvoljeno vreme, broj pitanja u kvizu).</w:t>
      </w:r>
    </w:p>
    <w:p w14:paraId="7FB333AD" w14:textId="77777777" w:rsidR="00466993" w:rsidRPr="00671E0B" w:rsidRDefault="00466993" w:rsidP="00F02B77">
      <w:pPr>
        <w:pStyle w:val="ListParagraph"/>
        <w:numPr>
          <w:ilvl w:val="0"/>
          <w:numId w:val="27"/>
        </w:numPr>
        <w:spacing w:line="360" w:lineRule="auto"/>
      </w:pPr>
      <w:r w:rsidRPr="00671E0B">
        <w:t>Korisnik dodaje nova pitanja opcijom za to i bira tip pitanja koje želi da kreira (jedan tačan odgovor, više tačnih odgovora, povezivanje pojmova, tekstualni odgovor).</w:t>
      </w:r>
    </w:p>
    <w:p w14:paraId="1C152511" w14:textId="7F1BF07A" w:rsidR="00EA7967" w:rsidRPr="00671E0B" w:rsidRDefault="00EA7967" w:rsidP="00EA7967">
      <w:pPr>
        <w:pStyle w:val="ListParagraph"/>
        <w:numPr>
          <w:ilvl w:val="0"/>
          <w:numId w:val="27"/>
        </w:numPr>
        <w:spacing w:line="360" w:lineRule="auto"/>
      </w:pPr>
      <w:r w:rsidRPr="00671E0B">
        <w:t>U zavisnosti od tipa pitanja, korisnik popunjava polja koja određuju (ponuđene) odgovore na kreirano pitanje.</w:t>
      </w:r>
    </w:p>
    <w:p w14:paraId="44A1A3EC" w14:textId="20AB419A" w:rsidR="00EA7967" w:rsidRPr="00671E0B" w:rsidRDefault="00EA7967" w:rsidP="00F02B77">
      <w:pPr>
        <w:pStyle w:val="ListParagraph"/>
        <w:numPr>
          <w:ilvl w:val="0"/>
          <w:numId w:val="27"/>
        </w:numPr>
        <w:spacing w:line="360" w:lineRule="auto"/>
      </w:pPr>
      <w:r w:rsidRPr="00671E0B">
        <w:t>Korisnik briše postojeća pitanja koja želi da izbaci.</w:t>
      </w:r>
    </w:p>
    <w:p w14:paraId="601E3B19" w14:textId="4D7876F0" w:rsidR="00EA7967" w:rsidRPr="00671E0B" w:rsidRDefault="00EA7967" w:rsidP="00F02B77">
      <w:pPr>
        <w:pStyle w:val="ListParagraph"/>
        <w:numPr>
          <w:ilvl w:val="0"/>
          <w:numId w:val="27"/>
        </w:numPr>
        <w:spacing w:line="360" w:lineRule="auto"/>
      </w:pPr>
      <w:r w:rsidRPr="00671E0B">
        <w:t>Korisnik ažurira podatke postojećih pitanja koja želi da promeni.</w:t>
      </w:r>
    </w:p>
    <w:p w14:paraId="5BEED193" w14:textId="0963486C" w:rsidR="00466993" w:rsidRPr="00671E0B" w:rsidRDefault="00466993" w:rsidP="00F02B77">
      <w:pPr>
        <w:pStyle w:val="ListParagraph"/>
        <w:numPr>
          <w:ilvl w:val="0"/>
          <w:numId w:val="27"/>
        </w:numPr>
        <w:spacing w:line="360" w:lineRule="auto"/>
      </w:pPr>
      <w:r w:rsidRPr="00671E0B">
        <w:t xml:space="preserve">Korisnik opcijom za </w:t>
      </w:r>
      <w:r w:rsidR="00EA7967" w:rsidRPr="00671E0B">
        <w:t xml:space="preserve">ažuriranje </w:t>
      </w:r>
      <w:r w:rsidRPr="00671E0B">
        <w:t xml:space="preserve"> prosleđuje podatke </w:t>
      </w:r>
      <w:r w:rsidR="00EA7967" w:rsidRPr="00671E0B">
        <w:t>sistemu</w:t>
      </w:r>
      <w:r w:rsidR="00BE37B5" w:rsidRPr="00671E0B">
        <w:t>.</w:t>
      </w:r>
    </w:p>
    <w:p w14:paraId="72ACBEC7" w14:textId="1AE51E34" w:rsidR="00BE37B5" w:rsidRPr="00671E0B" w:rsidRDefault="00BE37B5" w:rsidP="00BE37B5">
      <w:pPr>
        <w:pStyle w:val="ListParagraph"/>
        <w:numPr>
          <w:ilvl w:val="0"/>
          <w:numId w:val="27"/>
        </w:numPr>
        <w:spacing w:line="360" w:lineRule="auto"/>
      </w:pPr>
      <w:r w:rsidRPr="00671E0B">
        <w:t xml:space="preserve">Vrši se provera podataka [izuzetak: </w:t>
      </w:r>
      <w:r w:rsidRPr="00671E0B">
        <w:rPr>
          <w:i/>
          <w:iCs/>
        </w:rPr>
        <w:t>Podaci o kvizu nisu validni</w:t>
      </w:r>
      <w:r w:rsidRPr="00671E0B">
        <w:t>].</w:t>
      </w:r>
    </w:p>
    <w:p w14:paraId="681FC815" w14:textId="77777777" w:rsidR="00BE37B5" w:rsidRPr="00671E0B" w:rsidRDefault="00BE37B5" w:rsidP="00BE37B5">
      <w:pPr>
        <w:pStyle w:val="ListParagraph"/>
        <w:numPr>
          <w:ilvl w:val="0"/>
          <w:numId w:val="27"/>
        </w:numPr>
        <w:spacing w:line="360" w:lineRule="auto"/>
      </w:pPr>
      <w:r w:rsidRPr="00671E0B">
        <w:t>Vrši se ažuriranje podataka u bazi.</w:t>
      </w:r>
    </w:p>
    <w:p w14:paraId="73EAE5D7" w14:textId="77777777" w:rsidR="00466993" w:rsidRPr="00671E0B" w:rsidRDefault="00466993" w:rsidP="00F02B77">
      <w:pPr>
        <w:pStyle w:val="ListParagraph"/>
        <w:numPr>
          <w:ilvl w:val="0"/>
          <w:numId w:val="27"/>
        </w:numPr>
        <w:spacing w:line="360" w:lineRule="auto"/>
      </w:pPr>
      <w:r w:rsidRPr="00671E0B">
        <w:t>Korisnik je vraćen na stranicu za kreiranje/ažuriranje lekcije.</w:t>
      </w:r>
    </w:p>
    <w:p w14:paraId="15806976" w14:textId="77777777" w:rsidR="00466993" w:rsidRPr="00671E0B" w:rsidRDefault="00466993" w:rsidP="00466993">
      <w:pPr>
        <w:spacing w:after="120"/>
        <w:ind w:left="720"/>
      </w:pPr>
      <w:r w:rsidRPr="00671E0B">
        <w:rPr>
          <w:b/>
          <w:bCs/>
        </w:rPr>
        <w:t>Izuzetci:</w:t>
      </w:r>
    </w:p>
    <w:p w14:paraId="7A5A8D2F" w14:textId="77777777" w:rsidR="00466993" w:rsidRPr="00671E0B" w:rsidRDefault="00466993" w:rsidP="00466993">
      <w:pPr>
        <w:spacing w:after="120"/>
        <w:ind w:left="720"/>
      </w:pPr>
      <w:r w:rsidRPr="00671E0B">
        <w:t>[</w:t>
      </w:r>
      <w:r w:rsidRPr="00671E0B">
        <w:rPr>
          <w:i/>
          <w:iCs/>
        </w:rPr>
        <w:t>Podaci o kvizu nisu validni</w:t>
      </w:r>
      <w:r w:rsidRPr="00671E0B">
        <w:t>] Prikazuje se greška porukom unutar forme.</w:t>
      </w:r>
    </w:p>
    <w:p w14:paraId="7EE7428D" w14:textId="77777777" w:rsidR="00466993" w:rsidRPr="00671E0B" w:rsidRDefault="00466993" w:rsidP="00466993">
      <w:pPr>
        <w:spacing w:after="120"/>
        <w:ind w:left="720"/>
      </w:pPr>
      <w:r w:rsidRPr="00671E0B">
        <w:rPr>
          <w:b/>
          <w:bCs/>
        </w:rPr>
        <w:t>Posledice:</w:t>
      </w:r>
    </w:p>
    <w:p w14:paraId="08F10C71" w14:textId="113132BE" w:rsidR="00466993" w:rsidRPr="00671E0B" w:rsidRDefault="002C7342" w:rsidP="00466993">
      <w:pPr>
        <w:pStyle w:val="BodyText"/>
      </w:pPr>
      <w:r w:rsidRPr="00671E0B">
        <w:t>Ažuriran</w:t>
      </w:r>
      <w:r w:rsidR="00466993" w:rsidRPr="00671E0B">
        <w:t xml:space="preserve"> je </w:t>
      </w:r>
      <w:r w:rsidRPr="00671E0B">
        <w:t>postojeći</w:t>
      </w:r>
      <w:r w:rsidR="00466993" w:rsidRPr="00671E0B">
        <w:t xml:space="preserve"> kviz koji je dostupan zajedno sa lekcijom na platformi.</w:t>
      </w:r>
    </w:p>
    <w:p w14:paraId="0782B9C5" w14:textId="28EE0A99" w:rsidR="00B33E99" w:rsidRPr="00671E0B" w:rsidRDefault="00B33E99" w:rsidP="00B33E99">
      <w:pPr>
        <w:pStyle w:val="Heading2"/>
      </w:pPr>
      <w:bookmarkStart w:id="24" w:name="_Toc207294224"/>
      <w:r w:rsidRPr="00671E0B">
        <w:t xml:space="preserve">Brisanje </w:t>
      </w:r>
      <w:r w:rsidR="00671E0B">
        <w:t>kviza</w:t>
      </w:r>
      <w:bookmarkEnd w:id="24"/>
    </w:p>
    <w:p w14:paraId="3D1D7EAD" w14:textId="77777777" w:rsidR="00B33E99" w:rsidRPr="00671E0B" w:rsidRDefault="00B33E99" w:rsidP="00B33E99">
      <w:pPr>
        <w:spacing w:after="120"/>
        <w:ind w:firstLine="720"/>
      </w:pPr>
      <w:r w:rsidRPr="00671E0B">
        <w:rPr>
          <w:b/>
          <w:bCs/>
        </w:rPr>
        <w:t>Kratak opis:</w:t>
      </w:r>
    </w:p>
    <w:p w14:paraId="2F9190F5" w14:textId="0030871F" w:rsidR="00B33E99" w:rsidRPr="00671E0B" w:rsidRDefault="00B33E99" w:rsidP="00B33E99">
      <w:pPr>
        <w:spacing w:after="120"/>
        <w:ind w:firstLine="720"/>
      </w:pPr>
      <w:r w:rsidRPr="00671E0B">
        <w:t>Brisanje postojećeg kviza određene lekcije.</w:t>
      </w:r>
    </w:p>
    <w:p w14:paraId="7E72E63C" w14:textId="77777777" w:rsidR="00B33E99" w:rsidRPr="00671E0B" w:rsidRDefault="00B33E99" w:rsidP="00B33E99">
      <w:pPr>
        <w:spacing w:after="120"/>
        <w:ind w:firstLine="720"/>
      </w:pPr>
      <w:r w:rsidRPr="00671E0B">
        <w:rPr>
          <w:b/>
          <w:bCs/>
        </w:rPr>
        <w:t>Akteri:</w:t>
      </w:r>
    </w:p>
    <w:p w14:paraId="18F786D5" w14:textId="77777777" w:rsidR="00B33E99" w:rsidRPr="00671E0B" w:rsidRDefault="00B33E99" w:rsidP="00B33E99">
      <w:pPr>
        <w:spacing w:after="120"/>
        <w:ind w:firstLine="720"/>
      </w:pPr>
      <w:r w:rsidRPr="00671E0B">
        <w:t>Moderator, Administrator.</w:t>
      </w:r>
    </w:p>
    <w:p w14:paraId="6AFC56BE" w14:textId="77777777" w:rsidR="00B33E99" w:rsidRPr="00671E0B" w:rsidRDefault="00B33E99" w:rsidP="00B33E99">
      <w:pPr>
        <w:spacing w:after="120"/>
        <w:ind w:left="720"/>
      </w:pPr>
      <w:r w:rsidRPr="00671E0B">
        <w:rPr>
          <w:b/>
          <w:bCs/>
        </w:rPr>
        <w:t>Preduslovi:</w:t>
      </w:r>
    </w:p>
    <w:p w14:paraId="723C7554" w14:textId="77777777" w:rsidR="00B33E99" w:rsidRPr="00671E0B" w:rsidRDefault="00B33E99" w:rsidP="00B33E99">
      <w:pPr>
        <w:spacing w:after="120"/>
        <w:ind w:left="720"/>
      </w:pPr>
      <w:r w:rsidRPr="00671E0B">
        <w:t>Korisnik je prijavljen na platformu i trenutno je prikazana moderator stranica sa kreiranje/ažuriranje lekcije.</w:t>
      </w:r>
    </w:p>
    <w:p w14:paraId="155E2D8B" w14:textId="77777777" w:rsidR="00B33E99" w:rsidRPr="00671E0B" w:rsidRDefault="00B33E99" w:rsidP="00B33E99">
      <w:pPr>
        <w:spacing w:after="120"/>
        <w:ind w:left="720"/>
      </w:pPr>
      <w:r w:rsidRPr="00671E0B">
        <w:rPr>
          <w:b/>
          <w:bCs/>
        </w:rPr>
        <w:t>Osnovni tok:</w:t>
      </w:r>
    </w:p>
    <w:p w14:paraId="19E72175" w14:textId="122EE3D2" w:rsidR="003D677A" w:rsidRPr="00671E0B" w:rsidRDefault="003D677A" w:rsidP="003D677A">
      <w:pPr>
        <w:pStyle w:val="ListParagraph"/>
        <w:numPr>
          <w:ilvl w:val="0"/>
          <w:numId w:val="28"/>
        </w:numPr>
        <w:spacing w:line="360" w:lineRule="auto"/>
      </w:pPr>
      <w:r w:rsidRPr="00671E0B">
        <w:t>Korisnik bira opciju za ažuriranje kviza.</w:t>
      </w:r>
    </w:p>
    <w:p w14:paraId="155C8704" w14:textId="77777777" w:rsidR="003D677A" w:rsidRPr="00671E0B" w:rsidRDefault="003D677A" w:rsidP="003D677A">
      <w:pPr>
        <w:pStyle w:val="ListParagraph"/>
        <w:numPr>
          <w:ilvl w:val="0"/>
          <w:numId w:val="28"/>
        </w:numPr>
        <w:spacing w:line="360" w:lineRule="auto"/>
      </w:pPr>
      <w:r w:rsidRPr="00671E0B">
        <w:t>Prikazuje se stranica sa ažuriranje kviza sa popunjenim trenutnim podacima o kvizu i pitanjima koje sadrži kviz.</w:t>
      </w:r>
    </w:p>
    <w:p w14:paraId="52D379B2" w14:textId="4D8C64A3" w:rsidR="00B33E99" w:rsidRPr="00671E0B" w:rsidRDefault="00B33E99" w:rsidP="00B33E99">
      <w:pPr>
        <w:pStyle w:val="ListParagraph"/>
        <w:numPr>
          <w:ilvl w:val="0"/>
          <w:numId w:val="28"/>
        </w:numPr>
        <w:spacing w:line="360" w:lineRule="auto"/>
      </w:pPr>
      <w:r w:rsidRPr="00671E0B">
        <w:t xml:space="preserve">Korisnik inicira brisanje </w:t>
      </w:r>
      <w:r w:rsidR="003D677A" w:rsidRPr="00671E0B">
        <w:t>kviza</w:t>
      </w:r>
      <w:r w:rsidRPr="00671E0B">
        <w:t xml:space="preserve"> opcijom za brisanje.</w:t>
      </w:r>
    </w:p>
    <w:p w14:paraId="15F08CF7" w14:textId="77777777" w:rsidR="00B33E99" w:rsidRPr="00671E0B" w:rsidRDefault="00B33E99" w:rsidP="00B33E99">
      <w:pPr>
        <w:pStyle w:val="ListParagraph"/>
        <w:numPr>
          <w:ilvl w:val="0"/>
          <w:numId w:val="28"/>
        </w:numPr>
        <w:spacing w:line="360" w:lineRule="auto"/>
      </w:pPr>
      <w:r w:rsidRPr="00671E0B">
        <w:t>Vrši se brisanje podataka u bazi.</w:t>
      </w:r>
    </w:p>
    <w:p w14:paraId="485C9767" w14:textId="77777777" w:rsidR="00B33E99" w:rsidRPr="00671E0B" w:rsidRDefault="00B33E99" w:rsidP="00B33E99">
      <w:pPr>
        <w:pStyle w:val="ListParagraph"/>
        <w:numPr>
          <w:ilvl w:val="0"/>
          <w:numId w:val="28"/>
        </w:numPr>
        <w:spacing w:line="360" w:lineRule="auto"/>
      </w:pPr>
      <w:r w:rsidRPr="00671E0B">
        <w:t>Korisnik je vraćen na moderator stranicu sa listom lekcija.</w:t>
      </w:r>
    </w:p>
    <w:p w14:paraId="232922B0" w14:textId="77777777" w:rsidR="00B33E99" w:rsidRPr="00671E0B" w:rsidRDefault="00B33E99" w:rsidP="00B33E99">
      <w:pPr>
        <w:spacing w:after="120"/>
        <w:ind w:left="720"/>
      </w:pPr>
      <w:r w:rsidRPr="00671E0B">
        <w:rPr>
          <w:b/>
          <w:bCs/>
        </w:rPr>
        <w:t>Izuzetci:</w:t>
      </w:r>
    </w:p>
    <w:p w14:paraId="7C246C5C" w14:textId="77777777" w:rsidR="00B33E99" w:rsidRPr="00671E0B" w:rsidRDefault="00B33E99" w:rsidP="00B33E99">
      <w:pPr>
        <w:spacing w:after="120"/>
        <w:ind w:left="720"/>
      </w:pPr>
      <w:r w:rsidRPr="00671E0B">
        <w:t>Nema izuzetaka.</w:t>
      </w:r>
    </w:p>
    <w:p w14:paraId="1C5E0EFE" w14:textId="77777777" w:rsidR="00B33E99" w:rsidRPr="00671E0B" w:rsidRDefault="00B33E99" w:rsidP="00B33E99">
      <w:pPr>
        <w:spacing w:after="120"/>
        <w:ind w:left="720"/>
      </w:pPr>
      <w:r w:rsidRPr="00671E0B">
        <w:rPr>
          <w:b/>
          <w:bCs/>
        </w:rPr>
        <w:t>Posledice:</w:t>
      </w:r>
    </w:p>
    <w:p w14:paraId="5C14FAE1" w14:textId="5FF78C56" w:rsidR="32AF608D" w:rsidRPr="00671E0B" w:rsidRDefault="00B33E99" w:rsidP="00B33E99">
      <w:pPr>
        <w:pStyle w:val="BodyText"/>
      </w:pPr>
      <w:r w:rsidRPr="00671E0B">
        <w:t>Obrisan je kviz koji više nije dostupan sa lekcijom na platformi.</w:t>
      </w:r>
    </w:p>
    <w:p w14:paraId="4841B3E2" w14:textId="7E582CD4" w:rsidR="008D25C8" w:rsidRPr="00671E0B" w:rsidRDefault="008D25C8" w:rsidP="008D25C8">
      <w:pPr>
        <w:pStyle w:val="Heading2"/>
      </w:pPr>
      <w:bookmarkStart w:id="25" w:name="_Toc207294225"/>
      <w:r w:rsidRPr="00671E0B">
        <w:t>Kreiranje izazova</w:t>
      </w:r>
      <w:bookmarkEnd w:id="25"/>
    </w:p>
    <w:p w14:paraId="1B9ECD8E" w14:textId="77777777" w:rsidR="008D25C8" w:rsidRPr="00671E0B" w:rsidRDefault="008D25C8" w:rsidP="008D25C8">
      <w:pPr>
        <w:spacing w:after="120"/>
        <w:ind w:firstLine="720"/>
      </w:pPr>
      <w:r w:rsidRPr="00671E0B">
        <w:rPr>
          <w:b/>
          <w:bCs/>
        </w:rPr>
        <w:t>Kratak opis:</w:t>
      </w:r>
    </w:p>
    <w:p w14:paraId="36407C01" w14:textId="1BE19165" w:rsidR="008D25C8" w:rsidRPr="00671E0B" w:rsidRDefault="008D25C8" w:rsidP="008D25C8">
      <w:pPr>
        <w:spacing w:after="120"/>
        <w:ind w:firstLine="720"/>
      </w:pPr>
      <w:r w:rsidRPr="00671E0B">
        <w:t>Prikaz stranice platforme za kreiranje praktičnog izazova i unos podataka za kreiranje novog.</w:t>
      </w:r>
    </w:p>
    <w:p w14:paraId="62E20DC6" w14:textId="77777777" w:rsidR="008D25C8" w:rsidRPr="00671E0B" w:rsidRDefault="008D25C8" w:rsidP="008D25C8">
      <w:pPr>
        <w:spacing w:after="120"/>
        <w:ind w:firstLine="720"/>
      </w:pPr>
      <w:r w:rsidRPr="00671E0B">
        <w:rPr>
          <w:b/>
          <w:bCs/>
        </w:rPr>
        <w:t>Akteri:</w:t>
      </w:r>
    </w:p>
    <w:p w14:paraId="153755D9" w14:textId="77777777" w:rsidR="008D25C8" w:rsidRPr="00671E0B" w:rsidRDefault="008D25C8" w:rsidP="008D25C8">
      <w:pPr>
        <w:spacing w:after="120"/>
        <w:ind w:firstLine="720"/>
      </w:pPr>
      <w:r w:rsidRPr="00671E0B">
        <w:t>Moderator, Administrator.</w:t>
      </w:r>
    </w:p>
    <w:p w14:paraId="06E53569" w14:textId="77777777" w:rsidR="008D25C8" w:rsidRPr="00671E0B" w:rsidRDefault="008D25C8" w:rsidP="008D25C8">
      <w:pPr>
        <w:spacing w:after="120"/>
        <w:ind w:left="720"/>
      </w:pPr>
      <w:r w:rsidRPr="00671E0B">
        <w:rPr>
          <w:b/>
          <w:bCs/>
        </w:rPr>
        <w:t>Preduslovi:</w:t>
      </w:r>
    </w:p>
    <w:p w14:paraId="223EACE0" w14:textId="46C42662" w:rsidR="008D25C8" w:rsidRPr="00671E0B" w:rsidRDefault="008D25C8" w:rsidP="008D25C8">
      <w:pPr>
        <w:spacing w:after="120"/>
        <w:ind w:left="720"/>
      </w:pPr>
      <w:r w:rsidRPr="00671E0B">
        <w:t xml:space="preserve">Korisnik je prijavljen na platformu i trenutno je prikazana moderator stranica sa listom </w:t>
      </w:r>
      <w:r w:rsidR="00ED0B3B" w:rsidRPr="00671E0B">
        <w:t>izazova</w:t>
      </w:r>
      <w:r w:rsidRPr="00671E0B">
        <w:t>.</w:t>
      </w:r>
    </w:p>
    <w:p w14:paraId="6D4B52E9" w14:textId="77777777" w:rsidR="00A210A9" w:rsidRPr="00671E0B" w:rsidRDefault="00A210A9" w:rsidP="00A210A9">
      <w:pPr>
        <w:spacing w:after="120"/>
        <w:ind w:left="720"/>
      </w:pPr>
      <w:r w:rsidRPr="00671E0B">
        <w:rPr>
          <w:b/>
          <w:bCs/>
        </w:rPr>
        <w:t>Osnovni tok:</w:t>
      </w:r>
    </w:p>
    <w:p w14:paraId="7DB8ADCD" w14:textId="3DDFCFA4" w:rsidR="00A210A9" w:rsidRPr="00671E0B" w:rsidRDefault="00A210A9" w:rsidP="00A210A9">
      <w:pPr>
        <w:pStyle w:val="ListParagraph"/>
        <w:numPr>
          <w:ilvl w:val="0"/>
          <w:numId w:val="29"/>
        </w:numPr>
        <w:spacing w:line="360" w:lineRule="auto"/>
      </w:pPr>
      <w:r w:rsidRPr="00671E0B">
        <w:t>Korisnik bira opciju za dodavanje nov</w:t>
      </w:r>
      <w:r w:rsidR="0065180A">
        <w:t>og izazova</w:t>
      </w:r>
      <w:r w:rsidRPr="00671E0B">
        <w:t>.</w:t>
      </w:r>
    </w:p>
    <w:p w14:paraId="30F086BD" w14:textId="77777777" w:rsidR="00A210A9" w:rsidRPr="00671E0B" w:rsidRDefault="00A210A9" w:rsidP="00A210A9">
      <w:pPr>
        <w:pStyle w:val="ListParagraph"/>
        <w:numPr>
          <w:ilvl w:val="0"/>
          <w:numId w:val="29"/>
        </w:numPr>
        <w:spacing w:line="360" w:lineRule="auto"/>
      </w:pPr>
      <w:r w:rsidRPr="00671E0B">
        <w:t>Korisnik popunjava formu sa podacima o izazovu (ime, opis, težina, kategorija, vidljivost, status, broj poena koji nosi, prilaže fajlove potrebne za rešavanje izazova, prilaže fajlove potrebne za kreiranje docker instance).</w:t>
      </w:r>
    </w:p>
    <w:p w14:paraId="166DBE7B" w14:textId="77777777" w:rsidR="00A210A9" w:rsidRPr="00671E0B" w:rsidRDefault="00A210A9" w:rsidP="00A210A9">
      <w:pPr>
        <w:pStyle w:val="ListParagraph"/>
        <w:numPr>
          <w:ilvl w:val="0"/>
          <w:numId w:val="29"/>
        </w:numPr>
        <w:spacing w:line="360" w:lineRule="auto"/>
      </w:pPr>
      <w:r w:rsidRPr="00671E0B">
        <w:t>Korisnik šalje unete podatke opcijom za kreiranje izazova.</w:t>
      </w:r>
    </w:p>
    <w:p w14:paraId="0B31228B" w14:textId="77777777" w:rsidR="00A210A9" w:rsidRPr="00671E0B" w:rsidRDefault="00A210A9" w:rsidP="00A210A9">
      <w:pPr>
        <w:pStyle w:val="ListParagraph"/>
        <w:numPr>
          <w:ilvl w:val="0"/>
          <w:numId w:val="29"/>
        </w:numPr>
        <w:spacing w:line="360" w:lineRule="auto"/>
      </w:pPr>
      <w:r w:rsidRPr="00671E0B">
        <w:t xml:space="preserve">Vrši se provera podataka [izuzetak: </w:t>
      </w:r>
      <w:r w:rsidRPr="00671E0B">
        <w:rPr>
          <w:i/>
          <w:iCs/>
        </w:rPr>
        <w:t>Podaci o izazovu nisu validni</w:t>
      </w:r>
      <w:r w:rsidRPr="00671E0B">
        <w:t>].</w:t>
      </w:r>
    </w:p>
    <w:p w14:paraId="7706E843" w14:textId="77777777" w:rsidR="00A210A9" w:rsidRPr="00671E0B" w:rsidRDefault="00A210A9" w:rsidP="00A210A9">
      <w:pPr>
        <w:pStyle w:val="ListParagraph"/>
        <w:numPr>
          <w:ilvl w:val="0"/>
          <w:numId w:val="29"/>
        </w:numPr>
        <w:spacing w:line="360" w:lineRule="auto"/>
      </w:pPr>
      <w:r w:rsidRPr="00671E0B">
        <w:t>Vrši se kreiranje podataka u bazi.</w:t>
      </w:r>
    </w:p>
    <w:p w14:paraId="5F095444" w14:textId="77777777" w:rsidR="00A210A9" w:rsidRPr="00671E0B" w:rsidRDefault="00A210A9" w:rsidP="00A210A9">
      <w:pPr>
        <w:pStyle w:val="ListParagraph"/>
        <w:numPr>
          <w:ilvl w:val="0"/>
          <w:numId w:val="29"/>
        </w:numPr>
        <w:spacing w:line="360" w:lineRule="auto"/>
      </w:pPr>
      <w:r w:rsidRPr="00671E0B">
        <w:t>Osvežava se stranica iz kreiranja izazova u ažuriranje izazova.</w:t>
      </w:r>
    </w:p>
    <w:p w14:paraId="03F28D59" w14:textId="77777777" w:rsidR="00A210A9" w:rsidRPr="00671E0B" w:rsidRDefault="00A210A9" w:rsidP="00A210A9">
      <w:pPr>
        <w:spacing w:after="120"/>
        <w:ind w:left="720"/>
      </w:pPr>
      <w:r w:rsidRPr="00671E0B">
        <w:rPr>
          <w:b/>
          <w:bCs/>
        </w:rPr>
        <w:t>Izuzetci:</w:t>
      </w:r>
    </w:p>
    <w:p w14:paraId="0B253E3E" w14:textId="77777777" w:rsidR="00A210A9" w:rsidRPr="00671E0B" w:rsidRDefault="00A210A9" w:rsidP="00A210A9">
      <w:pPr>
        <w:spacing w:after="120"/>
        <w:ind w:left="720"/>
      </w:pPr>
      <w:r w:rsidRPr="00671E0B">
        <w:t>[</w:t>
      </w:r>
      <w:r w:rsidRPr="00671E0B">
        <w:rPr>
          <w:i/>
          <w:iCs/>
        </w:rPr>
        <w:t>Podaci o izazovu nisu validni</w:t>
      </w:r>
      <w:r w:rsidRPr="00671E0B">
        <w:t>] Prikazuje se greška porukom unutar forme.</w:t>
      </w:r>
    </w:p>
    <w:p w14:paraId="2ED178C3" w14:textId="77777777" w:rsidR="00A210A9" w:rsidRPr="00671E0B" w:rsidRDefault="00A210A9" w:rsidP="00A210A9">
      <w:pPr>
        <w:spacing w:after="120"/>
        <w:ind w:left="720"/>
      </w:pPr>
      <w:r w:rsidRPr="00671E0B">
        <w:rPr>
          <w:b/>
          <w:bCs/>
        </w:rPr>
        <w:t>Posledice:</w:t>
      </w:r>
    </w:p>
    <w:p w14:paraId="46776430" w14:textId="08B24AD6" w:rsidR="00A210A9" w:rsidRPr="00671E0B" w:rsidRDefault="00A210A9" w:rsidP="00A210A9">
      <w:pPr>
        <w:pStyle w:val="BodyText"/>
      </w:pPr>
      <w:r w:rsidRPr="00671E0B">
        <w:t>Kreiran je novi izazov koji je sada dostupan na platformi.</w:t>
      </w:r>
    </w:p>
    <w:p w14:paraId="65BBA709" w14:textId="52F868FA" w:rsidR="00AA7067" w:rsidRPr="00671E0B" w:rsidRDefault="00AA7067" w:rsidP="00AA7067">
      <w:pPr>
        <w:pStyle w:val="Heading2"/>
      </w:pPr>
      <w:bookmarkStart w:id="26" w:name="_Toc207294226"/>
      <w:r w:rsidRPr="00671E0B">
        <w:t>Ažuriranje izazova</w:t>
      </w:r>
      <w:bookmarkEnd w:id="26"/>
    </w:p>
    <w:p w14:paraId="6B03F004" w14:textId="77777777" w:rsidR="00AA7067" w:rsidRPr="00671E0B" w:rsidRDefault="00AA7067" w:rsidP="00AA7067">
      <w:pPr>
        <w:spacing w:after="120"/>
        <w:ind w:firstLine="720"/>
      </w:pPr>
      <w:r w:rsidRPr="00671E0B">
        <w:rPr>
          <w:b/>
          <w:bCs/>
        </w:rPr>
        <w:t>Kratak opis:</w:t>
      </w:r>
    </w:p>
    <w:p w14:paraId="111BAAF0" w14:textId="590FB2FD" w:rsidR="00AA7067" w:rsidRPr="00671E0B" w:rsidRDefault="00AA7067" w:rsidP="00AA7067">
      <w:pPr>
        <w:spacing w:after="120"/>
        <w:ind w:firstLine="720"/>
      </w:pPr>
      <w:r w:rsidRPr="00671E0B">
        <w:t xml:space="preserve">Prikaz stranice platforme za </w:t>
      </w:r>
      <w:r w:rsidR="009533C9" w:rsidRPr="00671E0B">
        <w:t>ažuriranje</w:t>
      </w:r>
      <w:r w:rsidRPr="00671E0B">
        <w:t xml:space="preserve"> praktičnog izazova i</w:t>
      </w:r>
      <w:r w:rsidR="009533C9" w:rsidRPr="00671E0B">
        <w:t xml:space="preserve"> unos podataka za promenu</w:t>
      </w:r>
      <w:r w:rsidRPr="00671E0B">
        <w:t>.</w:t>
      </w:r>
    </w:p>
    <w:p w14:paraId="6D7978CD" w14:textId="77777777" w:rsidR="00AA7067" w:rsidRPr="00671E0B" w:rsidRDefault="00AA7067" w:rsidP="00AA7067">
      <w:pPr>
        <w:spacing w:after="120"/>
        <w:ind w:firstLine="720"/>
      </w:pPr>
      <w:r w:rsidRPr="00671E0B">
        <w:rPr>
          <w:b/>
          <w:bCs/>
        </w:rPr>
        <w:t>Akteri:</w:t>
      </w:r>
    </w:p>
    <w:p w14:paraId="681C327A" w14:textId="77777777" w:rsidR="00AA7067" w:rsidRPr="00671E0B" w:rsidRDefault="00AA7067" w:rsidP="00AA7067">
      <w:pPr>
        <w:spacing w:after="120"/>
        <w:ind w:firstLine="720"/>
      </w:pPr>
      <w:r w:rsidRPr="00671E0B">
        <w:t>Moderator, Administrator.</w:t>
      </w:r>
    </w:p>
    <w:p w14:paraId="1CC962A4" w14:textId="77777777" w:rsidR="00AA7067" w:rsidRPr="00671E0B" w:rsidRDefault="00AA7067" w:rsidP="00AA7067">
      <w:pPr>
        <w:spacing w:after="120"/>
        <w:ind w:left="720"/>
      </w:pPr>
      <w:r w:rsidRPr="00671E0B">
        <w:rPr>
          <w:b/>
          <w:bCs/>
        </w:rPr>
        <w:t>Preduslovi:</w:t>
      </w:r>
    </w:p>
    <w:p w14:paraId="74D9EBC4" w14:textId="77777777" w:rsidR="00AA7067" w:rsidRPr="00671E0B" w:rsidRDefault="00AA7067" w:rsidP="00AA7067">
      <w:pPr>
        <w:spacing w:after="120"/>
        <w:ind w:left="720"/>
      </w:pPr>
      <w:r w:rsidRPr="00671E0B">
        <w:t>Korisnik je prijavljen na platformu i trenutno je prikazana moderator stranica sa listom izazova.</w:t>
      </w:r>
    </w:p>
    <w:p w14:paraId="668349D4" w14:textId="77777777" w:rsidR="00042301" w:rsidRPr="00671E0B" w:rsidRDefault="00042301" w:rsidP="00042301">
      <w:pPr>
        <w:spacing w:after="120"/>
        <w:ind w:left="720"/>
      </w:pPr>
      <w:r w:rsidRPr="00671E0B">
        <w:rPr>
          <w:b/>
          <w:bCs/>
        </w:rPr>
        <w:t>Osnovni tok:</w:t>
      </w:r>
    </w:p>
    <w:p w14:paraId="55B43995" w14:textId="77777777" w:rsidR="00042301" w:rsidRPr="00671E0B" w:rsidRDefault="00042301" w:rsidP="00A210A9">
      <w:pPr>
        <w:pStyle w:val="ListParagraph"/>
        <w:numPr>
          <w:ilvl w:val="0"/>
          <w:numId w:val="30"/>
        </w:numPr>
        <w:spacing w:line="360" w:lineRule="auto"/>
      </w:pPr>
      <w:r w:rsidRPr="00671E0B">
        <w:t>Korisnik bira izazov iz liste ponuđenih izazov koje može menjati.</w:t>
      </w:r>
    </w:p>
    <w:p w14:paraId="7E11F4B9" w14:textId="77777777" w:rsidR="00042301" w:rsidRPr="00671E0B" w:rsidRDefault="00042301" w:rsidP="00A210A9">
      <w:pPr>
        <w:pStyle w:val="ListParagraph"/>
        <w:numPr>
          <w:ilvl w:val="0"/>
          <w:numId w:val="30"/>
        </w:numPr>
        <w:spacing w:line="360" w:lineRule="auto"/>
      </w:pPr>
      <w:r w:rsidRPr="00671E0B">
        <w:t>Prikazuje se stranica za ažuriranje izazova, sa popunjenim poljima u formi sa podacima.</w:t>
      </w:r>
    </w:p>
    <w:p w14:paraId="11E6571E" w14:textId="77777777" w:rsidR="00042301" w:rsidRPr="00671E0B" w:rsidRDefault="00042301" w:rsidP="00A210A9">
      <w:pPr>
        <w:pStyle w:val="ListParagraph"/>
        <w:numPr>
          <w:ilvl w:val="0"/>
          <w:numId w:val="30"/>
        </w:numPr>
        <w:spacing w:line="360" w:lineRule="auto"/>
      </w:pPr>
      <w:r w:rsidRPr="00671E0B">
        <w:t>Korisnik menja podatke u formu o izazovu (ime, opis, težina, kategorija, vidljivost, status, broj poena koji nosi, prilaže fajlove potrebne za rešavanje izazova, prilaže fajlove potrebne za kreiranje docker instance).</w:t>
      </w:r>
    </w:p>
    <w:p w14:paraId="0FA80A95" w14:textId="0B84D251" w:rsidR="007B2374" w:rsidRPr="00671E0B" w:rsidRDefault="007B2374" w:rsidP="00A210A9">
      <w:pPr>
        <w:pStyle w:val="ListParagraph"/>
        <w:numPr>
          <w:ilvl w:val="0"/>
          <w:numId w:val="30"/>
        </w:numPr>
        <w:spacing w:line="360" w:lineRule="auto"/>
      </w:pPr>
      <w:r w:rsidRPr="00671E0B">
        <w:t>Korisnik može da obriše priložene fajlove za rešavanje izazova.</w:t>
      </w:r>
    </w:p>
    <w:p w14:paraId="6E9649B2" w14:textId="177BE484" w:rsidR="007B2374" w:rsidRPr="00671E0B" w:rsidRDefault="007B2374" w:rsidP="00A210A9">
      <w:pPr>
        <w:pStyle w:val="ListParagraph"/>
        <w:numPr>
          <w:ilvl w:val="0"/>
          <w:numId w:val="30"/>
        </w:numPr>
        <w:spacing w:line="360" w:lineRule="auto"/>
      </w:pPr>
      <w:r w:rsidRPr="00671E0B">
        <w:t>Korisnik može da obriše priložene fajlove za kreiranje docker instance.</w:t>
      </w:r>
    </w:p>
    <w:p w14:paraId="4CA8E1C1" w14:textId="77777777" w:rsidR="00042301" w:rsidRPr="00671E0B" w:rsidRDefault="00042301" w:rsidP="00A210A9">
      <w:pPr>
        <w:pStyle w:val="ListParagraph"/>
        <w:numPr>
          <w:ilvl w:val="0"/>
          <w:numId w:val="30"/>
        </w:numPr>
        <w:spacing w:line="360" w:lineRule="auto"/>
      </w:pPr>
      <w:r w:rsidRPr="00671E0B">
        <w:t>Korisnik šalje unete podatke opcijom za ažuriranje izazova.</w:t>
      </w:r>
    </w:p>
    <w:p w14:paraId="05E98A60" w14:textId="0A3A2ABD" w:rsidR="00042301" w:rsidRPr="00671E0B" w:rsidRDefault="00042301" w:rsidP="00A210A9">
      <w:pPr>
        <w:pStyle w:val="ListParagraph"/>
        <w:numPr>
          <w:ilvl w:val="0"/>
          <w:numId w:val="30"/>
        </w:numPr>
        <w:spacing w:line="360" w:lineRule="auto"/>
      </w:pPr>
      <w:r w:rsidRPr="00671E0B">
        <w:t xml:space="preserve">Vrši se provera podataka [izuzetak: </w:t>
      </w:r>
      <w:r w:rsidRPr="00671E0B">
        <w:rPr>
          <w:i/>
          <w:iCs/>
        </w:rPr>
        <w:t>Podaci o izazovu nisu validni</w:t>
      </w:r>
      <w:r w:rsidRPr="00671E0B">
        <w:t>]</w:t>
      </w:r>
      <w:r w:rsidR="00671E0B" w:rsidRPr="00671E0B">
        <w:t xml:space="preserve"> ili [izuzetak: </w:t>
      </w:r>
      <w:r w:rsidR="00671E0B" w:rsidRPr="00671E0B">
        <w:rPr>
          <w:i/>
          <w:iCs/>
        </w:rPr>
        <w:t>Priložen fajl je prevelik</w:t>
      </w:r>
      <w:r w:rsidR="00671E0B" w:rsidRPr="00671E0B">
        <w:t>]</w:t>
      </w:r>
      <w:r w:rsidRPr="00671E0B">
        <w:t>.</w:t>
      </w:r>
    </w:p>
    <w:p w14:paraId="6B6E2F82" w14:textId="77777777" w:rsidR="00042301" w:rsidRPr="00671E0B" w:rsidRDefault="00042301" w:rsidP="00A210A9">
      <w:pPr>
        <w:pStyle w:val="ListParagraph"/>
        <w:numPr>
          <w:ilvl w:val="0"/>
          <w:numId w:val="30"/>
        </w:numPr>
        <w:spacing w:line="360" w:lineRule="auto"/>
      </w:pPr>
      <w:r w:rsidRPr="00671E0B">
        <w:t>Vrši se ažuriranje podataka u bazi.</w:t>
      </w:r>
    </w:p>
    <w:p w14:paraId="7D2175A0" w14:textId="77777777" w:rsidR="00042301" w:rsidRPr="00671E0B" w:rsidRDefault="00042301" w:rsidP="00A210A9">
      <w:pPr>
        <w:pStyle w:val="ListParagraph"/>
        <w:numPr>
          <w:ilvl w:val="0"/>
          <w:numId w:val="30"/>
        </w:numPr>
        <w:spacing w:line="360" w:lineRule="auto"/>
      </w:pPr>
      <w:r w:rsidRPr="00671E0B">
        <w:t>Osvežava se stranica za ažuriranje izazova.</w:t>
      </w:r>
    </w:p>
    <w:p w14:paraId="4C94F752" w14:textId="040FA8E8" w:rsidR="007B2374" w:rsidRPr="00671E0B" w:rsidRDefault="00042301" w:rsidP="007B2374">
      <w:pPr>
        <w:pStyle w:val="ListParagraph"/>
        <w:numPr>
          <w:ilvl w:val="0"/>
          <w:numId w:val="30"/>
        </w:numPr>
        <w:spacing w:line="360" w:lineRule="auto"/>
      </w:pPr>
      <w:r w:rsidRPr="00671E0B">
        <w:t>Korisnik bira opciju za kreiranje (build) docker slike (image) priloženog fajla o docker instanci.</w:t>
      </w:r>
    </w:p>
    <w:p w14:paraId="305BAD82" w14:textId="77777777" w:rsidR="00042301" w:rsidRPr="00671E0B" w:rsidRDefault="00042301" w:rsidP="00A210A9">
      <w:pPr>
        <w:pStyle w:val="ListParagraph"/>
        <w:numPr>
          <w:ilvl w:val="0"/>
          <w:numId w:val="30"/>
        </w:numPr>
        <w:spacing w:line="360" w:lineRule="auto"/>
      </w:pPr>
      <w:r w:rsidRPr="00671E0B">
        <w:t xml:space="preserve">Sistem kreira docker sliku i u realnom vremenu prikazuje poruke (log) na stranici [izuzetak: </w:t>
      </w:r>
      <w:r w:rsidRPr="00671E0B">
        <w:rPr>
          <w:i/>
          <w:iCs/>
        </w:rPr>
        <w:t>Greška pri kreiranju docker slike</w:t>
      </w:r>
      <w:r w:rsidRPr="00671E0B">
        <w:t>].</w:t>
      </w:r>
    </w:p>
    <w:p w14:paraId="1E28A9DE" w14:textId="32DB7D8D" w:rsidR="007B2374" w:rsidRPr="00671E0B" w:rsidRDefault="007B2374" w:rsidP="00A210A9">
      <w:pPr>
        <w:pStyle w:val="ListParagraph"/>
        <w:numPr>
          <w:ilvl w:val="0"/>
          <w:numId w:val="30"/>
        </w:numPr>
        <w:spacing w:line="360" w:lineRule="auto"/>
      </w:pPr>
      <w:r w:rsidRPr="00671E0B">
        <w:t>Korisnik može da obriše docker sliku</w:t>
      </w:r>
      <w:r w:rsidR="00746CA6" w:rsidRPr="00671E0B">
        <w:t xml:space="preserve"> (image) odabranog izazova.</w:t>
      </w:r>
    </w:p>
    <w:p w14:paraId="481C2081" w14:textId="77777777" w:rsidR="00042301" w:rsidRPr="00671E0B" w:rsidRDefault="00042301" w:rsidP="00A210A9">
      <w:pPr>
        <w:pStyle w:val="ListParagraph"/>
        <w:numPr>
          <w:ilvl w:val="0"/>
          <w:numId w:val="30"/>
        </w:numPr>
        <w:spacing w:line="360" w:lineRule="auto"/>
      </w:pPr>
      <w:r w:rsidRPr="00671E0B">
        <w:t>Vrši se ažuriranje podatka o docker slici u bazi.</w:t>
      </w:r>
    </w:p>
    <w:p w14:paraId="7A17CB41" w14:textId="77777777" w:rsidR="00042301" w:rsidRPr="00671E0B" w:rsidRDefault="00042301" w:rsidP="00042301">
      <w:pPr>
        <w:spacing w:after="120"/>
        <w:ind w:left="720"/>
      </w:pPr>
      <w:r w:rsidRPr="00671E0B">
        <w:rPr>
          <w:b/>
          <w:bCs/>
        </w:rPr>
        <w:t>Izuzetci:</w:t>
      </w:r>
    </w:p>
    <w:p w14:paraId="7DDD6702" w14:textId="77777777" w:rsidR="00042301" w:rsidRPr="00671E0B" w:rsidRDefault="00042301" w:rsidP="00042301">
      <w:pPr>
        <w:spacing w:after="120"/>
        <w:ind w:left="720"/>
      </w:pPr>
      <w:r w:rsidRPr="00671E0B">
        <w:t>[</w:t>
      </w:r>
      <w:r w:rsidRPr="00671E0B">
        <w:rPr>
          <w:i/>
          <w:iCs/>
        </w:rPr>
        <w:t>Podaci o izazovu nisu validni</w:t>
      </w:r>
      <w:r w:rsidRPr="00671E0B">
        <w:t>] Prikazuje se greška porukom unutar forme.</w:t>
      </w:r>
    </w:p>
    <w:p w14:paraId="31C5B53C" w14:textId="77777777" w:rsidR="00042301" w:rsidRPr="00671E0B" w:rsidRDefault="00042301" w:rsidP="00042301">
      <w:pPr>
        <w:spacing w:after="120"/>
        <w:ind w:left="720"/>
      </w:pPr>
      <w:r w:rsidRPr="00671E0B">
        <w:t>[</w:t>
      </w:r>
      <w:r w:rsidRPr="00671E0B">
        <w:rPr>
          <w:i/>
          <w:iCs/>
        </w:rPr>
        <w:t>Greška pri kreiranju docker slike</w:t>
      </w:r>
      <w:r w:rsidRPr="00671E0B">
        <w:t>] Prikazuje se greška porukom unutar forme.</w:t>
      </w:r>
    </w:p>
    <w:p w14:paraId="4844CBDC" w14:textId="626B20ED" w:rsidR="00AD42FC" w:rsidRPr="00671E0B" w:rsidRDefault="00AD42FC" w:rsidP="00042301">
      <w:pPr>
        <w:spacing w:after="120"/>
        <w:ind w:left="720"/>
      </w:pPr>
      <w:r w:rsidRPr="00671E0B">
        <w:t>[</w:t>
      </w:r>
      <w:r w:rsidRPr="00671E0B">
        <w:rPr>
          <w:i/>
          <w:iCs/>
        </w:rPr>
        <w:t>Priložen fajl je prevelik</w:t>
      </w:r>
      <w:r w:rsidRPr="00671E0B">
        <w:t>] Prikazuje se greška porukom unutar forme.</w:t>
      </w:r>
    </w:p>
    <w:p w14:paraId="08C67BDE" w14:textId="77777777" w:rsidR="00042301" w:rsidRPr="00671E0B" w:rsidRDefault="00042301" w:rsidP="00042301">
      <w:pPr>
        <w:spacing w:after="120"/>
        <w:ind w:left="720"/>
      </w:pPr>
      <w:r w:rsidRPr="00671E0B">
        <w:rPr>
          <w:b/>
          <w:bCs/>
        </w:rPr>
        <w:t>Posledice:</w:t>
      </w:r>
    </w:p>
    <w:p w14:paraId="39C21A9A" w14:textId="0BDA4C62" w:rsidR="00042301" w:rsidRDefault="00042301" w:rsidP="00042301">
      <w:pPr>
        <w:pStyle w:val="BodyText"/>
      </w:pPr>
      <w:r w:rsidRPr="00671E0B">
        <w:t>Ažurirani su podaci o izazovu koji je dostupan na platformi.</w:t>
      </w:r>
    </w:p>
    <w:p w14:paraId="00A9C3A3" w14:textId="2095C65E" w:rsidR="00671E0B" w:rsidRDefault="00671E0B" w:rsidP="00042301">
      <w:pPr>
        <w:pStyle w:val="BodyText"/>
        <w:rPr>
          <w:b/>
          <w:bCs/>
        </w:rPr>
      </w:pPr>
      <w:r>
        <w:rPr>
          <w:b/>
          <w:bCs/>
        </w:rPr>
        <w:t>Dijagram sekvence:</w:t>
      </w:r>
    </w:p>
    <w:p w14:paraId="4B7D39AB" w14:textId="48814F6F" w:rsidR="00E350CC" w:rsidRPr="00671E0B" w:rsidRDefault="005357AA" w:rsidP="00E350CC">
      <w:pPr>
        <w:pStyle w:val="BodyText"/>
        <w:ind w:left="0"/>
        <w:jc w:val="center"/>
        <w:rPr>
          <w:b/>
          <w:bCs/>
        </w:rPr>
      </w:pPr>
      <w:r>
        <w:rPr>
          <w:b/>
          <w:bCs/>
          <w:noProof/>
        </w:rPr>
        <w:drawing>
          <wp:inline distT="0" distB="0" distL="0" distR="0" wp14:anchorId="01005BD4" wp14:editId="0B31945A">
            <wp:extent cx="5935363" cy="5029200"/>
            <wp:effectExtent l="0" t="0" r="8255" b="0"/>
            <wp:docPr id="327694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1466" cy="5034371"/>
                    </a:xfrm>
                    <a:prstGeom prst="rect">
                      <a:avLst/>
                    </a:prstGeom>
                    <a:noFill/>
                    <a:ln>
                      <a:noFill/>
                    </a:ln>
                  </pic:spPr>
                </pic:pic>
              </a:graphicData>
            </a:graphic>
          </wp:inline>
        </w:drawing>
      </w:r>
    </w:p>
    <w:p w14:paraId="73488515" w14:textId="3C54C215" w:rsidR="00671E0B" w:rsidRPr="00671E0B" w:rsidRDefault="00671E0B" w:rsidP="00671E0B">
      <w:pPr>
        <w:pStyle w:val="Heading2"/>
      </w:pPr>
      <w:bookmarkStart w:id="27" w:name="_Toc207294227"/>
      <w:r w:rsidRPr="00671E0B">
        <w:t xml:space="preserve">Brisanje </w:t>
      </w:r>
      <w:r w:rsidR="0019613F">
        <w:t>izazova</w:t>
      </w:r>
      <w:bookmarkEnd w:id="27"/>
    </w:p>
    <w:p w14:paraId="40266DB1" w14:textId="77777777" w:rsidR="00671E0B" w:rsidRPr="00671E0B" w:rsidRDefault="00671E0B" w:rsidP="00671E0B">
      <w:pPr>
        <w:spacing w:after="120"/>
        <w:ind w:firstLine="720"/>
      </w:pPr>
      <w:r w:rsidRPr="00671E0B">
        <w:rPr>
          <w:b/>
          <w:bCs/>
        </w:rPr>
        <w:t>Kratak opis:</w:t>
      </w:r>
    </w:p>
    <w:p w14:paraId="1D4AEAE8" w14:textId="5358B1B1" w:rsidR="00671E0B" w:rsidRPr="00671E0B" w:rsidRDefault="00671E0B" w:rsidP="00671E0B">
      <w:pPr>
        <w:spacing w:after="120"/>
        <w:ind w:firstLine="720"/>
      </w:pPr>
      <w:r w:rsidRPr="00671E0B">
        <w:t>Brisanje postojeće</w:t>
      </w:r>
      <w:r w:rsidR="0019613F">
        <w:t>g</w:t>
      </w:r>
      <w:r w:rsidRPr="00671E0B">
        <w:t xml:space="preserve"> </w:t>
      </w:r>
      <w:r w:rsidR="0019613F">
        <w:t>praktičnog</w:t>
      </w:r>
      <w:r w:rsidRPr="00671E0B">
        <w:t xml:space="preserve"> </w:t>
      </w:r>
      <w:r w:rsidR="0019613F">
        <w:t>izazova</w:t>
      </w:r>
      <w:r w:rsidRPr="00671E0B">
        <w:t>.</w:t>
      </w:r>
    </w:p>
    <w:p w14:paraId="5E228452" w14:textId="77777777" w:rsidR="00671E0B" w:rsidRPr="00671E0B" w:rsidRDefault="00671E0B" w:rsidP="00671E0B">
      <w:pPr>
        <w:spacing w:after="120"/>
        <w:ind w:firstLine="720"/>
      </w:pPr>
      <w:r w:rsidRPr="00671E0B">
        <w:rPr>
          <w:b/>
          <w:bCs/>
        </w:rPr>
        <w:t>Akteri:</w:t>
      </w:r>
    </w:p>
    <w:p w14:paraId="6D3B26E9" w14:textId="77777777" w:rsidR="00671E0B" w:rsidRPr="00671E0B" w:rsidRDefault="00671E0B" w:rsidP="00671E0B">
      <w:pPr>
        <w:spacing w:after="120"/>
        <w:ind w:firstLine="720"/>
      </w:pPr>
      <w:r w:rsidRPr="00671E0B">
        <w:t>Administrator.</w:t>
      </w:r>
    </w:p>
    <w:p w14:paraId="1150B2C8" w14:textId="77777777" w:rsidR="00671E0B" w:rsidRPr="00671E0B" w:rsidRDefault="00671E0B" w:rsidP="00671E0B">
      <w:pPr>
        <w:spacing w:after="120"/>
        <w:ind w:left="720"/>
      </w:pPr>
      <w:r w:rsidRPr="00671E0B">
        <w:rPr>
          <w:b/>
          <w:bCs/>
        </w:rPr>
        <w:t>Preduslovi:</w:t>
      </w:r>
    </w:p>
    <w:p w14:paraId="5FE75921" w14:textId="648FF741" w:rsidR="00671E0B" w:rsidRPr="00671E0B" w:rsidRDefault="00671E0B" w:rsidP="00671E0B">
      <w:pPr>
        <w:spacing w:after="120"/>
        <w:ind w:left="720"/>
      </w:pPr>
      <w:r w:rsidRPr="00671E0B">
        <w:t xml:space="preserve">Korisnik je prijavljen na platformu i trenutno je prikazana moderator stranica sa listom </w:t>
      </w:r>
      <w:r w:rsidR="0019613F">
        <w:t>izazova</w:t>
      </w:r>
      <w:r w:rsidRPr="00671E0B">
        <w:t>.</w:t>
      </w:r>
    </w:p>
    <w:p w14:paraId="495322DA" w14:textId="77777777" w:rsidR="00671E0B" w:rsidRPr="00671E0B" w:rsidRDefault="00671E0B" w:rsidP="00671E0B">
      <w:pPr>
        <w:spacing w:after="120"/>
        <w:ind w:left="720"/>
      </w:pPr>
      <w:r w:rsidRPr="00671E0B">
        <w:rPr>
          <w:b/>
          <w:bCs/>
        </w:rPr>
        <w:t>Osnovni tok:</w:t>
      </w:r>
    </w:p>
    <w:p w14:paraId="156CD333" w14:textId="5C5E47CF" w:rsidR="00671E0B" w:rsidRPr="00671E0B" w:rsidRDefault="00671E0B" w:rsidP="00C53337">
      <w:pPr>
        <w:pStyle w:val="ListParagraph"/>
        <w:numPr>
          <w:ilvl w:val="0"/>
          <w:numId w:val="31"/>
        </w:numPr>
        <w:spacing w:line="360" w:lineRule="auto"/>
      </w:pPr>
      <w:r w:rsidRPr="00671E0B">
        <w:t xml:space="preserve">Korisnik bira </w:t>
      </w:r>
      <w:r w:rsidR="0019613F">
        <w:t>izazov</w:t>
      </w:r>
      <w:r w:rsidRPr="00671E0B">
        <w:t xml:space="preserve"> iz liste ponuđenih </w:t>
      </w:r>
      <w:r w:rsidR="00FE76C8">
        <w:t>izazova</w:t>
      </w:r>
      <w:r w:rsidRPr="00671E0B">
        <w:t xml:space="preserve"> koje može menjati.</w:t>
      </w:r>
    </w:p>
    <w:p w14:paraId="0AEF0261" w14:textId="28426BFE" w:rsidR="00671E0B" w:rsidRPr="00671E0B" w:rsidRDefault="00671E0B" w:rsidP="00C53337">
      <w:pPr>
        <w:pStyle w:val="ListParagraph"/>
        <w:numPr>
          <w:ilvl w:val="0"/>
          <w:numId w:val="31"/>
        </w:numPr>
        <w:spacing w:line="360" w:lineRule="auto"/>
      </w:pPr>
      <w:r w:rsidRPr="00671E0B">
        <w:t xml:space="preserve">Prikazuje se stranica za ažuriranje sa popunjenim poljima forme sa podacima o </w:t>
      </w:r>
      <w:r w:rsidR="0019613F">
        <w:t>izazovu</w:t>
      </w:r>
      <w:r w:rsidRPr="00671E0B">
        <w:t>.</w:t>
      </w:r>
    </w:p>
    <w:p w14:paraId="0E3AF538" w14:textId="4DA69FDF" w:rsidR="00671E0B" w:rsidRPr="00671E0B" w:rsidRDefault="00671E0B" w:rsidP="00C53337">
      <w:pPr>
        <w:pStyle w:val="ListParagraph"/>
        <w:numPr>
          <w:ilvl w:val="0"/>
          <w:numId w:val="31"/>
        </w:numPr>
        <w:spacing w:line="360" w:lineRule="auto"/>
      </w:pPr>
      <w:r w:rsidRPr="00671E0B">
        <w:t xml:space="preserve">Korisnik inicira brisanje </w:t>
      </w:r>
      <w:r w:rsidR="0019613F">
        <w:t>izazova</w:t>
      </w:r>
      <w:r w:rsidRPr="00671E0B">
        <w:t xml:space="preserve"> opcijom za brisanje.</w:t>
      </w:r>
    </w:p>
    <w:p w14:paraId="06DE1EBE" w14:textId="77777777" w:rsidR="00671E0B" w:rsidRPr="00671E0B" w:rsidRDefault="00671E0B" w:rsidP="00C53337">
      <w:pPr>
        <w:pStyle w:val="ListParagraph"/>
        <w:numPr>
          <w:ilvl w:val="0"/>
          <w:numId w:val="31"/>
        </w:numPr>
        <w:spacing w:line="360" w:lineRule="auto"/>
      </w:pPr>
      <w:r w:rsidRPr="00671E0B">
        <w:t>Vrši se brisanje podataka u bazi.</w:t>
      </w:r>
    </w:p>
    <w:p w14:paraId="124E17BF" w14:textId="08F69220" w:rsidR="00671E0B" w:rsidRPr="00671E0B" w:rsidRDefault="00671E0B" w:rsidP="00C53337">
      <w:pPr>
        <w:pStyle w:val="ListParagraph"/>
        <w:numPr>
          <w:ilvl w:val="0"/>
          <w:numId w:val="31"/>
        </w:numPr>
        <w:spacing w:line="360" w:lineRule="auto"/>
      </w:pPr>
      <w:r w:rsidRPr="00671E0B">
        <w:t xml:space="preserve">Korisnik je vraćen na moderator stranicu sa listom </w:t>
      </w:r>
      <w:r w:rsidR="0019613F">
        <w:t>izazova</w:t>
      </w:r>
      <w:r w:rsidRPr="00671E0B">
        <w:t>.</w:t>
      </w:r>
    </w:p>
    <w:p w14:paraId="58F1C11E" w14:textId="77777777" w:rsidR="00671E0B" w:rsidRPr="00671E0B" w:rsidRDefault="00671E0B" w:rsidP="00671E0B">
      <w:pPr>
        <w:spacing w:after="120"/>
        <w:ind w:left="720"/>
      </w:pPr>
      <w:r w:rsidRPr="00671E0B">
        <w:rPr>
          <w:b/>
          <w:bCs/>
        </w:rPr>
        <w:t>Izuzetci:</w:t>
      </w:r>
    </w:p>
    <w:p w14:paraId="4D8A87B8" w14:textId="77777777" w:rsidR="00671E0B" w:rsidRPr="00671E0B" w:rsidRDefault="00671E0B" w:rsidP="00671E0B">
      <w:pPr>
        <w:spacing w:after="120"/>
        <w:ind w:left="720"/>
      </w:pPr>
      <w:r w:rsidRPr="00671E0B">
        <w:t>Nema izuzetaka.</w:t>
      </w:r>
    </w:p>
    <w:p w14:paraId="5685864B" w14:textId="77777777" w:rsidR="00671E0B" w:rsidRPr="00671E0B" w:rsidRDefault="00671E0B" w:rsidP="00671E0B">
      <w:pPr>
        <w:spacing w:after="120"/>
        <w:ind w:left="720"/>
      </w:pPr>
      <w:r w:rsidRPr="00671E0B">
        <w:rPr>
          <w:b/>
          <w:bCs/>
        </w:rPr>
        <w:t>Posledice:</w:t>
      </w:r>
    </w:p>
    <w:p w14:paraId="77041939" w14:textId="42AD11E9" w:rsidR="00671E0B" w:rsidRDefault="00671E0B" w:rsidP="0019613F">
      <w:pPr>
        <w:pStyle w:val="BodyText"/>
      </w:pPr>
      <w:r w:rsidRPr="00671E0B">
        <w:t xml:space="preserve">Obrisan je </w:t>
      </w:r>
      <w:r w:rsidR="0019613F">
        <w:t>izazov</w:t>
      </w:r>
      <w:r w:rsidRPr="00671E0B">
        <w:t xml:space="preserve"> ko</w:t>
      </w:r>
      <w:r w:rsidR="005357AA">
        <w:t>ji</w:t>
      </w:r>
      <w:r w:rsidRPr="00671E0B">
        <w:t xml:space="preserve"> više nije dostup</w:t>
      </w:r>
      <w:r w:rsidR="005357AA">
        <w:t>an</w:t>
      </w:r>
      <w:r w:rsidRPr="00671E0B">
        <w:t xml:space="preserve"> na platformi.</w:t>
      </w:r>
    </w:p>
    <w:p w14:paraId="314FEF42" w14:textId="3C9A45A5" w:rsidR="0065180A" w:rsidRPr="00671E0B" w:rsidRDefault="0065180A" w:rsidP="0065180A">
      <w:pPr>
        <w:pStyle w:val="Heading2"/>
      </w:pPr>
      <w:bookmarkStart w:id="28" w:name="_Toc207294228"/>
      <w:r w:rsidRPr="00671E0B">
        <w:t xml:space="preserve">Kreiranje </w:t>
      </w:r>
      <w:r w:rsidR="005F6D89">
        <w:t>kursa</w:t>
      </w:r>
      <w:bookmarkEnd w:id="28"/>
    </w:p>
    <w:p w14:paraId="629A819A" w14:textId="77777777" w:rsidR="0065180A" w:rsidRPr="00671E0B" w:rsidRDefault="0065180A" w:rsidP="0065180A">
      <w:pPr>
        <w:spacing w:after="120"/>
        <w:ind w:firstLine="720"/>
      </w:pPr>
      <w:r w:rsidRPr="00671E0B">
        <w:rPr>
          <w:b/>
          <w:bCs/>
        </w:rPr>
        <w:t>Kratak opis:</w:t>
      </w:r>
    </w:p>
    <w:p w14:paraId="5C6AEDD9" w14:textId="304887E1" w:rsidR="0065180A" w:rsidRPr="00671E0B" w:rsidRDefault="0065180A" w:rsidP="0065180A">
      <w:pPr>
        <w:spacing w:after="120"/>
        <w:ind w:firstLine="720"/>
      </w:pPr>
      <w:r w:rsidRPr="00671E0B">
        <w:t xml:space="preserve">Prikaz stranice platforme za kreiranje </w:t>
      </w:r>
      <w:r>
        <w:t>kursa</w:t>
      </w:r>
      <w:r w:rsidRPr="00671E0B">
        <w:t xml:space="preserve"> i unos podataka za kreiranje novog.</w:t>
      </w:r>
    </w:p>
    <w:p w14:paraId="0D33962C" w14:textId="77777777" w:rsidR="0065180A" w:rsidRPr="00671E0B" w:rsidRDefault="0065180A" w:rsidP="0065180A">
      <w:pPr>
        <w:spacing w:after="120"/>
        <w:ind w:firstLine="720"/>
      </w:pPr>
      <w:r w:rsidRPr="00671E0B">
        <w:rPr>
          <w:b/>
          <w:bCs/>
        </w:rPr>
        <w:t>Akteri:</w:t>
      </w:r>
    </w:p>
    <w:p w14:paraId="0F14BE86" w14:textId="77777777" w:rsidR="0065180A" w:rsidRPr="00671E0B" w:rsidRDefault="0065180A" w:rsidP="0065180A">
      <w:pPr>
        <w:spacing w:after="120"/>
        <w:ind w:firstLine="720"/>
      </w:pPr>
      <w:r w:rsidRPr="00671E0B">
        <w:t>Moderator, Administrator.</w:t>
      </w:r>
    </w:p>
    <w:p w14:paraId="29DDD86C" w14:textId="77777777" w:rsidR="0065180A" w:rsidRPr="00671E0B" w:rsidRDefault="0065180A" w:rsidP="0065180A">
      <w:pPr>
        <w:spacing w:after="120"/>
        <w:ind w:left="720"/>
      </w:pPr>
      <w:r w:rsidRPr="00671E0B">
        <w:rPr>
          <w:b/>
          <w:bCs/>
        </w:rPr>
        <w:t>Preduslovi:</w:t>
      </w:r>
    </w:p>
    <w:p w14:paraId="3EC4747C" w14:textId="45021C47" w:rsidR="0065180A" w:rsidRPr="00671E0B" w:rsidRDefault="0065180A" w:rsidP="0065180A">
      <w:pPr>
        <w:spacing w:after="120"/>
        <w:ind w:left="720"/>
      </w:pPr>
      <w:r w:rsidRPr="00671E0B">
        <w:t xml:space="preserve">Korisnik je prijavljen na platformu i trenutno je prikazana moderator stranica sa listom </w:t>
      </w:r>
      <w:r>
        <w:t>kurseva</w:t>
      </w:r>
      <w:r w:rsidRPr="00671E0B">
        <w:t>.</w:t>
      </w:r>
    </w:p>
    <w:p w14:paraId="11B59D4E" w14:textId="77777777" w:rsidR="0065180A" w:rsidRPr="00671E0B" w:rsidRDefault="0065180A" w:rsidP="0065180A">
      <w:pPr>
        <w:spacing w:after="120"/>
        <w:ind w:left="720"/>
      </w:pPr>
      <w:r w:rsidRPr="00671E0B">
        <w:rPr>
          <w:b/>
          <w:bCs/>
        </w:rPr>
        <w:t>Osnovni tok:</w:t>
      </w:r>
    </w:p>
    <w:p w14:paraId="7F606E28" w14:textId="0A92F6DD" w:rsidR="0065180A" w:rsidRPr="00671E0B" w:rsidRDefault="0065180A" w:rsidP="0065180A">
      <w:pPr>
        <w:pStyle w:val="ListParagraph"/>
        <w:numPr>
          <w:ilvl w:val="0"/>
          <w:numId w:val="34"/>
        </w:numPr>
        <w:spacing w:line="360" w:lineRule="auto"/>
      </w:pPr>
      <w:r w:rsidRPr="00671E0B">
        <w:t>Korisnik bira opciju za dodavanje nov</w:t>
      </w:r>
      <w:r>
        <w:t>og kursa</w:t>
      </w:r>
      <w:r w:rsidRPr="00671E0B">
        <w:t>.</w:t>
      </w:r>
    </w:p>
    <w:p w14:paraId="54385C4B" w14:textId="3C911848" w:rsidR="00A2588A" w:rsidRDefault="0065180A" w:rsidP="0065180A">
      <w:pPr>
        <w:pStyle w:val="ListParagraph"/>
        <w:numPr>
          <w:ilvl w:val="0"/>
          <w:numId w:val="34"/>
        </w:numPr>
        <w:spacing w:line="360" w:lineRule="auto"/>
      </w:pPr>
      <w:r w:rsidRPr="00671E0B">
        <w:t xml:space="preserve">Korisnik popunjava formu sa podacima o </w:t>
      </w:r>
      <w:r w:rsidR="00A2588A">
        <w:t>kursu</w:t>
      </w:r>
      <w:r w:rsidRPr="00671E0B">
        <w:t xml:space="preserve"> (</w:t>
      </w:r>
      <w:r w:rsidR="00A2588A">
        <w:t>naslov</w:t>
      </w:r>
      <w:r w:rsidRPr="00671E0B">
        <w:t>, opis, težina,</w:t>
      </w:r>
      <w:r w:rsidR="00A2588A">
        <w:t xml:space="preserve"> prilaže sliku banera).</w:t>
      </w:r>
    </w:p>
    <w:p w14:paraId="316EF6E8" w14:textId="68EA6BDF" w:rsidR="0065180A" w:rsidRPr="00671E0B" w:rsidRDefault="00A2588A" w:rsidP="0065180A">
      <w:pPr>
        <w:pStyle w:val="ListParagraph"/>
        <w:numPr>
          <w:ilvl w:val="0"/>
          <w:numId w:val="34"/>
        </w:numPr>
        <w:spacing w:line="360" w:lineRule="auto"/>
      </w:pPr>
      <w:r>
        <w:t xml:space="preserve">Korisnik </w:t>
      </w:r>
      <w:r w:rsidR="0097622D">
        <w:t>dodaje lekcije i izazove koje su deo kursa.</w:t>
      </w:r>
    </w:p>
    <w:p w14:paraId="0902FE39" w14:textId="44528F28" w:rsidR="0065180A" w:rsidRPr="00671E0B" w:rsidRDefault="0065180A" w:rsidP="0065180A">
      <w:pPr>
        <w:pStyle w:val="ListParagraph"/>
        <w:numPr>
          <w:ilvl w:val="0"/>
          <w:numId w:val="34"/>
        </w:numPr>
        <w:spacing w:line="360" w:lineRule="auto"/>
      </w:pPr>
      <w:r w:rsidRPr="00671E0B">
        <w:t xml:space="preserve">Korisnik šalje unete podatke opcijom za kreiranje </w:t>
      </w:r>
      <w:r w:rsidR="00A2588A">
        <w:t>kursa</w:t>
      </w:r>
      <w:r w:rsidRPr="00671E0B">
        <w:t>.</w:t>
      </w:r>
    </w:p>
    <w:p w14:paraId="52DF7F50" w14:textId="76AE2341" w:rsidR="0065180A" w:rsidRPr="00671E0B" w:rsidRDefault="0065180A" w:rsidP="0065180A">
      <w:pPr>
        <w:pStyle w:val="ListParagraph"/>
        <w:numPr>
          <w:ilvl w:val="0"/>
          <w:numId w:val="34"/>
        </w:numPr>
        <w:spacing w:line="360" w:lineRule="auto"/>
      </w:pPr>
      <w:r w:rsidRPr="00671E0B">
        <w:t xml:space="preserve">Vrši se provera podataka [izuzetak: </w:t>
      </w:r>
      <w:r w:rsidRPr="00671E0B">
        <w:rPr>
          <w:i/>
          <w:iCs/>
        </w:rPr>
        <w:t xml:space="preserve">Podaci o </w:t>
      </w:r>
      <w:r w:rsidR="0097622D">
        <w:rPr>
          <w:i/>
          <w:iCs/>
        </w:rPr>
        <w:t>kursu</w:t>
      </w:r>
      <w:r w:rsidRPr="00671E0B">
        <w:rPr>
          <w:i/>
          <w:iCs/>
        </w:rPr>
        <w:t xml:space="preserve"> nisu validni</w:t>
      </w:r>
      <w:r w:rsidRPr="00671E0B">
        <w:t>].</w:t>
      </w:r>
    </w:p>
    <w:p w14:paraId="6323F927" w14:textId="77777777" w:rsidR="0065180A" w:rsidRPr="00671E0B" w:rsidRDefault="0065180A" w:rsidP="0065180A">
      <w:pPr>
        <w:pStyle w:val="ListParagraph"/>
        <w:numPr>
          <w:ilvl w:val="0"/>
          <w:numId w:val="34"/>
        </w:numPr>
        <w:spacing w:line="360" w:lineRule="auto"/>
      </w:pPr>
      <w:r w:rsidRPr="00671E0B">
        <w:t>Vrši se kreiranje podataka u bazi.</w:t>
      </w:r>
    </w:p>
    <w:p w14:paraId="761A25E1" w14:textId="3CA14054" w:rsidR="0065180A" w:rsidRPr="00671E0B" w:rsidRDefault="0065180A" w:rsidP="0065180A">
      <w:pPr>
        <w:pStyle w:val="ListParagraph"/>
        <w:numPr>
          <w:ilvl w:val="0"/>
          <w:numId w:val="34"/>
        </w:numPr>
        <w:spacing w:line="360" w:lineRule="auto"/>
      </w:pPr>
      <w:r w:rsidRPr="00671E0B">
        <w:t xml:space="preserve">Osvežava se stranica iz kreiranja </w:t>
      </w:r>
      <w:r w:rsidR="0097622D">
        <w:t>kursa</w:t>
      </w:r>
      <w:r w:rsidRPr="00671E0B">
        <w:t xml:space="preserve"> u ažuriranje </w:t>
      </w:r>
      <w:r w:rsidR="0097622D">
        <w:t>kursa</w:t>
      </w:r>
      <w:r w:rsidRPr="00671E0B">
        <w:t>.</w:t>
      </w:r>
    </w:p>
    <w:p w14:paraId="642C2B56" w14:textId="77777777" w:rsidR="0065180A" w:rsidRPr="00671E0B" w:rsidRDefault="0065180A" w:rsidP="0065180A">
      <w:pPr>
        <w:spacing w:after="120"/>
        <w:ind w:left="720"/>
      </w:pPr>
      <w:r w:rsidRPr="00671E0B">
        <w:rPr>
          <w:b/>
          <w:bCs/>
        </w:rPr>
        <w:t>Izuzetci:</w:t>
      </w:r>
    </w:p>
    <w:p w14:paraId="0D87732A" w14:textId="08471644" w:rsidR="0065180A" w:rsidRPr="00671E0B" w:rsidRDefault="0065180A" w:rsidP="0065180A">
      <w:pPr>
        <w:spacing w:after="120"/>
        <w:ind w:left="720"/>
      </w:pPr>
      <w:r w:rsidRPr="00671E0B">
        <w:t>[</w:t>
      </w:r>
      <w:r w:rsidRPr="00671E0B">
        <w:rPr>
          <w:i/>
          <w:iCs/>
        </w:rPr>
        <w:t xml:space="preserve">Podaci o </w:t>
      </w:r>
      <w:r w:rsidR="0097622D">
        <w:rPr>
          <w:i/>
          <w:iCs/>
        </w:rPr>
        <w:t>kursu</w:t>
      </w:r>
      <w:r w:rsidRPr="00671E0B">
        <w:rPr>
          <w:i/>
          <w:iCs/>
        </w:rPr>
        <w:t xml:space="preserve"> nisu validni</w:t>
      </w:r>
      <w:r w:rsidRPr="00671E0B">
        <w:t>] Prikazuje se greška porukom unutar forme.</w:t>
      </w:r>
    </w:p>
    <w:p w14:paraId="2059BB78" w14:textId="77777777" w:rsidR="0065180A" w:rsidRPr="00671E0B" w:rsidRDefault="0065180A" w:rsidP="0065180A">
      <w:pPr>
        <w:spacing w:after="120"/>
        <w:ind w:left="720"/>
      </w:pPr>
      <w:r w:rsidRPr="00671E0B">
        <w:rPr>
          <w:b/>
          <w:bCs/>
        </w:rPr>
        <w:t>Posledice:</w:t>
      </w:r>
    </w:p>
    <w:p w14:paraId="525566A7" w14:textId="689BE211" w:rsidR="0065180A" w:rsidRDefault="0065180A" w:rsidP="0065180A">
      <w:pPr>
        <w:pStyle w:val="BodyText"/>
      </w:pPr>
      <w:r w:rsidRPr="00671E0B">
        <w:t xml:space="preserve">Kreiran je novi </w:t>
      </w:r>
      <w:r w:rsidR="008C4882">
        <w:t>kurs</w:t>
      </w:r>
      <w:r w:rsidRPr="00671E0B">
        <w:t xml:space="preserve"> koji je sada dostupan na platformi.</w:t>
      </w:r>
    </w:p>
    <w:p w14:paraId="4F90D545" w14:textId="08B3675C" w:rsidR="00E06F65" w:rsidRPr="00671E0B" w:rsidRDefault="00E06F65" w:rsidP="00E06F65">
      <w:pPr>
        <w:pStyle w:val="Heading2"/>
      </w:pPr>
      <w:bookmarkStart w:id="29" w:name="_Toc207294229"/>
      <w:r>
        <w:t>Ažuriranje</w:t>
      </w:r>
      <w:r w:rsidRPr="00671E0B">
        <w:t xml:space="preserve"> </w:t>
      </w:r>
      <w:r>
        <w:t>kursa</w:t>
      </w:r>
      <w:bookmarkEnd w:id="29"/>
    </w:p>
    <w:p w14:paraId="02529B93" w14:textId="77777777" w:rsidR="00E06F65" w:rsidRPr="00671E0B" w:rsidRDefault="00E06F65" w:rsidP="00E06F65">
      <w:pPr>
        <w:spacing w:after="120"/>
        <w:ind w:firstLine="720"/>
      </w:pPr>
      <w:r w:rsidRPr="00671E0B">
        <w:rPr>
          <w:b/>
          <w:bCs/>
        </w:rPr>
        <w:t>Kratak opis:</w:t>
      </w:r>
    </w:p>
    <w:p w14:paraId="36271245" w14:textId="2DFF60C8" w:rsidR="00E06F65" w:rsidRPr="00671E0B" w:rsidRDefault="00E06F65" w:rsidP="00E06F65">
      <w:pPr>
        <w:spacing w:after="120"/>
        <w:ind w:firstLine="720"/>
      </w:pPr>
      <w:r w:rsidRPr="00671E0B">
        <w:t xml:space="preserve">Prikaz stranice platforme za </w:t>
      </w:r>
      <w:r>
        <w:t>ažuriranje</w:t>
      </w:r>
      <w:r w:rsidRPr="00671E0B">
        <w:t xml:space="preserve"> </w:t>
      </w:r>
      <w:r>
        <w:t>kursa</w:t>
      </w:r>
      <w:r w:rsidRPr="00671E0B">
        <w:t xml:space="preserve"> i unos podataka za </w:t>
      </w:r>
      <w:r>
        <w:t>ažuriranje</w:t>
      </w:r>
      <w:r w:rsidRPr="00671E0B">
        <w:t xml:space="preserve"> </w:t>
      </w:r>
      <w:r>
        <w:t>istog</w:t>
      </w:r>
      <w:r w:rsidRPr="00671E0B">
        <w:t>.</w:t>
      </w:r>
    </w:p>
    <w:p w14:paraId="13F4BFEE" w14:textId="77777777" w:rsidR="00E06F65" w:rsidRPr="00671E0B" w:rsidRDefault="00E06F65" w:rsidP="00E06F65">
      <w:pPr>
        <w:spacing w:after="120"/>
        <w:ind w:firstLine="720"/>
      </w:pPr>
      <w:r w:rsidRPr="00671E0B">
        <w:rPr>
          <w:b/>
          <w:bCs/>
        </w:rPr>
        <w:t>Akteri:</w:t>
      </w:r>
    </w:p>
    <w:p w14:paraId="2F73D64B" w14:textId="77777777" w:rsidR="00E06F65" w:rsidRPr="00671E0B" w:rsidRDefault="00E06F65" w:rsidP="00E06F65">
      <w:pPr>
        <w:spacing w:after="120"/>
        <w:ind w:firstLine="720"/>
      </w:pPr>
      <w:r w:rsidRPr="00671E0B">
        <w:t>Moderator, Administrator.</w:t>
      </w:r>
    </w:p>
    <w:p w14:paraId="09F0C401" w14:textId="77777777" w:rsidR="00E06F65" w:rsidRPr="00671E0B" w:rsidRDefault="00E06F65" w:rsidP="00E06F65">
      <w:pPr>
        <w:spacing w:after="120"/>
        <w:ind w:left="720"/>
      </w:pPr>
      <w:r w:rsidRPr="00671E0B">
        <w:rPr>
          <w:b/>
          <w:bCs/>
        </w:rPr>
        <w:t>Preduslovi:</w:t>
      </w:r>
    </w:p>
    <w:p w14:paraId="749C1C26" w14:textId="77777777" w:rsidR="00E06F65" w:rsidRPr="00671E0B" w:rsidRDefault="00E06F65" w:rsidP="00E06F65">
      <w:pPr>
        <w:spacing w:after="120"/>
        <w:ind w:left="720"/>
      </w:pPr>
      <w:r w:rsidRPr="00671E0B">
        <w:t xml:space="preserve">Korisnik je prijavljen na platformu i trenutno je prikazana moderator stranica sa listom </w:t>
      </w:r>
      <w:r>
        <w:t>kurseva</w:t>
      </w:r>
      <w:r w:rsidRPr="00671E0B">
        <w:t>.</w:t>
      </w:r>
    </w:p>
    <w:p w14:paraId="23F0CA14" w14:textId="77777777" w:rsidR="00E06F65" w:rsidRPr="00671E0B" w:rsidRDefault="00E06F65" w:rsidP="00E06F65">
      <w:pPr>
        <w:spacing w:after="120"/>
        <w:ind w:left="720"/>
      </w:pPr>
      <w:r w:rsidRPr="00671E0B">
        <w:rPr>
          <w:b/>
          <w:bCs/>
        </w:rPr>
        <w:t>Osnovni tok:</w:t>
      </w:r>
    </w:p>
    <w:p w14:paraId="678526DF" w14:textId="20197E32" w:rsidR="00E06F65" w:rsidRDefault="00E06F65" w:rsidP="00E06F65">
      <w:pPr>
        <w:pStyle w:val="ListParagraph"/>
        <w:numPr>
          <w:ilvl w:val="0"/>
          <w:numId w:val="35"/>
        </w:numPr>
        <w:spacing w:line="360" w:lineRule="auto"/>
      </w:pPr>
      <w:r w:rsidRPr="00671E0B">
        <w:t>Korisnik bira</w:t>
      </w:r>
      <w:r>
        <w:t xml:space="preserve"> kurs iz liste koji želi da ažurira</w:t>
      </w:r>
      <w:r w:rsidRPr="00671E0B">
        <w:t>.</w:t>
      </w:r>
    </w:p>
    <w:p w14:paraId="7CCA7235" w14:textId="7D33AC01" w:rsidR="00E06F65" w:rsidRPr="00671E0B" w:rsidRDefault="00E06F65" w:rsidP="00E06F65">
      <w:pPr>
        <w:pStyle w:val="ListParagraph"/>
        <w:numPr>
          <w:ilvl w:val="0"/>
          <w:numId w:val="35"/>
        </w:numPr>
        <w:spacing w:line="360" w:lineRule="auto"/>
      </w:pPr>
      <w:r>
        <w:t>Prikazuju se trenutni podaci o kursu u poljima forme.</w:t>
      </w:r>
    </w:p>
    <w:p w14:paraId="7A312F65" w14:textId="2B2D7CB2" w:rsidR="00E06F65" w:rsidRDefault="00E06F65" w:rsidP="00E06F65">
      <w:pPr>
        <w:pStyle w:val="ListParagraph"/>
        <w:numPr>
          <w:ilvl w:val="0"/>
          <w:numId w:val="35"/>
        </w:numPr>
        <w:spacing w:line="360" w:lineRule="auto"/>
      </w:pPr>
      <w:r w:rsidRPr="00671E0B">
        <w:t xml:space="preserve">Korisnik </w:t>
      </w:r>
      <w:r>
        <w:t>menja</w:t>
      </w:r>
      <w:r w:rsidRPr="00671E0B">
        <w:t xml:space="preserve"> formu sa podacima o </w:t>
      </w:r>
      <w:r>
        <w:t>kursu</w:t>
      </w:r>
      <w:r w:rsidRPr="00671E0B">
        <w:t xml:space="preserve"> (</w:t>
      </w:r>
      <w:r>
        <w:t>naslov</w:t>
      </w:r>
      <w:r w:rsidRPr="00671E0B">
        <w:t>, opis, težina,</w:t>
      </w:r>
      <w:r>
        <w:t xml:space="preserve"> prilaže sliku banera).</w:t>
      </w:r>
    </w:p>
    <w:p w14:paraId="4BF43598" w14:textId="0CCFA647" w:rsidR="00E06F65" w:rsidRPr="00671E0B" w:rsidRDefault="00E06F65" w:rsidP="00E06F65">
      <w:pPr>
        <w:pStyle w:val="ListParagraph"/>
        <w:numPr>
          <w:ilvl w:val="0"/>
          <w:numId w:val="35"/>
        </w:numPr>
        <w:spacing w:line="360" w:lineRule="auto"/>
      </w:pPr>
      <w:r>
        <w:t>Korisnik dodaje ili briše lekcije i izazove koje su deo kursa.</w:t>
      </w:r>
    </w:p>
    <w:p w14:paraId="72B8E474" w14:textId="79548694" w:rsidR="00E06F65" w:rsidRPr="00671E0B" w:rsidRDefault="00E06F65" w:rsidP="00E06F65">
      <w:pPr>
        <w:pStyle w:val="ListParagraph"/>
        <w:numPr>
          <w:ilvl w:val="0"/>
          <w:numId w:val="35"/>
        </w:numPr>
        <w:spacing w:line="360" w:lineRule="auto"/>
      </w:pPr>
      <w:r w:rsidRPr="00671E0B">
        <w:t xml:space="preserve">Korisnik šalje unete podatke opcijom za </w:t>
      </w:r>
      <w:r>
        <w:t>ažuriranje</w:t>
      </w:r>
      <w:r w:rsidRPr="00671E0B">
        <w:t xml:space="preserve"> </w:t>
      </w:r>
      <w:r>
        <w:t>kursa</w:t>
      </w:r>
      <w:r w:rsidRPr="00671E0B">
        <w:t>.</w:t>
      </w:r>
    </w:p>
    <w:p w14:paraId="3A2126FC" w14:textId="77777777" w:rsidR="00E06F65" w:rsidRPr="00671E0B" w:rsidRDefault="00E06F65" w:rsidP="00E06F65">
      <w:pPr>
        <w:pStyle w:val="ListParagraph"/>
        <w:numPr>
          <w:ilvl w:val="0"/>
          <w:numId w:val="35"/>
        </w:numPr>
        <w:spacing w:line="360" w:lineRule="auto"/>
      </w:pPr>
      <w:r w:rsidRPr="00671E0B">
        <w:t xml:space="preserve">Vrši se provera podataka [izuzetak: </w:t>
      </w:r>
      <w:r w:rsidRPr="00671E0B">
        <w:rPr>
          <w:i/>
          <w:iCs/>
        </w:rPr>
        <w:t xml:space="preserve">Podaci o </w:t>
      </w:r>
      <w:r>
        <w:rPr>
          <w:i/>
          <w:iCs/>
        </w:rPr>
        <w:t>kursu</w:t>
      </w:r>
      <w:r w:rsidRPr="00671E0B">
        <w:rPr>
          <w:i/>
          <w:iCs/>
        </w:rPr>
        <w:t xml:space="preserve"> nisu validni</w:t>
      </w:r>
      <w:r w:rsidRPr="00671E0B">
        <w:t>].</w:t>
      </w:r>
    </w:p>
    <w:p w14:paraId="24E15A4E" w14:textId="77777777" w:rsidR="00E06F65" w:rsidRPr="00671E0B" w:rsidRDefault="00E06F65" w:rsidP="00E06F65">
      <w:pPr>
        <w:pStyle w:val="ListParagraph"/>
        <w:numPr>
          <w:ilvl w:val="0"/>
          <w:numId w:val="35"/>
        </w:numPr>
        <w:spacing w:line="360" w:lineRule="auto"/>
      </w:pPr>
      <w:r w:rsidRPr="00671E0B">
        <w:t>Vrši se kreiranje podataka u bazi.</w:t>
      </w:r>
    </w:p>
    <w:p w14:paraId="7452241F" w14:textId="2D5CFC47" w:rsidR="00E06F65" w:rsidRPr="00671E0B" w:rsidRDefault="00E06F65" w:rsidP="00E06F65">
      <w:pPr>
        <w:pStyle w:val="ListParagraph"/>
        <w:numPr>
          <w:ilvl w:val="0"/>
          <w:numId w:val="35"/>
        </w:numPr>
        <w:spacing w:line="360" w:lineRule="auto"/>
      </w:pPr>
      <w:r w:rsidRPr="00671E0B">
        <w:t xml:space="preserve">Osvežava se stranica </w:t>
      </w:r>
      <w:r>
        <w:t xml:space="preserve">za </w:t>
      </w:r>
      <w:r w:rsidRPr="00671E0B">
        <w:t xml:space="preserve">ažuriranje </w:t>
      </w:r>
      <w:r>
        <w:t>kursa</w:t>
      </w:r>
      <w:r w:rsidRPr="00671E0B">
        <w:t>.</w:t>
      </w:r>
    </w:p>
    <w:p w14:paraId="0E40A589" w14:textId="77777777" w:rsidR="00E06F65" w:rsidRPr="00671E0B" w:rsidRDefault="00E06F65" w:rsidP="00E06F65">
      <w:pPr>
        <w:spacing w:after="120"/>
        <w:ind w:left="720"/>
      </w:pPr>
      <w:r w:rsidRPr="00671E0B">
        <w:rPr>
          <w:b/>
          <w:bCs/>
        </w:rPr>
        <w:t>Izuzetci:</w:t>
      </w:r>
    </w:p>
    <w:p w14:paraId="611B3E60" w14:textId="77777777" w:rsidR="00E06F65" w:rsidRPr="00671E0B" w:rsidRDefault="00E06F65" w:rsidP="00E06F65">
      <w:pPr>
        <w:spacing w:after="120"/>
        <w:ind w:left="720"/>
      </w:pPr>
      <w:r w:rsidRPr="00671E0B">
        <w:t>[</w:t>
      </w:r>
      <w:r w:rsidRPr="00671E0B">
        <w:rPr>
          <w:i/>
          <w:iCs/>
        </w:rPr>
        <w:t xml:space="preserve">Podaci o </w:t>
      </w:r>
      <w:r>
        <w:rPr>
          <w:i/>
          <w:iCs/>
        </w:rPr>
        <w:t>kursu</w:t>
      </w:r>
      <w:r w:rsidRPr="00671E0B">
        <w:rPr>
          <w:i/>
          <w:iCs/>
        </w:rPr>
        <w:t xml:space="preserve"> nisu validni</w:t>
      </w:r>
      <w:r w:rsidRPr="00671E0B">
        <w:t>] Prikazuje se greška porukom unutar forme.</w:t>
      </w:r>
    </w:p>
    <w:p w14:paraId="6D34DF42" w14:textId="77777777" w:rsidR="00E06F65" w:rsidRPr="00671E0B" w:rsidRDefault="00E06F65" w:rsidP="00E06F65">
      <w:pPr>
        <w:spacing w:after="120"/>
        <w:ind w:left="720"/>
      </w:pPr>
      <w:r w:rsidRPr="00671E0B">
        <w:rPr>
          <w:b/>
          <w:bCs/>
        </w:rPr>
        <w:t>Posledice:</w:t>
      </w:r>
    </w:p>
    <w:p w14:paraId="09099474" w14:textId="3B1DC420" w:rsidR="00E06F65" w:rsidRDefault="00E06F65" w:rsidP="00E06F65">
      <w:pPr>
        <w:pStyle w:val="BodyText"/>
      </w:pPr>
      <w:r>
        <w:t>Ažuriran</w:t>
      </w:r>
      <w:r w:rsidRPr="00671E0B">
        <w:t xml:space="preserve"> je</w:t>
      </w:r>
      <w:r>
        <w:t xml:space="preserve"> određeni</w:t>
      </w:r>
      <w:r w:rsidRPr="00671E0B">
        <w:t xml:space="preserve"> </w:t>
      </w:r>
      <w:r>
        <w:t>kurs</w:t>
      </w:r>
      <w:r w:rsidRPr="00671E0B">
        <w:t xml:space="preserve"> koji je </w:t>
      </w:r>
      <w:r>
        <w:t>promenjen</w:t>
      </w:r>
      <w:r w:rsidRPr="00671E0B">
        <w:t xml:space="preserve"> dostupan na platformi.</w:t>
      </w:r>
    </w:p>
    <w:p w14:paraId="04700A40" w14:textId="62910A91" w:rsidR="00121727" w:rsidRPr="00671E0B" w:rsidRDefault="00121727" w:rsidP="00121727">
      <w:pPr>
        <w:pStyle w:val="Heading2"/>
      </w:pPr>
      <w:bookmarkStart w:id="30" w:name="_Toc207294230"/>
      <w:r w:rsidRPr="00671E0B">
        <w:t xml:space="preserve">Brisanje </w:t>
      </w:r>
      <w:r w:rsidR="00FE76C8">
        <w:t>kursa</w:t>
      </w:r>
      <w:bookmarkEnd w:id="30"/>
    </w:p>
    <w:p w14:paraId="5945E070" w14:textId="77777777" w:rsidR="00121727" w:rsidRPr="00671E0B" w:rsidRDefault="00121727" w:rsidP="00121727">
      <w:pPr>
        <w:spacing w:after="120"/>
        <w:ind w:firstLine="720"/>
      </w:pPr>
      <w:r w:rsidRPr="00671E0B">
        <w:rPr>
          <w:b/>
          <w:bCs/>
        </w:rPr>
        <w:t>Kratak opis:</w:t>
      </w:r>
    </w:p>
    <w:p w14:paraId="68C00273" w14:textId="72716508" w:rsidR="00121727" w:rsidRPr="00671E0B" w:rsidRDefault="00121727" w:rsidP="00121727">
      <w:pPr>
        <w:spacing w:after="120"/>
        <w:ind w:firstLine="720"/>
      </w:pPr>
      <w:r w:rsidRPr="00671E0B">
        <w:t>Brisanje postojeće</w:t>
      </w:r>
      <w:r>
        <w:t>g</w:t>
      </w:r>
      <w:r w:rsidR="00FE76C8">
        <w:t xml:space="preserve"> kursa</w:t>
      </w:r>
      <w:r w:rsidRPr="00671E0B">
        <w:t>.</w:t>
      </w:r>
    </w:p>
    <w:p w14:paraId="292AE6D9" w14:textId="77777777" w:rsidR="00121727" w:rsidRPr="00671E0B" w:rsidRDefault="00121727" w:rsidP="00121727">
      <w:pPr>
        <w:spacing w:after="120"/>
        <w:ind w:firstLine="720"/>
      </w:pPr>
      <w:r w:rsidRPr="00671E0B">
        <w:rPr>
          <w:b/>
          <w:bCs/>
        </w:rPr>
        <w:t>Akteri:</w:t>
      </w:r>
    </w:p>
    <w:p w14:paraId="6DE6C9FA" w14:textId="77777777" w:rsidR="00121727" w:rsidRPr="00671E0B" w:rsidRDefault="00121727" w:rsidP="00121727">
      <w:pPr>
        <w:spacing w:after="120"/>
        <w:ind w:firstLine="720"/>
      </w:pPr>
      <w:r w:rsidRPr="00671E0B">
        <w:t>Administrator.</w:t>
      </w:r>
    </w:p>
    <w:p w14:paraId="49DF7009" w14:textId="77777777" w:rsidR="00121727" w:rsidRPr="00671E0B" w:rsidRDefault="00121727" w:rsidP="00121727">
      <w:pPr>
        <w:spacing w:after="120"/>
        <w:ind w:left="720"/>
      </w:pPr>
      <w:r w:rsidRPr="00671E0B">
        <w:rPr>
          <w:b/>
          <w:bCs/>
        </w:rPr>
        <w:t>Preduslovi:</w:t>
      </w:r>
    </w:p>
    <w:p w14:paraId="1BD9D89F" w14:textId="77777777" w:rsidR="00121727" w:rsidRPr="00671E0B" w:rsidRDefault="00121727" w:rsidP="00121727">
      <w:pPr>
        <w:spacing w:after="120"/>
        <w:ind w:left="720"/>
      </w:pPr>
      <w:r w:rsidRPr="00671E0B">
        <w:t xml:space="preserve">Korisnik je prijavljen na platformu i trenutno je prikazana moderator stranica sa listom </w:t>
      </w:r>
      <w:r>
        <w:t>izazova</w:t>
      </w:r>
      <w:r w:rsidRPr="00671E0B">
        <w:t>.</w:t>
      </w:r>
    </w:p>
    <w:p w14:paraId="0F580CF4" w14:textId="77777777" w:rsidR="00121727" w:rsidRPr="00671E0B" w:rsidRDefault="00121727" w:rsidP="00121727">
      <w:pPr>
        <w:spacing w:after="120"/>
        <w:ind w:left="720"/>
      </w:pPr>
      <w:r w:rsidRPr="00671E0B">
        <w:rPr>
          <w:b/>
          <w:bCs/>
        </w:rPr>
        <w:t>Osnovni tok:</w:t>
      </w:r>
    </w:p>
    <w:p w14:paraId="3FF5A12A" w14:textId="745AC09E" w:rsidR="00121727" w:rsidRPr="00671E0B" w:rsidRDefault="00121727" w:rsidP="00FE76C8">
      <w:pPr>
        <w:pStyle w:val="ListParagraph"/>
        <w:numPr>
          <w:ilvl w:val="0"/>
          <w:numId w:val="36"/>
        </w:numPr>
        <w:spacing w:line="360" w:lineRule="auto"/>
      </w:pPr>
      <w:r w:rsidRPr="00671E0B">
        <w:t xml:space="preserve">Korisnik bira </w:t>
      </w:r>
      <w:r w:rsidR="00FE76C8">
        <w:t>kurs</w:t>
      </w:r>
      <w:r w:rsidRPr="00671E0B">
        <w:t xml:space="preserve"> iz liste ponuđenih </w:t>
      </w:r>
      <w:r w:rsidR="00FE76C8">
        <w:t>kurseva</w:t>
      </w:r>
      <w:r w:rsidRPr="00671E0B">
        <w:t xml:space="preserve"> koje može menjati.</w:t>
      </w:r>
    </w:p>
    <w:p w14:paraId="4D34AEC2" w14:textId="4B7506CB" w:rsidR="00121727" w:rsidRPr="00671E0B" w:rsidRDefault="00121727" w:rsidP="00FE76C8">
      <w:pPr>
        <w:pStyle w:val="ListParagraph"/>
        <w:numPr>
          <w:ilvl w:val="0"/>
          <w:numId w:val="36"/>
        </w:numPr>
        <w:spacing w:line="360" w:lineRule="auto"/>
      </w:pPr>
      <w:r w:rsidRPr="00671E0B">
        <w:t xml:space="preserve">Prikazuje se stranica za ažuriranje sa popunjenim poljima forme sa podacima o </w:t>
      </w:r>
      <w:r w:rsidR="00FE76C8">
        <w:t>kursu</w:t>
      </w:r>
      <w:r w:rsidRPr="00671E0B">
        <w:t>.</w:t>
      </w:r>
    </w:p>
    <w:p w14:paraId="792134E5" w14:textId="77777777" w:rsidR="00121727" w:rsidRPr="00671E0B" w:rsidRDefault="00121727" w:rsidP="00FE76C8">
      <w:pPr>
        <w:pStyle w:val="ListParagraph"/>
        <w:numPr>
          <w:ilvl w:val="0"/>
          <w:numId w:val="36"/>
        </w:numPr>
        <w:spacing w:line="360" w:lineRule="auto"/>
      </w:pPr>
      <w:r w:rsidRPr="00671E0B">
        <w:t xml:space="preserve">Korisnik inicira brisanje </w:t>
      </w:r>
      <w:r>
        <w:t>izazova</w:t>
      </w:r>
      <w:r w:rsidRPr="00671E0B">
        <w:t xml:space="preserve"> opcijom za brisanje.</w:t>
      </w:r>
    </w:p>
    <w:p w14:paraId="09F72F07" w14:textId="77777777" w:rsidR="00121727" w:rsidRPr="00671E0B" w:rsidRDefault="00121727" w:rsidP="00FE76C8">
      <w:pPr>
        <w:pStyle w:val="ListParagraph"/>
        <w:numPr>
          <w:ilvl w:val="0"/>
          <w:numId w:val="36"/>
        </w:numPr>
        <w:spacing w:line="360" w:lineRule="auto"/>
      </w:pPr>
      <w:r w:rsidRPr="00671E0B">
        <w:t>Vrši se brisanje podataka u bazi.</w:t>
      </w:r>
    </w:p>
    <w:p w14:paraId="6AD3E081" w14:textId="09178DDF" w:rsidR="00121727" w:rsidRPr="00671E0B" w:rsidRDefault="00121727" w:rsidP="00FE76C8">
      <w:pPr>
        <w:pStyle w:val="ListParagraph"/>
        <w:numPr>
          <w:ilvl w:val="0"/>
          <w:numId w:val="36"/>
        </w:numPr>
        <w:spacing w:line="360" w:lineRule="auto"/>
      </w:pPr>
      <w:r w:rsidRPr="00671E0B">
        <w:t xml:space="preserve">Korisnik je vraćen na moderator stranicu sa listom </w:t>
      </w:r>
      <w:r w:rsidR="00FE76C8">
        <w:t>kurseva</w:t>
      </w:r>
      <w:r w:rsidRPr="00671E0B">
        <w:t>.</w:t>
      </w:r>
    </w:p>
    <w:p w14:paraId="5D58A135" w14:textId="77777777" w:rsidR="00121727" w:rsidRPr="00671E0B" w:rsidRDefault="00121727" w:rsidP="00121727">
      <w:pPr>
        <w:spacing w:after="120"/>
        <w:ind w:left="720"/>
      </w:pPr>
      <w:r w:rsidRPr="00671E0B">
        <w:rPr>
          <w:b/>
          <w:bCs/>
        </w:rPr>
        <w:t>Izuzetci:</w:t>
      </w:r>
    </w:p>
    <w:p w14:paraId="2C2D6145" w14:textId="77777777" w:rsidR="00121727" w:rsidRPr="00671E0B" w:rsidRDefault="00121727" w:rsidP="00121727">
      <w:pPr>
        <w:spacing w:after="120"/>
        <w:ind w:left="720"/>
      </w:pPr>
      <w:r w:rsidRPr="00671E0B">
        <w:t>Nema izuzetaka.</w:t>
      </w:r>
    </w:p>
    <w:p w14:paraId="63F966EF" w14:textId="77777777" w:rsidR="00121727" w:rsidRPr="00671E0B" w:rsidRDefault="00121727" w:rsidP="00121727">
      <w:pPr>
        <w:spacing w:after="120"/>
        <w:ind w:left="720"/>
      </w:pPr>
      <w:r w:rsidRPr="00671E0B">
        <w:rPr>
          <w:b/>
          <w:bCs/>
        </w:rPr>
        <w:t>Posledice:</w:t>
      </w:r>
    </w:p>
    <w:p w14:paraId="321C5830" w14:textId="08C58D5A" w:rsidR="00121727" w:rsidRDefault="00121727" w:rsidP="00FE76C8">
      <w:pPr>
        <w:pStyle w:val="BodyText"/>
      </w:pPr>
      <w:r w:rsidRPr="00671E0B">
        <w:t xml:space="preserve">Obrisan je </w:t>
      </w:r>
      <w:r w:rsidR="00FE76C8">
        <w:t>kurs</w:t>
      </w:r>
      <w:r w:rsidRPr="00671E0B">
        <w:t xml:space="preserve"> ko</w:t>
      </w:r>
      <w:r>
        <w:t>ji</w:t>
      </w:r>
      <w:r w:rsidRPr="00671E0B">
        <w:t xml:space="preserve"> više nije dostup</w:t>
      </w:r>
      <w:r>
        <w:t>an</w:t>
      </w:r>
      <w:r w:rsidRPr="00671E0B">
        <w:t xml:space="preserve"> na platformi.</w:t>
      </w:r>
    </w:p>
    <w:p w14:paraId="4978FBDD" w14:textId="06C90887" w:rsidR="00C53337" w:rsidRPr="00671E0B" w:rsidRDefault="00C53337" w:rsidP="00C53337">
      <w:pPr>
        <w:pStyle w:val="Heading2"/>
      </w:pPr>
      <w:bookmarkStart w:id="31" w:name="_Toc207294231"/>
      <w:r>
        <w:t>Pregled korisničkog profila</w:t>
      </w:r>
      <w:bookmarkEnd w:id="31"/>
    </w:p>
    <w:p w14:paraId="416334C3" w14:textId="77777777" w:rsidR="00C53337" w:rsidRPr="00671E0B" w:rsidRDefault="00C53337" w:rsidP="00C53337">
      <w:pPr>
        <w:spacing w:after="120"/>
        <w:ind w:firstLine="720"/>
      </w:pPr>
      <w:r w:rsidRPr="00671E0B">
        <w:rPr>
          <w:b/>
          <w:bCs/>
        </w:rPr>
        <w:t>Kratak opis:</w:t>
      </w:r>
    </w:p>
    <w:p w14:paraId="15EBF0C3" w14:textId="2FC32851" w:rsidR="00C53337" w:rsidRPr="00671E0B" w:rsidRDefault="00C53337" w:rsidP="00C53337">
      <w:pPr>
        <w:spacing w:after="120"/>
        <w:ind w:firstLine="720"/>
      </w:pPr>
      <w:r>
        <w:t>Pregled osnovnih podataka korisničkog profila.</w:t>
      </w:r>
    </w:p>
    <w:p w14:paraId="17802D1A" w14:textId="77777777" w:rsidR="00C53337" w:rsidRPr="00671E0B" w:rsidRDefault="00C53337" w:rsidP="00C53337">
      <w:pPr>
        <w:spacing w:after="120"/>
        <w:ind w:firstLine="720"/>
      </w:pPr>
      <w:r w:rsidRPr="00671E0B">
        <w:rPr>
          <w:b/>
          <w:bCs/>
        </w:rPr>
        <w:t>Akteri:</w:t>
      </w:r>
    </w:p>
    <w:p w14:paraId="2B4F0421" w14:textId="5550A1B6" w:rsidR="00C53337" w:rsidRPr="00671E0B" w:rsidRDefault="00EB3674" w:rsidP="00C53337">
      <w:pPr>
        <w:spacing w:after="120"/>
        <w:ind w:firstLine="720"/>
      </w:pPr>
      <w:r>
        <w:t>Korisni</w:t>
      </w:r>
      <w:r w:rsidR="0060788B">
        <w:t>k</w:t>
      </w:r>
      <w:r>
        <w:t xml:space="preserve">, Helper, Moderator, </w:t>
      </w:r>
      <w:r w:rsidR="00C53337" w:rsidRPr="00671E0B">
        <w:t>Administrator.</w:t>
      </w:r>
    </w:p>
    <w:p w14:paraId="115E3CFC" w14:textId="77777777" w:rsidR="00C53337" w:rsidRPr="00671E0B" w:rsidRDefault="00C53337" w:rsidP="00C53337">
      <w:pPr>
        <w:spacing w:after="120"/>
        <w:ind w:left="720"/>
      </w:pPr>
      <w:r w:rsidRPr="00671E0B">
        <w:rPr>
          <w:b/>
          <w:bCs/>
        </w:rPr>
        <w:t>Preduslovi:</w:t>
      </w:r>
    </w:p>
    <w:p w14:paraId="67563E9A" w14:textId="5A4045CB" w:rsidR="00C53337" w:rsidRPr="00671E0B" w:rsidRDefault="00C53337" w:rsidP="00C53337">
      <w:pPr>
        <w:spacing w:after="120"/>
        <w:ind w:left="720"/>
      </w:pPr>
      <w:r w:rsidRPr="00671E0B">
        <w:t>Korisnik je prijavljen na platformu.</w:t>
      </w:r>
    </w:p>
    <w:p w14:paraId="72AC767B" w14:textId="77777777" w:rsidR="00C53337" w:rsidRPr="00671E0B" w:rsidRDefault="00C53337" w:rsidP="00C53337">
      <w:pPr>
        <w:spacing w:after="120"/>
        <w:ind w:left="720"/>
      </w:pPr>
      <w:r w:rsidRPr="00671E0B">
        <w:rPr>
          <w:b/>
          <w:bCs/>
        </w:rPr>
        <w:t>Osnovni tok:</w:t>
      </w:r>
    </w:p>
    <w:p w14:paraId="1CA2E221" w14:textId="2B9DC7C6" w:rsidR="00C53337" w:rsidRDefault="00EB3674" w:rsidP="00C53337">
      <w:pPr>
        <w:pStyle w:val="ListParagraph"/>
        <w:numPr>
          <w:ilvl w:val="0"/>
          <w:numId w:val="32"/>
        </w:numPr>
        <w:spacing w:line="360" w:lineRule="auto"/>
      </w:pPr>
      <w:r>
        <w:t xml:space="preserve">Korisnik otvara </w:t>
      </w:r>
      <w:r w:rsidR="00470741">
        <w:t>svoj profil opcijom iz padajućeg menija.</w:t>
      </w:r>
    </w:p>
    <w:p w14:paraId="7B9FF8D3" w14:textId="26638EFE" w:rsidR="00470741" w:rsidRDefault="00470741" w:rsidP="00C53337">
      <w:pPr>
        <w:pStyle w:val="ListParagraph"/>
        <w:numPr>
          <w:ilvl w:val="0"/>
          <w:numId w:val="32"/>
        </w:numPr>
        <w:spacing w:line="360" w:lineRule="auto"/>
      </w:pPr>
      <w:r>
        <w:t>Prikazuju se osnovni podaci o korisniku (</w:t>
      </w:r>
      <w:r w:rsidR="001A1FCC">
        <w:t>korisničko ime, puni ime, biografija, uloga, država iz koje dolazi</w:t>
      </w:r>
      <w:r w:rsidR="00031240">
        <w:t>, poeni, naziv ranka, pozicija na rang listi).</w:t>
      </w:r>
    </w:p>
    <w:p w14:paraId="2146EA78" w14:textId="269B969B" w:rsidR="00031240" w:rsidRDefault="00031240" w:rsidP="00C53337">
      <w:pPr>
        <w:pStyle w:val="ListParagraph"/>
        <w:numPr>
          <w:ilvl w:val="0"/>
          <w:numId w:val="32"/>
        </w:numPr>
        <w:spacing w:line="360" w:lineRule="auto"/>
      </w:pPr>
      <w:r>
        <w:t>Prikazuju se bedževi koje je osvojio korisnik.</w:t>
      </w:r>
    </w:p>
    <w:p w14:paraId="67B3D401" w14:textId="248A28EE" w:rsidR="00031240" w:rsidRPr="00671E0B" w:rsidRDefault="00031240" w:rsidP="00C53337">
      <w:pPr>
        <w:pStyle w:val="ListParagraph"/>
        <w:numPr>
          <w:ilvl w:val="0"/>
          <w:numId w:val="32"/>
        </w:numPr>
        <w:spacing w:line="360" w:lineRule="auto"/>
      </w:pPr>
      <w:r>
        <w:t xml:space="preserve">Prikazuju se statistički podaci (aktivnost korisnika u </w:t>
      </w:r>
      <w:r w:rsidR="0031378D">
        <w:t>tekućoj godini, rast poena u tekućoj godini, grafikon urađenih zadataka po kategorijama).</w:t>
      </w:r>
    </w:p>
    <w:p w14:paraId="2FC9D379" w14:textId="77777777" w:rsidR="00C53337" w:rsidRPr="00671E0B" w:rsidRDefault="00C53337" w:rsidP="00C53337">
      <w:pPr>
        <w:spacing w:after="120"/>
        <w:ind w:left="720"/>
      </w:pPr>
      <w:r w:rsidRPr="00671E0B">
        <w:rPr>
          <w:b/>
          <w:bCs/>
        </w:rPr>
        <w:t>Izuzetci:</w:t>
      </w:r>
    </w:p>
    <w:p w14:paraId="6CC2875F" w14:textId="77777777" w:rsidR="00C53337" w:rsidRPr="00671E0B" w:rsidRDefault="00C53337" w:rsidP="00C53337">
      <w:pPr>
        <w:spacing w:after="120"/>
        <w:ind w:left="720"/>
      </w:pPr>
      <w:r w:rsidRPr="00671E0B">
        <w:t>Nema izuzetaka.</w:t>
      </w:r>
    </w:p>
    <w:p w14:paraId="7DD02D1C" w14:textId="77777777" w:rsidR="00C53337" w:rsidRPr="00671E0B" w:rsidRDefault="00C53337" w:rsidP="00C53337">
      <w:pPr>
        <w:spacing w:after="120"/>
        <w:ind w:left="720"/>
      </w:pPr>
      <w:r w:rsidRPr="00671E0B">
        <w:rPr>
          <w:b/>
          <w:bCs/>
        </w:rPr>
        <w:t>Posledice:</w:t>
      </w:r>
    </w:p>
    <w:p w14:paraId="079ADB6D" w14:textId="5491260F" w:rsidR="32AF608D" w:rsidRPr="00671E0B" w:rsidRDefault="006107BB" w:rsidP="00301F6C">
      <w:pPr>
        <w:pStyle w:val="BodyText"/>
      </w:pPr>
      <w:r>
        <w:t>Tekuća stranica je stranica sa korisničkim profilom</w:t>
      </w:r>
      <w:r w:rsidR="00301F6C">
        <w:t xml:space="preserve"> i prikazanim podacima o profilu.</w:t>
      </w:r>
    </w:p>
    <w:p w14:paraId="441D7ADC" w14:textId="134077F9" w:rsidR="00A57911" w:rsidRPr="00671E0B" w:rsidRDefault="00A57911" w:rsidP="00A57911">
      <w:pPr>
        <w:pStyle w:val="Heading2"/>
      </w:pPr>
      <w:bookmarkStart w:id="32" w:name="_Toc207294232"/>
      <w:r>
        <w:t>Ažuriranje korisničkog naloga</w:t>
      </w:r>
      <w:bookmarkEnd w:id="32"/>
    </w:p>
    <w:p w14:paraId="39FF1779" w14:textId="77777777" w:rsidR="00A57911" w:rsidRPr="00671E0B" w:rsidRDefault="00A57911" w:rsidP="00A57911">
      <w:pPr>
        <w:spacing w:after="120"/>
        <w:ind w:firstLine="720"/>
      </w:pPr>
      <w:r w:rsidRPr="00671E0B">
        <w:rPr>
          <w:b/>
          <w:bCs/>
        </w:rPr>
        <w:t>Kratak opis:</w:t>
      </w:r>
    </w:p>
    <w:p w14:paraId="0A3456BA" w14:textId="1E3A6493" w:rsidR="00A57911" w:rsidRPr="00671E0B" w:rsidRDefault="00A57911" w:rsidP="00A57911">
      <w:pPr>
        <w:spacing w:after="120"/>
        <w:ind w:firstLine="720"/>
      </w:pPr>
      <w:r>
        <w:t>Ažuriranje podataka o svom korisničkom nalogu.</w:t>
      </w:r>
    </w:p>
    <w:p w14:paraId="14EFC1EA" w14:textId="77777777" w:rsidR="00A57911" w:rsidRPr="00671E0B" w:rsidRDefault="00A57911" w:rsidP="00A57911">
      <w:pPr>
        <w:spacing w:after="120"/>
        <w:ind w:firstLine="720"/>
      </w:pPr>
      <w:r w:rsidRPr="00671E0B">
        <w:rPr>
          <w:b/>
          <w:bCs/>
        </w:rPr>
        <w:t>Akteri:</w:t>
      </w:r>
    </w:p>
    <w:p w14:paraId="4CEEE528" w14:textId="5E7F50EE" w:rsidR="00A57911" w:rsidRPr="00671E0B" w:rsidRDefault="00A57911" w:rsidP="00A57911">
      <w:pPr>
        <w:spacing w:after="120"/>
        <w:ind w:firstLine="720"/>
      </w:pPr>
      <w:r>
        <w:t>Korisni</w:t>
      </w:r>
      <w:r w:rsidR="0060788B">
        <w:t>k</w:t>
      </w:r>
      <w:r>
        <w:t xml:space="preserve">, Helper, Moderator, </w:t>
      </w:r>
      <w:r w:rsidRPr="00671E0B">
        <w:t>Administrator.</w:t>
      </w:r>
    </w:p>
    <w:p w14:paraId="03D9FD63" w14:textId="77777777" w:rsidR="00A57911" w:rsidRPr="00671E0B" w:rsidRDefault="00A57911" w:rsidP="00A57911">
      <w:pPr>
        <w:spacing w:after="120"/>
        <w:ind w:left="720"/>
      </w:pPr>
      <w:r w:rsidRPr="00671E0B">
        <w:rPr>
          <w:b/>
          <w:bCs/>
        </w:rPr>
        <w:t>Preduslovi:</w:t>
      </w:r>
    </w:p>
    <w:p w14:paraId="5CDA67E0" w14:textId="77777777" w:rsidR="00A57911" w:rsidRPr="00671E0B" w:rsidRDefault="00A57911" w:rsidP="00A57911">
      <w:pPr>
        <w:spacing w:after="120"/>
        <w:ind w:left="720"/>
      </w:pPr>
      <w:r w:rsidRPr="00671E0B">
        <w:t>Korisnik je prijavljen na platformu.</w:t>
      </w:r>
    </w:p>
    <w:p w14:paraId="41CFDCF5" w14:textId="77777777" w:rsidR="00A57911" w:rsidRPr="00671E0B" w:rsidRDefault="00A57911" w:rsidP="00A57911">
      <w:pPr>
        <w:spacing w:after="120"/>
        <w:ind w:left="720"/>
      </w:pPr>
      <w:r w:rsidRPr="00671E0B">
        <w:rPr>
          <w:b/>
          <w:bCs/>
        </w:rPr>
        <w:t>Osnovni tok:</w:t>
      </w:r>
    </w:p>
    <w:p w14:paraId="5E5C8203" w14:textId="68CACBCD" w:rsidR="00A57911" w:rsidRDefault="00A57911" w:rsidP="00A57911">
      <w:pPr>
        <w:pStyle w:val="ListParagraph"/>
        <w:numPr>
          <w:ilvl w:val="0"/>
          <w:numId w:val="33"/>
        </w:numPr>
        <w:spacing w:line="360" w:lineRule="auto"/>
      </w:pPr>
      <w:r>
        <w:t>Korisnik otvara ažuriranje naloga opcijom iz padajućeg menija.</w:t>
      </w:r>
    </w:p>
    <w:p w14:paraId="591E09CF" w14:textId="44D79D83" w:rsidR="00A57911" w:rsidRDefault="00506F55" w:rsidP="00A57911">
      <w:pPr>
        <w:pStyle w:val="ListParagraph"/>
        <w:numPr>
          <w:ilvl w:val="0"/>
          <w:numId w:val="33"/>
        </w:numPr>
        <w:spacing w:line="360" w:lineRule="auto"/>
      </w:pPr>
      <w:r>
        <w:t xml:space="preserve">Prikazuje se forma sa popunjenim poljima trenutnim podacima (korisničko ime, puno ime, e-mail adresa, biografija, </w:t>
      </w:r>
      <w:r w:rsidR="00E140D6">
        <w:t>država).</w:t>
      </w:r>
    </w:p>
    <w:p w14:paraId="28E3502D" w14:textId="5725F564" w:rsidR="00E140D6" w:rsidRDefault="00E140D6" w:rsidP="00A57911">
      <w:pPr>
        <w:pStyle w:val="ListParagraph"/>
        <w:numPr>
          <w:ilvl w:val="0"/>
          <w:numId w:val="33"/>
        </w:numPr>
        <w:spacing w:line="360" w:lineRule="auto"/>
      </w:pPr>
      <w:r>
        <w:t xml:space="preserve">Korisnik </w:t>
      </w:r>
      <w:r w:rsidR="0056371D">
        <w:t>može da promeni lozinku unosom trenutne lozinke i unosom nove lozinke.</w:t>
      </w:r>
    </w:p>
    <w:p w14:paraId="39451994" w14:textId="031266C8" w:rsidR="00F91EA9" w:rsidRDefault="00F91EA9" w:rsidP="00A57911">
      <w:pPr>
        <w:pStyle w:val="ListParagraph"/>
        <w:numPr>
          <w:ilvl w:val="0"/>
          <w:numId w:val="33"/>
        </w:numPr>
        <w:spacing w:line="360" w:lineRule="auto"/>
      </w:pPr>
      <w:r>
        <w:t xml:space="preserve">Korisnik prilaže profilnu sliku, odabirom sa računara </w:t>
      </w:r>
      <w:r w:rsidRPr="00671E0B">
        <w:t>[izuzetak:</w:t>
      </w:r>
      <w:r>
        <w:t xml:space="preserve"> </w:t>
      </w:r>
      <w:r>
        <w:rPr>
          <w:i/>
          <w:iCs/>
        </w:rPr>
        <w:t>Priložena slika je prevelika</w:t>
      </w:r>
      <w:r w:rsidRPr="00671E0B">
        <w:t>]</w:t>
      </w:r>
    </w:p>
    <w:p w14:paraId="56A1DBC3" w14:textId="25A888B9" w:rsidR="0056371D" w:rsidRDefault="0056371D" w:rsidP="00A57911">
      <w:pPr>
        <w:pStyle w:val="ListParagraph"/>
        <w:numPr>
          <w:ilvl w:val="0"/>
          <w:numId w:val="33"/>
        </w:numPr>
        <w:spacing w:line="360" w:lineRule="auto"/>
      </w:pPr>
      <w:r>
        <w:t>Korisnik šalje podatke sistemu opcijom za ažuriranje.</w:t>
      </w:r>
    </w:p>
    <w:p w14:paraId="5BC41123" w14:textId="475829E9" w:rsidR="0056371D" w:rsidRPr="00671E0B" w:rsidRDefault="0056371D" w:rsidP="0056371D">
      <w:pPr>
        <w:pStyle w:val="ListParagraph"/>
        <w:numPr>
          <w:ilvl w:val="0"/>
          <w:numId w:val="33"/>
        </w:numPr>
        <w:spacing w:line="360" w:lineRule="auto"/>
      </w:pPr>
      <w:r w:rsidRPr="00671E0B">
        <w:t xml:space="preserve">Vrši se provera podataka [izuzetak: </w:t>
      </w:r>
      <w:r>
        <w:rPr>
          <w:i/>
          <w:iCs/>
        </w:rPr>
        <w:t>Podaci o nalogu nisu validni</w:t>
      </w:r>
      <w:r w:rsidRPr="00671E0B">
        <w:t xml:space="preserve">] ili [izuzetak: </w:t>
      </w:r>
      <w:r>
        <w:rPr>
          <w:i/>
          <w:iCs/>
        </w:rPr>
        <w:t>Netačna lozinka</w:t>
      </w:r>
      <w:r w:rsidRPr="00671E0B">
        <w:t>].</w:t>
      </w:r>
    </w:p>
    <w:p w14:paraId="0BD25657" w14:textId="77777777" w:rsidR="0056371D" w:rsidRPr="00671E0B" w:rsidRDefault="0056371D" w:rsidP="0056371D">
      <w:pPr>
        <w:pStyle w:val="ListParagraph"/>
        <w:numPr>
          <w:ilvl w:val="0"/>
          <w:numId w:val="33"/>
        </w:numPr>
        <w:spacing w:line="360" w:lineRule="auto"/>
      </w:pPr>
      <w:r w:rsidRPr="00671E0B">
        <w:t>Vrši se ažuriranje podataka u bazi.</w:t>
      </w:r>
    </w:p>
    <w:p w14:paraId="71003391" w14:textId="5524FA98" w:rsidR="0056371D" w:rsidRPr="00671E0B" w:rsidRDefault="0056371D" w:rsidP="00137694">
      <w:pPr>
        <w:pStyle w:val="ListParagraph"/>
        <w:numPr>
          <w:ilvl w:val="0"/>
          <w:numId w:val="33"/>
        </w:numPr>
        <w:spacing w:line="360" w:lineRule="auto"/>
      </w:pPr>
      <w:r w:rsidRPr="00671E0B">
        <w:t xml:space="preserve">Osvežava se stranica </w:t>
      </w:r>
      <w:r w:rsidR="00137694">
        <w:t>za ažuriranje naloga</w:t>
      </w:r>
      <w:r w:rsidRPr="00671E0B">
        <w:t>.</w:t>
      </w:r>
    </w:p>
    <w:p w14:paraId="706B2F80" w14:textId="77777777" w:rsidR="00A57911" w:rsidRPr="00671E0B" w:rsidRDefault="00A57911" w:rsidP="00A57911">
      <w:pPr>
        <w:spacing w:after="120"/>
        <w:ind w:left="720"/>
      </w:pPr>
      <w:r w:rsidRPr="00671E0B">
        <w:rPr>
          <w:b/>
          <w:bCs/>
        </w:rPr>
        <w:t>Izuzetci:</w:t>
      </w:r>
    </w:p>
    <w:p w14:paraId="5B0A3184" w14:textId="5CBCBD7B" w:rsidR="00A57911" w:rsidRDefault="00006176" w:rsidP="00A57911">
      <w:pPr>
        <w:spacing w:after="120"/>
        <w:ind w:left="720"/>
      </w:pPr>
      <w:r w:rsidRPr="00671E0B">
        <w:t>[</w:t>
      </w:r>
      <w:r>
        <w:rPr>
          <w:i/>
          <w:iCs/>
        </w:rPr>
        <w:t>Podaci o nalogu nisu validni</w:t>
      </w:r>
      <w:r w:rsidRPr="00671E0B">
        <w:t>]</w:t>
      </w:r>
      <w:r>
        <w:t xml:space="preserve"> Prikazuje se greška unutar forme.</w:t>
      </w:r>
    </w:p>
    <w:p w14:paraId="473798B6" w14:textId="7A8D0392" w:rsidR="00006176" w:rsidRPr="00671E0B" w:rsidRDefault="00006176" w:rsidP="00A57911">
      <w:pPr>
        <w:spacing w:after="120"/>
        <w:ind w:left="720"/>
      </w:pPr>
      <w:r w:rsidRPr="00671E0B">
        <w:t>[</w:t>
      </w:r>
      <w:r>
        <w:rPr>
          <w:i/>
          <w:iCs/>
        </w:rPr>
        <w:t>Netačna lozinka</w:t>
      </w:r>
      <w:r w:rsidRPr="00671E0B">
        <w:t>]</w:t>
      </w:r>
      <w:r>
        <w:t xml:space="preserve"> Prikazuje se greška unutar forme.</w:t>
      </w:r>
    </w:p>
    <w:p w14:paraId="71CEE35C" w14:textId="622EBED8" w:rsidR="00F91EA9" w:rsidRPr="00F91EA9" w:rsidRDefault="00F91EA9" w:rsidP="00F91EA9">
      <w:pPr>
        <w:spacing w:after="120"/>
        <w:ind w:left="720"/>
      </w:pPr>
      <w:r w:rsidRPr="00671E0B">
        <w:t>[</w:t>
      </w:r>
      <w:r>
        <w:rPr>
          <w:i/>
          <w:iCs/>
        </w:rPr>
        <w:t>Priložena slika je prevelika</w:t>
      </w:r>
      <w:r w:rsidRPr="00671E0B">
        <w:t>]</w:t>
      </w:r>
      <w:r>
        <w:t xml:space="preserve"> Prikazuje se greška unutar forme.</w:t>
      </w:r>
    </w:p>
    <w:p w14:paraId="311A8413" w14:textId="23A45147" w:rsidR="00A57911" w:rsidRPr="00671E0B" w:rsidRDefault="00A57911" w:rsidP="00A57911">
      <w:pPr>
        <w:spacing w:after="120"/>
        <w:ind w:left="720"/>
      </w:pPr>
      <w:r w:rsidRPr="00671E0B">
        <w:rPr>
          <w:b/>
          <w:bCs/>
        </w:rPr>
        <w:t>Posledice:</w:t>
      </w:r>
    </w:p>
    <w:p w14:paraId="61498EB0" w14:textId="54856FBA" w:rsidR="00A57911" w:rsidRPr="00671E0B" w:rsidRDefault="00006176" w:rsidP="00A57911">
      <w:pPr>
        <w:pStyle w:val="BodyText"/>
      </w:pPr>
      <w:r>
        <w:t xml:space="preserve">Mogućnost promene </w:t>
      </w:r>
      <w:r w:rsidR="00F91EA9">
        <w:t>podataka vezanih za korisnički nalog i nakon kreiranja naloga.</w:t>
      </w:r>
    </w:p>
    <w:p w14:paraId="250DB580" w14:textId="7F9831F1" w:rsidR="0021079F" w:rsidRPr="00671E0B" w:rsidRDefault="0060788B" w:rsidP="0021079F">
      <w:pPr>
        <w:pStyle w:val="Heading2"/>
      </w:pPr>
      <w:bookmarkStart w:id="33" w:name="_Toc207294233"/>
      <w:r>
        <w:t>Zahtev za promenu uloge</w:t>
      </w:r>
      <w:bookmarkEnd w:id="33"/>
    </w:p>
    <w:p w14:paraId="19F8A933" w14:textId="77777777" w:rsidR="0021079F" w:rsidRPr="00671E0B" w:rsidRDefault="0021079F" w:rsidP="0021079F">
      <w:pPr>
        <w:spacing w:after="120"/>
        <w:ind w:firstLine="720"/>
      </w:pPr>
      <w:r w:rsidRPr="00671E0B">
        <w:rPr>
          <w:b/>
          <w:bCs/>
        </w:rPr>
        <w:t>Kratak opis:</w:t>
      </w:r>
    </w:p>
    <w:p w14:paraId="737FB7C1" w14:textId="4F9893C4" w:rsidR="0021079F" w:rsidRPr="00671E0B" w:rsidRDefault="0087531C" w:rsidP="0021079F">
      <w:pPr>
        <w:spacing w:after="120"/>
        <w:ind w:firstLine="720"/>
      </w:pPr>
      <w:r>
        <w:t>Podnošenje zahteva za promenu uloge, odnosno za povećanje trenutne uloge.</w:t>
      </w:r>
    </w:p>
    <w:p w14:paraId="05B96A18" w14:textId="77777777" w:rsidR="0021079F" w:rsidRPr="00671E0B" w:rsidRDefault="0021079F" w:rsidP="0021079F">
      <w:pPr>
        <w:spacing w:after="120"/>
        <w:ind w:firstLine="720"/>
      </w:pPr>
      <w:r w:rsidRPr="00671E0B">
        <w:rPr>
          <w:b/>
          <w:bCs/>
        </w:rPr>
        <w:t>Akteri:</w:t>
      </w:r>
    </w:p>
    <w:p w14:paraId="3527BB50" w14:textId="10837CC5" w:rsidR="0021079F" w:rsidRPr="00671E0B" w:rsidRDefault="0021079F" w:rsidP="0021079F">
      <w:pPr>
        <w:spacing w:after="120"/>
        <w:ind w:firstLine="720"/>
      </w:pPr>
      <w:r>
        <w:t>Korisni</w:t>
      </w:r>
      <w:r w:rsidR="0060788B">
        <w:t>k</w:t>
      </w:r>
      <w:r>
        <w:t>, Helper, Moderator</w:t>
      </w:r>
      <w:r w:rsidRPr="00671E0B">
        <w:t>.</w:t>
      </w:r>
    </w:p>
    <w:p w14:paraId="5049C66D" w14:textId="77777777" w:rsidR="0021079F" w:rsidRPr="00671E0B" w:rsidRDefault="0021079F" w:rsidP="0021079F">
      <w:pPr>
        <w:spacing w:after="120"/>
        <w:ind w:left="720"/>
      </w:pPr>
      <w:r w:rsidRPr="00671E0B">
        <w:rPr>
          <w:b/>
          <w:bCs/>
        </w:rPr>
        <w:t>Preduslovi:</w:t>
      </w:r>
    </w:p>
    <w:p w14:paraId="394E1FAF" w14:textId="77777777" w:rsidR="0021079F" w:rsidRPr="00671E0B" w:rsidRDefault="0021079F" w:rsidP="0021079F">
      <w:pPr>
        <w:spacing w:after="120"/>
        <w:ind w:left="720"/>
      </w:pPr>
      <w:r w:rsidRPr="00671E0B">
        <w:t>Korisnik je prijavljen na platformu.</w:t>
      </w:r>
    </w:p>
    <w:p w14:paraId="05225F7C" w14:textId="77777777" w:rsidR="0021079F" w:rsidRPr="00671E0B" w:rsidRDefault="0021079F" w:rsidP="0021079F">
      <w:pPr>
        <w:spacing w:after="120"/>
        <w:ind w:left="720"/>
      </w:pPr>
      <w:r w:rsidRPr="00671E0B">
        <w:rPr>
          <w:b/>
          <w:bCs/>
        </w:rPr>
        <w:t>Osnovni tok:</w:t>
      </w:r>
    </w:p>
    <w:p w14:paraId="064F2AA1" w14:textId="2FBF5D69" w:rsidR="0021079F" w:rsidRDefault="0021079F" w:rsidP="00A93489">
      <w:pPr>
        <w:pStyle w:val="ListParagraph"/>
        <w:numPr>
          <w:ilvl w:val="0"/>
          <w:numId w:val="37"/>
        </w:numPr>
        <w:spacing w:line="360" w:lineRule="auto"/>
      </w:pPr>
      <w:r>
        <w:t xml:space="preserve">Korisnik otvara </w:t>
      </w:r>
      <w:r w:rsidR="00A93489">
        <w:t>opciju za podnošenje zahteva iz padajućeg menija.</w:t>
      </w:r>
    </w:p>
    <w:p w14:paraId="58823367" w14:textId="19B1C73B" w:rsidR="00A93489" w:rsidRDefault="00A93489" w:rsidP="00A93489">
      <w:pPr>
        <w:pStyle w:val="ListParagraph"/>
        <w:numPr>
          <w:ilvl w:val="0"/>
          <w:numId w:val="37"/>
        </w:numPr>
        <w:spacing w:line="360" w:lineRule="auto"/>
      </w:pPr>
      <w:r>
        <w:t>Korisnik može podneti zahtev jednom u mesec dana.</w:t>
      </w:r>
    </w:p>
    <w:p w14:paraId="09C87FC7" w14:textId="62F60E85" w:rsidR="00A93489" w:rsidRDefault="00A93489" w:rsidP="00A93489">
      <w:pPr>
        <w:pStyle w:val="ListParagraph"/>
        <w:numPr>
          <w:ilvl w:val="0"/>
          <w:numId w:val="37"/>
        </w:numPr>
        <w:spacing w:line="360" w:lineRule="auto"/>
      </w:pPr>
      <w:r>
        <w:t xml:space="preserve">Korisnik podnosi zahtev </w:t>
      </w:r>
      <w:r w:rsidR="008F3E27">
        <w:t>odabirom uloge i unosom teksta zašto bi trebalo da dobije ulogu.</w:t>
      </w:r>
    </w:p>
    <w:p w14:paraId="4EFCA936" w14:textId="18FD3DE9" w:rsidR="008F3E27" w:rsidRDefault="008F3E27" w:rsidP="008F3E27">
      <w:pPr>
        <w:pStyle w:val="ListParagraph"/>
        <w:numPr>
          <w:ilvl w:val="0"/>
          <w:numId w:val="37"/>
        </w:numPr>
        <w:spacing w:line="360" w:lineRule="auto"/>
      </w:pPr>
      <w:r>
        <w:t>Korisnik šalje podatke sistemu opcijom za predaju zahteva.</w:t>
      </w:r>
    </w:p>
    <w:p w14:paraId="4C5447F7" w14:textId="43BD7628" w:rsidR="008F3E27" w:rsidRDefault="008F3E27" w:rsidP="00A93489">
      <w:pPr>
        <w:pStyle w:val="ListParagraph"/>
        <w:numPr>
          <w:ilvl w:val="0"/>
          <w:numId w:val="37"/>
        </w:numPr>
        <w:spacing w:line="360" w:lineRule="auto"/>
      </w:pPr>
      <w:r>
        <w:t>Vrši se ažuriranje podataka u bazi.</w:t>
      </w:r>
    </w:p>
    <w:p w14:paraId="559B7AED" w14:textId="30F04C5C" w:rsidR="008F3E27" w:rsidRPr="00671E0B" w:rsidRDefault="008F3E27" w:rsidP="00A93489">
      <w:pPr>
        <w:pStyle w:val="ListParagraph"/>
        <w:numPr>
          <w:ilvl w:val="0"/>
          <w:numId w:val="37"/>
        </w:numPr>
        <w:spacing w:line="360" w:lineRule="auto"/>
      </w:pPr>
      <w:r>
        <w:t>Osvežava se stranica za podnošenje zahteva.</w:t>
      </w:r>
    </w:p>
    <w:p w14:paraId="26231BF6" w14:textId="77777777" w:rsidR="0021079F" w:rsidRPr="00671E0B" w:rsidRDefault="0021079F" w:rsidP="0021079F">
      <w:pPr>
        <w:spacing w:after="120"/>
        <w:ind w:left="720"/>
      </w:pPr>
      <w:r w:rsidRPr="00671E0B">
        <w:rPr>
          <w:b/>
          <w:bCs/>
        </w:rPr>
        <w:t>Izuzetci:</w:t>
      </w:r>
    </w:p>
    <w:p w14:paraId="3473B1A6" w14:textId="42185EE3" w:rsidR="0021079F" w:rsidRPr="00F91EA9" w:rsidRDefault="008F3E27" w:rsidP="0021079F">
      <w:pPr>
        <w:spacing w:after="120"/>
        <w:ind w:left="720"/>
      </w:pPr>
      <w:r>
        <w:t>Nema izuzetaka.</w:t>
      </w:r>
    </w:p>
    <w:p w14:paraId="5572EBDE" w14:textId="77777777" w:rsidR="0021079F" w:rsidRPr="00671E0B" w:rsidRDefault="0021079F" w:rsidP="0021079F">
      <w:pPr>
        <w:spacing w:after="120"/>
        <w:ind w:left="720"/>
      </w:pPr>
      <w:r w:rsidRPr="00671E0B">
        <w:rPr>
          <w:b/>
          <w:bCs/>
        </w:rPr>
        <w:t>Posledice:</w:t>
      </w:r>
    </w:p>
    <w:p w14:paraId="34CF9730" w14:textId="5D7D23A5" w:rsidR="0021079F" w:rsidRPr="00671E0B" w:rsidRDefault="0021079F" w:rsidP="0021079F">
      <w:pPr>
        <w:pStyle w:val="BodyText"/>
      </w:pPr>
      <w:r>
        <w:t xml:space="preserve">Mogućnost </w:t>
      </w:r>
      <w:r w:rsidR="008F3E27">
        <w:t xml:space="preserve">podnošenja zahteva za </w:t>
      </w:r>
      <w:r w:rsidR="00D52C33">
        <w:t>napredak u vidu uloga.</w:t>
      </w:r>
    </w:p>
    <w:p w14:paraId="7DA2EE27" w14:textId="668AFAB4" w:rsidR="00D52C33" w:rsidRPr="00671E0B" w:rsidRDefault="00D52C33" w:rsidP="00D52C33">
      <w:pPr>
        <w:pStyle w:val="Heading2"/>
      </w:pPr>
      <w:bookmarkStart w:id="34" w:name="_Toc207294234"/>
      <w:r>
        <w:t>Pregled zahteva za promenu uloga</w:t>
      </w:r>
      <w:bookmarkEnd w:id="34"/>
    </w:p>
    <w:p w14:paraId="6E975A6E" w14:textId="77777777" w:rsidR="00D52C33" w:rsidRPr="00671E0B" w:rsidRDefault="00D52C33" w:rsidP="00D52C33">
      <w:pPr>
        <w:spacing w:after="120"/>
        <w:ind w:firstLine="720"/>
      </w:pPr>
      <w:r w:rsidRPr="00671E0B">
        <w:rPr>
          <w:b/>
          <w:bCs/>
        </w:rPr>
        <w:t>Kratak opis:</w:t>
      </w:r>
    </w:p>
    <w:p w14:paraId="3F752F5D" w14:textId="13EE5E17" w:rsidR="00D52C33" w:rsidRPr="00671E0B" w:rsidRDefault="00D52C33" w:rsidP="00D52C33">
      <w:pPr>
        <w:spacing w:after="120"/>
        <w:ind w:firstLine="720"/>
      </w:pPr>
      <w:r>
        <w:t>Pregled zahteva za promenu uloge od strane korisnika.</w:t>
      </w:r>
    </w:p>
    <w:p w14:paraId="0DA6D0F0" w14:textId="77777777" w:rsidR="00D52C33" w:rsidRPr="00671E0B" w:rsidRDefault="00D52C33" w:rsidP="00D52C33">
      <w:pPr>
        <w:spacing w:after="120"/>
        <w:ind w:firstLine="720"/>
      </w:pPr>
      <w:r w:rsidRPr="00671E0B">
        <w:rPr>
          <w:b/>
          <w:bCs/>
        </w:rPr>
        <w:t>Akteri:</w:t>
      </w:r>
    </w:p>
    <w:p w14:paraId="53AA4BF9" w14:textId="04C3E57C" w:rsidR="00D52C33" w:rsidRPr="00671E0B" w:rsidRDefault="00D52C33" w:rsidP="00D52C33">
      <w:pPr>
        <w:spacing w:after="120"/>
        <w:ind w:firstLine="720"/>
      </w:pPr>
      <w:r>
        <w:t>Administrator</w:t>
      </w:r>
      <w:r w:rsidRPr="00671E0B">
        <w:t>.</w:t>
      </w:r>
    </w:p>
    <w:p w14:paraId="47315F8E" w14:textId="77777777" w:rsidR="00D52C33" w:rsidRPr="00671E0B" w:rsidRDefault="00D52C33" w:rsidP="00D52C33">
      <w:pPr>
        <w:spacing w:after="120"/>
        <w:ind w:left="720"/>
      </w:pPr>
      <w:r w:rsidRPr="00671E0B">
        <w:rPr>
          <w:b/>
          <w:bCs/>
        </w:rPr>
        <w:t>Preduslovi:</w:t>
      </w:r>
    </w:p>
    <w:p w14:paraId="4C2BAB18" w14:textId="77777777" w:rsidR="00D52C33" w:rsidRPr="00671E0B" w:rsidRDefault="00D52C33" w:rsidP="00D52C33">
      <w:pPr>
        <w:spacing w:after="120"/>
        <w:ind w:left="720"/>
      </w:pPr>
      <w:r w:rsidRPr="00671E0B">
        <w:t>Korisnik je prijavljen na platformu.</w:t>
      </w:r>
    </w:p>
    <w:p w14:paraId="424F8FC2" w14:textId="77777777" w:rsidR="00D52C33" w:rsidRPr="00671E0B" w:rsidRDefault="00D52C33" w:rsidP="00D52C33">
      <w:pPr>
        <w:spacing w:after="120"/>
        <w:ind w:left="720"/>
      </w:pPr>
      <w:r w:rsidRPr="00671E0B">
        <w:rPr>
          <w:b/>
          <w:bCs/>
        </w:rPr>
        <w:t>Osnovni tok:</w:t>
      </w:r>
    </w:p>
    <w:p w14:paraId="014AEFBB" w14:textId="606A6BA4" w:rsidR="00D52C33" w:rsidRDefault="00D52C33" w:rsidP="00D52C33">
      <w:pPr>
        <w:pStyle w:val="ListParagraph"/>
        <w:numPr>
          <w:ilvl w:val="0"/>
          <w:numId w:val="38"/>
        </w:numPr>
        <w:spacing w:line="360" w:lineRule="auto"/>
      </w:pPr>
      <w:r>
        <w:t xml:space="preserve">Korisnik otvara stranicu za </w:t>
      </w:r>
      <w:r w:rsidR="00713DD8">
        <w:t>prikaz zahteva promene uloga svih korisnika.</w:t>
      </w:r>
    </w:p>
    <w:p w14:paraId="746DE9B8" w14:textId="4BE20FE5" w:rsidR="00D52C33" w:rsidRDefault="00713DD8" w:rsidP="00D52C33">
      <w:pPr>
        <w:pStyle w:val="ListParagraph"/>
        <w:numPr>
          <w:ilvl w:val="0"/>
          <w:numId w:val="38"/>
        </w:numPr>
        <w:spacing w:line="360" w:lineRule="auto"/>
      </w:pPr>
      <w:r>
        <w:t xml:space="preserve">Korisnik </w:t>
      </w:r>
      <w:r w:rsidR="00276045">
        <w:t>bira zahtev koji želi da pregleda.</w:t>
      </w:r>
    </w:p>
    <w:p w14:paraId="25D00E55" w14:textId="43CF3CE0" w:rsidR="00276045" w:rsidRDefault="00276045" w:rsidP="00D52C33">
      <w:pPr>
        <w:pStyle w:val="ListParagraph"/>
        <w:numPr>
          <w:ilvl w:val="0"/>
          <w:numId w:val="38"/>
        </w:numPr>
        <w:spacing w:line="360" w:lineRule="auto"/>
      </w:pPr>
      <w:r>
        <w:t>Korisnik bira opciju za odobravanje ili odbijanje zahteva.</w:t>
      </w:r>
    </w:p>
    <w:p w14:paraId="617F7783" w14:textId="58B7BFE0" w:rsidR="00276045" w:rsidRDefault="00276045" w:rsidP="00D52C33">
      <w:pPr>
        <w:pStyle w:val="ListParagraph"/>
        <w:numPr>
          <w:ilvl w:val="0"/>
          <w:numId w:val="38"/>
        </w:numPr>
        <w:spacing w:line="360" w:lineRule="auto"/>
      </w:pPr>
      <w:r>
        <w:t>Vrši se ažuriranje podataka u bazi.</w:t>
      </w:r>
    </w:p>
    <w:p w14:paraId="2F586E73" w14:textId="0679250B" w:rsidR="00276045" w:rsidRPr="00671E0B" w:rsidRDefault="00276045" w:rsidP="00D52C33">
      <w:pPr>
        <w:pStyle w:val="ListParagraph"/>
        <w:numPr>
          <w:ilvl w:val="0"/>
          <w:numId w:val="38"/>
        </w:numPr>
        <w:spacing w:line="360" w:lineRule="auto"/>
      </w:pPr>
      <w:r>
        <w:t>Osvežava se stranica za pregled zahteva.</w:t>
      </w:r>
    </w:p>
    <w:p w14:paraId="37AC201B" w14:textId="77777777" w:rsidR="00D52C33" w:rsidRPr="00671E0B" w:rsidRDefault="00D52C33" w:rsidP="00D52C33">
      <w:pPr>
        <w:spacing w:after="120"/>
        <w:ind w:left="720"/>
      </w:pPr>
      <w:r w:rsidRPr="00671E0B">
        <w:rPr>
          <w:b/>
          <w:bCs/>
        </w:rPr>
        <w:t>Izuzetci:</w:t>
      </w:r>
    </w:p>
    <w:p w14:paraId="61588F63" w14:textId="77777777" w:rsidR="00D52C33" w:rsidRPr="00F91EA9" w:rsidRDefault="00D52C33" w:rsidP="00D52C33">
      <w:pPr>
        <w:spacing w:after="120"/>
        <w:ind w:left="720"/>
      </w:pPr>
      <w:r>
        <w:t>Nema izuzetaka.</w:t>
      </w:r>
    </w:p>
    <w:p w14:paraId="1D81B22B" w14:textId="77777777" w:rsidR="00D52C33" w:rsidRPr="00671E0B" w:rsidRDefault="00D52C33" w:rsidP="00D52C33">
      <w:pPr>
        <w:spacing w:after="120"/>
        <w:ind w:left="720"/>
      </w:pPr>
      <w:r w:rsidRPr="00671E0B">
        <w:rPr>
          <w:b/>
          <w:bCs/>
        </w:rPr>
        <w:t>Posledice:</w:t>
      </w:r>
    </w:p>
    <w:p w14:paraId="135555A5" w14:textId="3C94B468" w:rsidR="32AF608D" w:rsidRDefault="00643551" w:rsidP="00D52C33">
      <w:pPr>
        <w:pStyle w:val="BodyText"/>
      </w:pPr>
      <w:r>
        <w:t>Podneti zahtevi se pregledaju od strane administratora.</w:t>
      </w:r>
    </w:p>
    <w:p w14:paraId="68E0F12B" w14:textId="32987047" w:rsidR="00596E98" w:rsidRPr="00671E0B" w:rsidRDefault="00596E98" w:rsidP="00596E98">
      <w:pPr>
        <w:pStyle w:val="Heading2"/>
      </w:pPr>
      <w:bookmarkStart w:id="35" w:name="_Toc207294235"/>
      <w:r>
        <w:t>Promena uloge korisnika</w:t>
      </w:r>
      <w:bookmarkEnd w:id="35"/>
    </w:p>
    <w:p w14:paraId="1890DEAF" w14:textId="77777777" w:rsidR="00596E98" w:rsidRPr="00671E0B" w:rsidRDefault="00596E98" w:rsidP="00596E98">
      <w:pPr>
        <w:spacing w:after="120"/>
        <w:ind w:firstLine="720"/>
      </w:pPr>
      <w:r w:rsidRPr="00671E0B">
        <w:rPr>
          <w:b/>
          <w:bCs/>
        </w:rPr>
        <w:t>Kratak opis:</w:t>
      </w:r>
    </w:p>
    <w:p w14:paraId="08BB8DCF" w14:textId="7ED61EC0" w:rsidR="00596E98" w:rsidRPr="00671E0B" w:rsidRDefault="00D359DF" w:rsidP="00596E98">
      <w:pPr>
        <w:spacing w:after="120"/>
        <w:ind w:firstLine="720"/>
      </w:pPr>
      <w:r>
        <w:t>Samoinicijativna</w:t>
      </w:r>
      <w:r w:rsidR="00596E98">
        <w:t xml:space="preserve"> promen</w:t>
      </w:r>
      <w:r>
        <w:t>a</w:t>
      </w:r>
      <w:r w:rsidR="00596E98">
        <w:t xml:space="preserve"> uloge od strane </w:t>
      </w:r>
      <w:r>
        <w:t>administratora</w:t>
      </w:r>
      <w:r w:rsidR="00596E98">
        <w:t>.</w:t>
      </w:r>
    </w:p>
    <w:p w14:paraId="1E3BF473" w14:textId="77777777" w:rsidR="00596E98" w:rsidRPr="00671E0B" w:rsidRDefault="00596E98" w:rsidP="00596E98">
      <w:pPr>
        <w:spacing w:after="120"/>
        <w:ind w:firstLine="720"/>
      </w:pPr>
      <w:r w:rsidRPr="00671E0B">
        <w:rPr>
          <w:b/>
          <w:bCs/>
        </w:rPr>
        <w:t>Akteri:</w:t>
      </w:r>
    </w:p>
    <w:p w14:paraId="7D1DA6BB" w14:textId="77777777" w:rsidR="00596E98" w:rsidRPr="00671E0B" w:rsidRDefault="00596E98" w:rsidP="00596E98">
      <w:pPr>
        <w:spacing w:after="120"/>
        <w:ind w:firstLine="720"/>
      </w:pPr>
      <w:r>
        <w:t>Administrator</w:t>
      </w:r>
      <w:r w:rsidRPr="00671E0B">
        <w:t>.</w:t>
      </w:r>
    </w:p>
    <w:p w14:paraId="759254A8" w14:textId="77777777" w:rsidR="00596E98" w:rsidRPr="00671E0B" w:rsidRDefault="00596E98" w:rsidP="00596E98">
      <w:pPr>
        <w:spacing w:after="120"/>
        <w:ind w:left="720"/>
      </w:pPr>
      <w:r w:rsidRPr="00671E0B">
        <w:rPr>
          <w:b/>
          <w:bCs/>
        </w:rPr>
        <w:t>Preduslovi:</w:t>
      </w:r>
    </w:p>
    <w:p w14:paraId="09C6B3A3" w14:textId="77777777" w:rsidR="00596E98" w:rsidRPr="00671E0B" w:rsidRDefault="00596E98" w:rsidP="00596E98">
      <w:pPr>
        <w:spacing w:after="120"/>
        <w:ind w:left="720"/>
      </w:pPr>
      <w:r w:rsidRPr="00671E0B">
        <w:t>Korisnik je prijavljen na platformu.</w:t>
      </w:r>
    </w:p>
    <w:p w14:paraId="26E61868" w14:textId="77777777" w:rsidR="00596E98" w:rsidRPr="00671E0B" w:rsidRDefault="00596E98" w:rsidP="00596E98">
      <w:pPr>
        <w:spacing w:after="120"/>
        <w:ind w:left="720"/>
      </w:pPr>
      <w:r w:rsidRPr="00671E0B">
        <w:rPr>
          <w:b/>
          <w:bCs/>
        </w:rPr>
        <w:t>Osnovni tok:</w:t>
      </w:r>
    </w:p>
    <w:p w14:paraId="64431D5A" w14:textId="77777777" w:rsidR="00596E98" w:rsidRDefault="00596E98" w:rsidP="00596E98">
      <w:pPr>
        <w:pStyle w:val="ListParagraph"/>
        <w:numPr>
          <w:ilvl w:val="0"/>
          <w:numId w:val="39"/>
        </w:numPr>
        <w:spacing w:line="360" w:lineRule="auto"/>
      </w:pPr>
      <w:r>
        <w:t>Korisnik otvara stranicu za prikaz zahteva promene uloga svih korisnika.</w:t>
      </w:r>
    </w:p>
    <w:p w14:paraId="0A4863E9" w14:textId="1C60E174" w:rsidR="00596E98" w:rsidRDefault="00596E98" w:rsidP="00596E98">
      <w:pPr>
        <w:pStyle w:val="ListParagraph"/>
        <w:numPr>
          <w:ilvl w:val="0"/>
          <w:numId w:val="39"/>
        </w:numPr>
        <w:spacing w:line="360" w:lineRule="auto"/>
      </w:pPr>
      <w:r>
        <w:t>Korisnik otvara stranicu sa listom svih korisnika koje može da pretražuje</w:t>
      </w:r>
      <w:r w:rsidR="002B3018">
        <w:t xml:space="preserve"> i filtrira po ulozi.</w:t>
      </w:r>
    </w:p>
    <w:p w14:paraId="1A779367" w14:textId="3F575406" w:rsidR="002B3018" w:rsidRDefault="002B3018" w:rsidP="00596E98">
      <w:pPr>
        <w:pStyle w:val="ListParagraph"/>
        <w:numPr>
          <w:ilvl w:val="0"/>
          <w:numId w:val="39"/>
        </w:numPr>
        <w:spacing w:line="360" w:lineRule="auto"/>
      </w:pPr>
      <w:r>
        <w:t>Korisnik bira opciju za promenu uloge korisnika i bira ulogu koju želi da postavi.</w:t>
      </w:r>
    </w:p>
    <w:p w14:paraId="27E75DA6" w14:textId="77777777" w:rsidR="00747DE2" w:rsidRDefault="00747DE2" w:rsidP="00747DE2">
      <w:pPr>
        <w:pStyle w:val="ListParagraph"/>
        <w:numPr>
          <w:ilvl w:val="0"/>
          <w:numId w:val="39"/>
        </w:numPr>
        <w:spacing w:line="360" w:lineRule="auto"/>
      </w:pPr>
      <w:r>
        <w:t>Vrši se ažuriranje podataka u bazi.</w:t>
      </w:r>
    </w:p>
    <w:p w14:paraId="6F4D6F8E" w14:textId="5ED72D02" w:rsidR="002B3018" w:rsidRDefault="00747DE2" w:rsidP="00596E98">
      <w:pPr>
        <w:pStyle w:val="ListParagraph"/>
        <w:numPr>
          <w:ilvl w:val="0"/>
          <w:numId w:val="39"/>
        </w:numPr>
        <w:spacing w:line="360" w:lineRule="auto"/>
      </w:pPr>
      <w:r>
        <w:t>Osvežava se stranica za prikaz svih korisnika.</w:t>
      </w:r>
    </w:p>
    <w:p w14:paraId="0EF89906" w14:textId="77777777" w:rsidR="00596E98" w:rsidRPr="00671E0B" w:rsidRDefault="00596E98" w:rsidP="00596E98">
      <w:pPr>
        <w:spacing w:after="120"/>
        <w:ind w:left="720"/>
      </w:pPr>
      <w:r w:rsidRPr="00671E0B">
        <w:rPr>
          <w:b/>
          <w:bCs/>
        </w:rPr>
        <w:t>Izuzetci:</w:t>
      </w:r>
    </w:p>
    <w:p w14:paraId="7213419C" w14:textId="77777777" w:rsidR="00596E98" w:rsidRPr="00F91EA9" w:rsidRDefault="00596E98" w:rsidP="00596E98">
      <w:pPr>
        <w:spacing w:after="120"/>
        <w:ind w:left="720"/>
      </w:pPr>
      <w:r>
        <w:t>Nema izuzetaka.</w:t>
      </w:r>
    </w:p>
    <w:p w14:paraId="67C8F3FB" w14:textId="77777777" w:rsidR="00596E98" w:rsidRPr="00671E0B" w:rsidRDefault="00596E98" w:rsidP="00596E98">
      <w:pPr>
        <w:spacing w:after="120"/>
        <w:ind w:left="720"/>
      </w:pPr>
      <w:r w:rsidRPr="00671E0B">
        <w:rPr>
          <w:b/>
          <w:bCs/>
        </w:rPr>
        <w:t>Posledice:</w:t>
      </w:r>
    </w:p>
    <w:p w14:paraId="30668AA0" w14:textId="4AAB06C9" w:rsidR="00596E98" w:rsidRPr="00671E0B" w:rsidRDefault="00D359DF" w:rsidP="00D52C33">
      <w:pPr>
        <w:pStyle w:val="BodyText"/>
      </w:pPr>
      <w:r>
        <w:t>Promena uloga korisnika nezavisno od zahteva.</w:t>
      </w:r>
    </w:p>
    <w:p w14:paraId="6AEFB21E" w14:textId="0861DEAD" w:rsidR="00D359DF" w:rsidRPr="00671E0B" w:rsidRDefault="00D359DF" w:rsidP="00D359DF">
      <w:pPr>
        <w:pStyle w:val="Heading2"/>
      </w:pPr>
      <w:bookmarkStart w:id="36" w:name="_Toc207294236"/>
      <w:r>
        <w:t>Pregled rang liste korisnika</w:t>
      </w:r>
      <w:bookmarkEnd w:id="36"/>
    </w:p>
    <w:p w14:paraId="08910B22" w14:textId="77777777" w:rsidR="00D359DF" w:rsidRPr="00671E0B" w:rsidRDefault="00D359DF" w:rsidP="00D359DF">
      <w:pPr>
        <w:spacing w:after="120"/>
        <w:ind w:firstLine="720"/>
      </w:pPr>
      <w:r w:rsidRPr="00671E0B">
        <w:rPr>
          <w:b/>
          <w:bCs/>
        </w:rPr>
        <w:t>Kratak opis:</w:t>
      </w:r>
    </w:p>
    <w:p w14:paraId="3F64CFEC" w14:textId="68C67B44" w:rsidR="00D359DF" w:rsidRPr="00671E0B" w:rsidRDefault="00D359DF" w:rsidP="00D359DF">
      <w:pPr>
        <w:spacing w:after="120"/>
        <w:ind w:firstLine="720"/>
      </w:pPr>
      <w:r>
        <w:t>Pregled rang liste korisnika na osnovu osvojenih poena.</w:t>
      </w:r>
    </w:p>
    <w:p w14:paraId="19896FE5" w14:textId="77777777" w:rsidR="00D359DF" w:rsidRPr="00671E0B" w:rsidRDefault="00D359DF" w:rsidP="00D359DF">
      <w:pPr>
        <w:spacing w:after="120"/>
        <w:ind w:firstLine="720"/>
      </w:pPr>
      <w:r w:rsidRPr="00671E0B">
        <w:rPr>
          <w:b/>
          <w:bCs/>
        </w:rPr>
        <w:t>Akteri:</w:t>
      </w:r>
    </w:p>
    <w:p w14:paraId="489671E4" w14:textId="3B75D7A3" w:rsidR="00D359DF" w:rsidRPr="00671E0B" w:rsidRDefault="00881EB6" w:rsidP="00D359DF">
      <w:pPr>
        <w:spacing w:after="120"/>
        <w:ind w:firstLine="720"/>
      </w:pPr>
      <w:r>
        <w:t xml:space="preserve">Korisnik, Helper, Moderator, </w:t>
      </w:r>
      <w:r w:rsidR="00D359DF">
        <w:t>Administrator</w:t>
      </w:r>
      <w:r w:rsidR="00D359DF" w:rsidRPr="00671E0B">
        <w:t>.</w:t>
      </w:r>
    </w:p>
    <w:p w14:paraId="4E9C1F87" w14:textId="77777777" w:rsidR="00D359DF" w:rsidRPr="00671E0B" w:rsidRDefault="00D359DF" w:rsidP="00D359DF">
      <w:pPr>
        <w:spacing w:after="120"/>
        <w:ind w:left="720"/>
      </w:pPr>
      <w:r w:rsidRPr="00671E0B">
        <w:rPr>
          <w:b/>
          <w:bCs/>
        </w:rPr>
        <w:t>Preduslovi:</w:t>
      </w:r>
    </w:p>
    <w:p w14:paraId="567266DE" w14:textId="77777777" w:rsidR="00D359DF" w:rsidRPr="00671E0B" w:rsidRDefault="00D359DF" w:rsidP="00D359DF">
      <w:pPr>
        <w:spacing w:after="120"/>
        <w:ind w:left="720"/>
      </w:pPr>
      <w:r w:rsidRPr="00671E0B">
        <w:t>Korisnik je prijavljen na platformu.</w:t>
      </w:r>
    </w:p>
    <w:p w14:paraId="512EA54B" w14:textId="1C36D0E1" w:rsidR="007E0B43" w:rsidRPr="00671E0B" w:rsidRDefault="007E0B43" w:rsidP="00D359DF">
      <w:pPr>
        <w:spacing w:after="120"/>
        <w:ind w:left="720"/>
      </w:pPr>
      <w:r w:rsidRPr="00671E0B">
        <w:rPr>
          <w:b/>
          <w:bCs/>
        </w:rPr>
        <w:t>Osnovni tok:</w:t>
      </w:r>
    </w:p>
    <w:p w14:paraId="7051AC7B" w14:textId="08B22B0D" w:rsidR="00D359DF" w:rsidRDefault="00D359DF" w:rsidP="00D359DF">
      <w:pPr>
        <w:pStyle w:val="ListParagraph"/>
        <w:numPr>
          <w:ilvl w:val="0"/>
          <w:numId w:val="40"/>
        </w:numPr>
        <w:spacing w:line="360" w:lineRule="auto"/>
      </w:pPr>
      <w:r>
        <w:t>Korisnik otvara stranicu za prikaz rang liste korisnika.</w:t>
      </w:r>
    </w:p>
    <w:p w14:paraId="0D68B5D1" w14:textId="4D01E01F" w:rsidR="00D359DF" w:rsidRDefault="00D359DF" w:rsidP="00D359DF">
      <w:pPr>
        <w:pStyle w:val="ListParagraph"/>
        <w:numPr>
          <w:ilvl w:val="0"/>
          <w:numId w:val="40"/>
        </w:numPr>
        <w:spacing w:line="360" w:lineRule="auto"/>
      </w:pPr>
      <w:r>
        <w:t>Korisnik bira da li želi rang listu korisnika ili država</w:t>
      </w:r>
      <w:r w:rsidR="00014546">
        <w:t>.</w:t>
      </w:r>
    </w:p>
    <w:p w14:paraId="033B4D51" w14:textId="2F1C57EA" w:rsidR="00014546" w:rsidRDefault="009720E1" w:rsidP="00D359DF">
      <w:pPr>
        <w:pStyle w:val="ListParagraph"/>
        <w:numPr>
          <w:ilvl w:val="0"/>
          <w:numId w:val="40"/>
        </w:numPr>
        <w:spacing w:line="360" w:lineRule="auto"/>
      </w:pPr>
      <w:r>
        <w:t>Ukoliko korisnik odabere rang listu država, možete odabrati državu za koju želi prikazati rang listu korisnika.</w:t>
      </w:r>
    </w:p>
    <w:p w14:paraId="372D58EC" w14:textId="7015CECF" w:rsidR="004B46F3" w:rsidRDefault="00D048B6" w:rsidP="009836EB">
      <w:pPr>
        <w:pStyle w:val="ListParagraph"/>
        <w:numPr>
          <w:ilvl w:val="0"/>
          <w:numId w:val="40"/>
        </w:numPr>
        <w:spacing w:line="360" w:lineRule="auto"/>
      </w:pPr>
      <w:r>
        <w:t>Prikazuju se podaci po stranicama</w:t>
      </w:r>
      <w:r w:rsidR="00A722A3">
        <w:t xml:space="preserve"> u vidu tabele sa rang listom</w:t>
      </w:r>
      <w:r w:rsidR="00645232">
        <w:t xml:space="preserve"> i osnovnim podacima o korisnicima (korisničko ime, profilna slika, </w:t>
      </w:r>
      <w:r w:rsidR="004B46F3">
        <w:t xml:space="preserve">mesto na rang listi, ime </w:t>
      </w:r>
      <w:r w:rsidR="00645232">
        <w:t>rank</w:t>
      </w:r>
      <w:r w:rsidR="004B46F3">
        <w:t>a</w:t>
      </w:r>
      <w:r w:rsidR="00645232">
        <w:t>, broj poena</w:t>
      </w:r>
      <w:r w:rsidR="004B46F3">
        <w:t>).</w:t>
      </w:r>
    </w:p>
    <w:p w14:paraId="0852F0E2" w14:textId="77777777" w:rsidR="00D359DF" w:rsidRPr="00671E0B" w:rsidRDefault="00D359DF" w:rsidP="00D359DF">
      <w:pPr>
        <w:spacing w:after="120"/>
        <w:ind w:left="720"/>
      </w:pPr>
      <w:r w:rsidRPr="00671E0B">
        <w:rPr>
          <w:b/>
          <w:bCs/>
        </w:rPr>
        <w:t>Izuzetci:</w:t>
      </w:r>
    </w:p>
    <w:p w14:paraId="70EFCDDD" w14:textId="77777777" w:rsidR="00D359DF" w:rsidRPr="00F91EA9" w:rsidRDefault="00D359DF" w:rsidP="00D359DF">
      <w:pPr>
        <w:spacing w:after="120"/>
        <w:ind w:left="720"/>
      </w:pPr>
      <w:r>
        <w:t>Nema izuzetaka.</w:t>
      </w:r>
    </w:p>
    <w:p w14:paraId="3AB9873B" w14:textId="77777777" w:rsidR="00D359DF" w:rsidRPr="00671E0B" w:rsidRDefault="00D359DF" w:rsidP="00D359DF">
      <w:pPr>
        <w:spacing w:after="120"/>
        <w:ind w:left="720"/>
      </w:pPr>
      <w:r w:rsidRPr="00671E0B">
        <w:rPr>
          <w:b/>
          <w:bCs/>
        </w:rPr>
        <w:t>Posledice:</w:t>
      </w:r>
    </w:p>
    <w:p w14:paraId="7A85A44B" w14:textId="697D6F61" w:rsidR="00D359DF" w:rsidRDefault="009836EB" w:rsidP="00D359DF">
      <w:pPr>
        <w:pStyle w:val="BodyText"/>
      </w:pPr>
      <w:r>
        <w:t xml:space="preserve">Trenutna stranica je </w:t>
      </w:r>
      <w:r w:rsidR="00881EB6">
        <w:t>tabelarni prikaz rang liste korisnika.</w:t>
      </w:r>
    </w:p>
    <w:p w14:paraId="44D8A534" w14:textId="70D9DEF4" w:rsidR="00F22406" w:rsidRPr="00671E0B" w:rsidRDefault="0033004C" w:rsidP="00F22406">
      <w:pPr>
        <w:pStyle w:val="Heading2"/>
      </w:pPr>
      <w:bookmarkStart w:id="37" w:name="_Toc207294237"/>
      <w:r>
        <w:t xml:space="preserve">Komunikacija </w:t>
      </w:r>
      <w:r w:rsidR="00B64B86">
        <w:t>u cilju podrške</w:t>
      </w:r>
      <w:bookmarkEnd w:id="37"/>
    </w:p>
    <w:p w14:paraId="46469222" w14:textId="77777777" w:rsidR="00F22406" w:rsidRPr="00671E0B" w:rsidRDefault="00F22406" w:rsidP="00F22406">
      <w:pPr>
        <w:spacing w:after="120"/>
        <w:ind w:firstLine="720"/>
      </w:pPr>
      <w:r w:rsidRPr="00671E0B">
        <w:rPr>
          <w:b/>
          <w:bCs/>
        </w:rPr>
        <w:t>Kratak opis:</w:t>
      </w:r>
    </w:p>
    <w:p w14:paraId="1C60FED1" w14:textId="24A16C9D" w:rsidR="00F22406" w:rsidRPr="00671E0B" w:rsidRDefault="00B64B86" w:rsidP="00F22406">
      <w:pPr>
        <w:spacing w:after="120"/>
        <w:ind w:firstLine="720"/>
      </w:pPr>
      <w:r>
        <w:t>Postavljanje pitanja u vezi određene lekcije ili zadatka u cilju dobijanja podrške.</w:t>
      </w:r>
    </w:p>
    <w:p w14:paraId="501C50F2" w14:textId="77777777" w:rsidR="00F22406" w:rsidRPr="00671E0B" w:rsidRDefault="00F22406" w:rsidP="00F22406">
      <w:pPr>
        <w:spacing w:after="120"/>
        <w:ind w:firstLine="720"/>
      </w:pPr>
      <w:r w:rsidRPr="00671E0B">
        <w:rPr>
          <w:b/>
          <w:bCs/>
        </w:rPr>
        <w:t>Akteri:</w:t>
      </w:r>
    </w:p>
    <w:p w14:paraId="695A3684" w14:textId="77777777" w:rsidR="00F22406" w:rsidRPr="00671E0B" w:rsidRDefault="00F22406" w:rsidP="00F22406">
      <w:pPr>
        <w:spacing w:after="120"/>
        <w:ind w:firstLine="720"/>
      </w:pPr>
      <w:r>
        <w:t>Korisnik, Helper, Moderator, Administrator</w:t>
      </w:r>
      <w:r w:rsidRPr="00671E0B">
        <w:t>.</w:t>
      </w:r>
    </w:p>
    <w:p w14:paraId="44EA67A7" w14:textId="77777777" w:rsidR="00F22406" w:rsidRPr="00671E0B" w:rsidRDefault="00F22406" w:rsidP="00F22406">
      <w:pPr>
        <w:spacing w:after="120"/>
        <w:ind w:left="720"/>
      </w:pPr>
      <w:r w:rsidRPr="00671E0B">
        <w:rPr>
          <w:b/>
          <w:bCs/>
        </w:rPr>
        <w:t>Preduslovi:</w:t>
      </w:r>
    </w:p>
    <w:p w14:paraId="6F975B9D" w14:textId="4ED9FE3D" w:rsidR="00F22406" w:rsidRPr="00671E0B" w:rsidRDefault="00F22406" w:rsidP="00F22406">
      <w:pPr>
        <w:spacing w:after="120"/>
        <w:ind w:left="720"/>
      </w:pPr>
      <w:r w:rsidRPr="00671E0B">
        <w:t>Korisnik je prijavljen na platformu</w:t>
      </w:r>
      <w:r w:rsidR="00B64B86">
        <w:t xml:space="preserve"> i korisnik je trenutno na stranici detalja lekcije ili izazova</w:t>
      </w:r>
      <w:r w:rsidRPr="00671E0B">
        <w:t>.</w:t>
      </w:r>
    </w:p>
    <w:p w14:paraId="1CA29019" w14:textId="77777777" w:rsidR="00F22406" w:rsidRPr="00671E0B" w:rsidRDefault="00F22406" w:rsidP="00F22406">
      <w:pPr>
        <w:spacing w:after="120"/>
        <w:ind w:left="720"/>
      </w:pPr>
      <w:r w:rsidRPr="00671E0B">
        <w:rPr>
          <w:b/>
          <w:bCs/>
        </w:rPr>
        <w:t>Osnovni tok:</w:t>
      </w:r>
    </w:p>
    <w:p w14:paraId="6D6AD571" w14:textId="1B34FDF8" w:rsidR="00F22406" w:rsidRDefault="00B64B86" w:rsidP="00B64B86">
      <w:pPr>
        <w:pStyle w:val="ListParagraph"/>
        <w:numPr>
          <w:ilvl w:val="0"/>
          <w:numId w:val="41"/>
        </w:numPr>
        <w:spacing w:line="360" w:lineRule="auto"/>
      </w:pPr>
      <w:r>
        <w:t xml:space="preserve">Korisnik bira opciju </w:t>
      </w:r>
      <w:r w:rsidR="0084689C">
        <w:t>za podršku kako bi mogao da postavi pitanje.</w:t>
      </w:r>
    </w:p>
    <w:p w14:paraId="2351AB1E" w14:textId="166D1484" w:rsidR="0084689C" w:rsidRDefault="0084689C" w:rsidP="00B64B86">
      <w:pPr>
        <w:pStyle w:val="ListParagraph"/>
        <w:numPr>
          <w:ilvl w:val="0"/>
          <w:numId w:val="41"/>
        </w:numPr>
        <w:spacing w:line="360" w:lineRule="auto"/>
      </w:pPr>
      <w:r>
        <w:t>Korisnik u polju za poruku unosi pitanje i bira opciju za slanje.</w:t>
      </w:r>
    </w:p>
    <w:p w14:paraId="70BBDD79" w14:textId="0AFB40D1" w:rsidR="00234781" w:rsidRDefault="00234781" w:rsidP="00B64B86">
      <w:pPr>
        <w:pStyle w:val="ListParagraph"/>
        <w:numPr>
          <w:ilvl w:val="0"/>
          <w:numId w:val="41"/>
        </w:numPr>
        <w:spacing w:line="360" w:lineRule="auto"/>
      </w:pPr>
      <w:r>
        <w:t>Vrši se ažuriranje podataka u bazi.</w:t>
      </w:r>
    </w:p>
    <w:p w14:paraId="5766B2B3" w14:textId="4081E3CD" w:rsidR="00234781" w:rsidRDefault="00982B58" w:rsidP="007F56F1">
      <w:pPr>
        <w:pStyle w:val="ListParagraph"/>
        <w:numPr>
          <w:ilvl w:val="0"/>
          <w:numId w:val="41"/>
        </w:numPr>
        <w:spacing w:line="360" w:lineRule="auto"/>
      </w:pPr>
      <w:r>
        <w:t>Stranica se ažurira u realnom vremenu porukama od strane viših uloga i korisnika.</w:t>
      </w:r>
    </w:p>
    <w:p w14:paraId="5792E619" w14:textId="4072D286" w:rsidR="00982B58" w:rsidRDefault="00982B58" w:rsidP="00B64B86">
      <w:pPr>
        <w:pStyle w:val="ListParagraph"/>
        <w:numPr>
          <w:ilvl w:val="0"/>
          <w:numId w:val="41"/>
        </w:numPr>
        <w:spacing w:line="360" w:lineRule="auto"/>
      </w:pPr>
      <w:r>
        <w:t>Korisnik može odabrati ranije koverzacije (aktivne i arhivirane).</w:t>
      </w:r>
    </w:p>
    <w:p w14:paraId="68DDDDFE" w14:textId="01F36F65" w:rsidR="00982B58" w:rsidRDefault="00234781" w:rsidP="00B64B86">
      <w:pPr>
        <w:pStyle w:val="ListParagraph"/>
        <w:numPr>
          <w:ilvl w:val="0"/>
          <w:numId w:val="41"/>
        </w:numPr>
        <w:spacing w:line="360" w:lineRule="auto"/>
      </w:pPr>
      <w:r>
        <w:t>Korisnik može komunicirati u odabranim koverzacijama.</w:t>
      </w:r>
    </w:p>
    <w:p w14:paraId="4DB92D05" w14:textId="409D54F3" w:rsidR="00DD458D" w:rsidRDefault="00DD458D" w:rsidP="00B64B86">
      <w:pPr>
        <w:pStyle w:val="ListParagraph"/>
        <w:numPr>
          <w:ilvl w:val="0"/>
          <w:numId w:val="41"/>
        </w:numPr>
        <w:spacing w:line="360" w:lineRule="auto"/>
      </w:pPr>
      <w:r>
        <w:t>Korisnik može zatvoriti aktivnu konverzaciju u slučaju dobijanja odgovora.</w:t>
      </w:r>
    </w:p>
    <w:p w14:paraId="5A635B07" w14:textId="4E7E1C8F" w:rsidR="00DD458D" w:rsidRDefault="00DD458D" w:rsidP="00B64B86">
      <w:pPr>
        <w:pStyle w:val="ListParagraph"/>
        <w:numPr>
          <w:ilvl w:val="0"/>
          <w:numId w:val="41"/>
        </w:numPr>
        <w:spacing w:line="360" w:lineRule="auto"/>
      </w:pPr>
      <w:r>
        <w:t xml:space="preserve">Vrši se ažuriranje </w:t>
      </w:r>
      <w:r w:rsidR="00927689">
        <w:t>podataka u bazi.</w:t>
      </w:r>
    </w:p>
    <w:p w14:paraId="368B40AB" w14:textId="77777777" w:rsidR="00F22406" w:rsidRPr="00671E0B" w:rsidRDefault="00F22406" w:rsidP="00F22406">
      <w:pPr>
        <w:spacing w:after="120"/>
        <w:ind w:left="720"/>
      </w:pPr>
      <w:r w:rsidRPr="00671E0B">
        <w:rPr>
          <w:b/>
          <w:bCs/>
        </w:rPr>
        <w:t>Izuzetci:</w:t>
      </w:r>
    </w:p>
    <w:p w14:paraId="173CBA43" w14:textId="77777777" w:rsidR="00F22406" w:rsidRPr="00F91EA9" w:rsidRDefault="00F22406" w:rsidP="00F22406">
      <w:pPr>
        <w:spacing w:after="120"/>
        <w:ind w:left="720"/>
      </w:pPr>
      <w:r>
        <w:t>Nema izuzetaka.</w:t>
      </w:r>
    </w:p>
    <w:p w14:paraId="0FC26386" w14:textId="77777777" w:rsidR="00F22406" w:rsidRPr="00671E0B" w:rsidRDefault="00F22406" w:rsidP="00F22406">
      <w:pPr>
        <w:spacing w:after="120"/>
        <w:ind w:left="720"/>
      </w:pPr>
      <w:r w:rsidRPr="00671E0B">
        <w:rPr>
          <w:b/>
          <w:bCs/>
        </w:rPr>
        <w:t>Posledice:</w:t>
      </w:r>
    </w:p>
    <w:p w14:paraId="1EDAB335" w14:textId="05BE304B" w:rsidR="00F22406" w:rsidRDefault="00F22406" w:rsidP="00F22406">
      <w:pPr>
        <w:pStyle w:val="BodyText"/>
      </w:pPr>
      <w:r>
        <w:t xml:space="preserve">Trenutna stranica je </w:t>
      </w:r>
      <w:r w:rsidR="0060108F">
        <w:t>prikaz koverzacija i mogućnost slanja poruka.</w:t>
      </w:r>
    </w:p>
    <w:p w14:paraId="6233F947" w14:textId="36D3E1F1" w:rsidR="00D03AFD" w:rsidRPr="00671E0B" w:rsidRDefault="00D03AFD" w:rsidP="00D03AFD">
      <w:pPr>
        <w:pStyle w:val="Heading2"/>
      </w:pPr>
      <w:bookmarkStart w:id="38" w:name="_Toc207294238"/>
      <w:r>
        <w:t>Komunikacija u cilju podrške (Helper)</w:t>
      </w:r>
      <w:bookmarkEnd w:id="38"/>
    </w:p>
    <w:p w14:paraId="7EEEF1CE" w14:textId="77777777" w:rsidR="00D03AFD" w:rsidRPr="00671E0B" w:rsidRDefault="00D03AFD" w:rsidP="00D03AFD">
      <w:pPr>
        <w:spacing w:after="120"/>
        <w:ind w:firstLine="720"/>
      </w:pPr>
      <w:r w:rsidRPr="00671E0B">
        <w:rPr>
          <w:b/>
          <w:bCs/>
        </w:rPr>
        <w:t>Kratak opis:</w:t>
      </w:r>
    </w:p>
    <w:p w14:paraId="2FBF63F3" w14:textId="0D75D5A7" w:rsidR="00D03AFD" w:rsidRPr="00671E0B" w:rsidRDefault="00D03AFD" w:rsidP="00D03AFD">
      <w:pPr>
        <w:spacing w:after="120"/>
        <w:ind w:firstLine="720"/>
      </w:pPr>
      <w:r>
        <w:t>Odgovaranje na pitanja u vezi određene lekcije ili zadatka u cilju podrške.</w:t>
      </w:r>
    </w:p>
    <w:p w14:paraId="5C6A1B58" w14:textId="77777777" w:rsidR="00D03AFD" w:rsidRPr="00671E0B" w:rsidRDefault="00D03AFD" w:rsidP="00D03AFD">
      <w:pPr>
        <w:spacing w:after="120"/>
        <w:ind w:firstLine="720"/>
      </w:pPr>
      <w:r w:rsidRPr="00671E0B">
        <w:rPr>
          <w:b/>
          <w:bCs/>
        </w:rPr>
        <w:t>Akteri:</w:t>
      </w:r>
    </w:p>
    <w:p w14:paraId="6DA7F667" w14:textId="258703E9" w:rsidR="00D03AFD" w:rsidRPr="00671E0B" w:rsidRDefault="00D03AFD" w:rsidP="00D03AFD">
      <w:pPr>
        <w:spacing w:after="120"/>
        <w:ind w:firstLine="720"/>
      </w:pPr>
      <w:r>
        <w:t>Helper, Moderator, Administrator</w:t>
      </w:r>
      <w:r w:rsidRPr="00671E0B">
        <w:t>.</w:t>
      </w:r>
    </w:p>
    <w:p w14:paraId="5FA4BBC9" w14:textId="77777777" w:rsidR="00D03AFD" w:rsidRPr="00671E0B" w:rsidRDefault="00D03AFD" w:rsidP="00D03AFD">
      <w:pPr>
        <w:spacing w:after="120"/>
        <w:ind w:left="720"/>
      </w:pPr>
      <w:r w:rsidRPr="00671E0B">
        <w:rPr>
          <w:b/>
          <w:bCs/>
        </w:rPr>
        <w:t>Preduslovi:</w:t>
      </w:r>
    </w:p>
    <w:p w14:paraId="4DC4FD4A" w14:textId="1202325B" w:rsidR="00D03AFD" w:rsidRPr="00671E0B" w:rsidRDefault="00D03AFD" w:rsidP="00D03AFD">
      <w:pPr>
        <w:spacing w:after="120"/>
        <w:ind w:left="720"/>
      </w:pPr>
      <w:r w:rsidRPr="00671E0B">
        <w:t>Korisnik je prijavljen na platformu.</w:t>
      </w:r>
    </w:p>
    <w:p w14:paraId="1935CF9C" w14:textId="77777777" w:rsidR="00D03AFD" w:rsidRPr="00671E0B" w:rsidRDefault="00D03AFD" w:rsidP="00D03AFD">
      <w:pPr>
        <w:spacing w:after="120"/>
        <w:ind w:left="720"/>
      </w:pPr>
      <w:r w:rsidRPr="00671E0B">
        <w:rPr>
          <w:b/>
          <w:bCs/>
        </w:rPr>
        <w:t>Osnovni tok:</w:t>
      </w:r>
    </w:p>
    <w:p w14:paraId="04274677" w14:textId="5DF4EE44" w:rsidR="00D03AFD" w:rsidRDefault="00D03AFD" w:rsidP="00312CB9">
      <w:pPr>
        <w:pStyle w:val="ListParagraph"/>
        <w:numPr>
          <w:ilvl w:val="0"/>
          <w:numId w:val="42"/>
        </w:numPr>
        <w:spacing w:line="360" w:lineRule="auto"/>
      </w:pPr>
      <w:r>
        <w:t xml:space="preserve">Korisnik </w:t>
      </w:r>
      <w:r w:rsidR="0013675F">
        <w:t>otvara stranicu sa pitanjima korisnika.</w:t>
      </w:r>
    </w:p>
    <w:p w14:paraId="0854ADEE" w14:textId="34CE42A6" w:rsidR="0013675F" w:rsidRDefault="0013675F" w:rsidP="00312CB9">
      <w:pPr>
        <w:pStyle w:val="ListParagraph"/>
        <w:numPr>
          <w:ilvl w:val="0"/>
          <w:numId w:val="42"/>
        </w:numPr>
        <w:spacing w:line="360" w:lineRule="auto"/>
      </w:pPr>
      <w:r>
        <w:t xml:space="preserve">Prikazuju se </w:t>
      </w:r>
      <w:r w:rsidR="00DD458D">
        <w:t>aktivna (ili arhivirana) pitanja u zavisnosti od odabira korisnika.</w:t>
      </w:r>
    </w:p>
    <w:p w14:paraId="0A9BF1CD" w14:textId="69E1681A" w:rsidR="00DD458D" w:rsidRDefault="00DD458D" w:rsidP="00312CB9">
      <w:pPr>
        <w:pStyle w:val="ListParagraph"/>
        <w:numPr>
          <w:ilvl w:val="0"/>
          <w:numId w:val="42"/>
        </w:numPr>
        <w:spacing w:line="360" w:lineRule="auto"/>
      </w:pPr>
      <w:r>
        <w:t>Korisnik bira pitanje na koje želi da</w:t>
      </w:r>
      <w:r w:rsidR="00927689">
        <w:t xml:space="preserve"> odgovori.</w:t>
      </w:r>
    </w:p>
    <w:p w14:paraId="1657277D" w14:textId="438E53C1" w:rsidR="00927689" w:rsidRDefault="00927689" w:rsidP="00312CB9">
      <w:pPr>
        <w:pStyle w:val="ListParagraph"/>
        <w:numPr>
          <w:ilvl w:val="0"/>
          <w:numId w:val="42"/>
        </w:numPr>
        <w:spacing w:line="360" w:lineRule="auto"/>
      </w:pPr>
      <w:r>
        <w:t>Unosi odgovor u polje za poruku i bira opciju za slanje.</w:t>
      </w:r>
    </w:p>
    <w:p w14:paraId="36DBC73D" w14:textId="6F68129E" w:rsidR="00927689" w:rsidRDefault="00E777D1" w:rsidP="00312CB9">
      <w:pPr>
        <w:pStyle w:val="ListParagraph"/>
        <w:numPr>
          <w:ilvl w:val="0"/>
          <w:numId w:val="42"/>
        </w:numPr>
        <w:spacing w:line="360" w:lineRule="auto"/>
      </w:pPr>
      <w:r>
        <w:t>Vrši</w:t>
      </w:r>
      <w:r w:rsidR="00927689">
        <w:t xml:space="preserve"> se</w:t>
      </w:r>
      <w:r>
        <w:t xml:space="preserve"> ažuriranje</w:t>
      </w:r>
      <w:r w:rsidR="00927689">
        <w:t xml:space="preserve"> poda</w:t>
      </w:r>
      <w:r>
        <w:t>taka</w:t>
      </w:r>
      <w:r w:rsidR="00927689">
        <w:t xml:space="preserve"> u bazi.</w:t>
      </w:r>
    </w:p>
    <w:p w14:paraId="69693944" w14:textId="7DC95959" w:rsidR="00927689" w:rsidRDefault="00927689" w:rsidP="00927689">
      <w:pPr>
        <w:pStyle w:val="ListParagraph"/>
        <w:numPr>
          <w:ilvl w:val="0"/>
          <w:numId w:val="42"/>
        </w:numPr>
        <w:spacing w:line="360" w:lineRule="auto"/>
      </w:pPr>
      <w:r>
        <w:t>Stranica se ažurira u realnom vremenu porukama od strane korisnika.</w:t>
      </w:r>
    </w:p>
    <w:p w14:paraId="6CADEA4E" w14:textId="701A1FA8" w:rsidR="00927689" w:rsidRDefault="00927689" w:rsidP="00312CB9">
      <w:pPr>
        <w:pStyle w:val="ListParagraph"/>
        <w:numPr>
          <w:ilvl w:val="0"/>
          <w:numId w:val="42"/>
        </w:numPr>
        <w:spacing w:line="360" w:lineRule="auto"/>
      </w:pPr>
      <w:r>
        <w:t xml:space="preserve">Korisnik može zatvoriti konverzaciju </w:t>
      </w:r>
      <w:r w:rsidR="00E777D1">
        <w:t>kada smatra da je odgovor dat.</w:t>
      </w:r>
    </w:p>
    <w:p w14:paraId="0ED13919" w14:textId="134C5D0C" w:rsidR="00E777D1" w:rsidRDefault="00E777D1" w:rsidP="00312CB9">
      <w:pPr>
        <w:pStyle w:val="ListParagraph"/>
        <w:numPr>
          <w:ilvl w:val="0"/>
          <w:numId w:val="42"/>
        </w:numPr>
        <w:spacing w:line="360" w:lineRule="auto"/>
      </w:pPr>
      <w:r>
        <w:t>Vrši se ažuriranje podataka u bazi.</w:t>
      </w:r>
    </w:p>
    <w:p w14:paraId="71C6EFF6" w14:textId="77777777" w:rsidR="00D03AFD" w:rsidRPr="00671E0B" w:rsidRDefault="00D03AFD" w:rsidP="00D03AFD">
      <w:pPr>
        <w:spacing w:after="120"/>
        <w:ind w:left="720"/>
      </w:pPr>
      <w:r w:rsidRPr="00671E0B">
        <w:rPr>
          <w:b/>
          <w:bCs/>
        </w:rPr>
        <w:t>Izuzetci:</w:t>
      </w:r>
    </w:p>
    <w:p w14:paraId="77F09B10" w14:textId="77777777" w:rsidR="00D03AFD" w:rsidRPr="00F91EA9" w:rsidRDefault="00D03AFD" w:rsidP="00D03AFD">
      <w:pPr>
        <w:spacing w:after="120"/>
        <w:ind w:left="720"/>
      </w:pPr>
      <w:r>
        <w:t>Nema izuzetaka.</w:t>
      </w:r>
    </w:p>
    <w:p w14:paraId="6479A7D3" w14:textId="77777777" w:rsidR="00D03AFD" w:rsidRPr="00671E0B" w:rsidRDefault="00D03AFD" w:rsidP="00D03AFD">
      <w:pPr>
        <w:spacing w:after="120"/>
        <w:ind w:left="720"/>
      </w:pPr>
      <w:r w:rsidRPr="00671E0B">
        <w:rPr>
          <w:b/>
          <w:bCs/>
        </w:rPr>
        <w:t>Posledice:</w:t>
      </w:r>
    </w:p>
    <w:p w14:paraId="461301AC" w14:textId="260263D4" w:rsidR="00D03AFD" w:rsidRDefault="00D03AFD" w:rsidP="00D03AFD">
      <w:pPr>
        <w:pStyle w:val="BodyText"/>
      </w:pPr>
      <w:r>
        <w:t xml:space="preserve">Trenutna stranica je prikaz koverzacija i mogućnost slanja </w:t>
      </w:r>
      <w:r w:rsidR="007F56F1">
        <w:t>odgovora</w:t>
      </w:r>
      <w:r>
        <w:t>.</w:t>
      </w:r>
    </w:p>
    <w:p w14:paraId="3985E812" w14:textId="533C5D2D" w:rsidR="007123C1" w:rsidRPr="00671E0B" w:rsidRDefault="007123C1" w:rsidP="007123C1">
      <w:pPr>
        <w:pStyle w:val="Heading2"/>
      </w:pPr>
      <w:r>
        <w:t>Pretraživanje sadržaja na platformi</w:t>
      </w:r>
    </w:p>
    <w:p w14:paraId="6124C16B" w14:textId="77777777" w:rsidR="007123C1" w:rsidRPr="00671E0B" w:rsidRDefault="007123C1" w:rsidP="007123C1">
      <w:pPr>
        <w:spacing w:after="120"/>
        <w:ind w:firstLine="720"/>
      </w:pPr>
      <w:r w:rsidRPr="00671E0B">
        <w:rPr>
          <w:b/>
          <w:bCs/>
        </w:rPr>
        <w:t>Kratak opis:</w:t>
      </w:r>
    </w:p>
    <w:p w14:paraId="5A1D1FA1" w14:textId="07B6274D" w:rsidR="007123C1" w:rsidRPr="00671E0B" w:rsidRDefault="00E800BB" w:rsidP="007123C1">
      <w:pPr>
        <w:spacing w:after="120"/>
        <w:ind w:firstLine="720"/>
      </w:pPr>
      <w:r>
        <w:t xml:space="preserve">Pretraživanje sadržaja </w:t>
      </w:r>
      <w:r w:rsidR="00BE1791">
        <w:t>na osnovu ključne reči unete u odgovarajuće polje</w:t>
      </w:r>
      <w:r w:rsidR="00A253CB">
        <w:t>.</w:t>
      </w:r>
    </w:p>
    <w:p w14:paraId="2A5343B3" w14:textId="77777777" w:rsidR="007123C1" w:rsidRPr="00671E0B" w:rsidRDefault="007123C1" w:rsidP="007123C1">
      <w:pPr>
        <w:spacing w:after="120"/>
        <w:ind w:firstLine="720"/>
      </w:pPr>
      <w:r w:rsidRPr="00671E0B">
        <w:rPr>
          <w:b/>
          <w:bCs/>
        </w:rPr>
        <w:t>Akteri:</w:t>
      </w:r>
    </w:p>
    <w:p w14:paraId="5758E632" w14:textId="3B1E8A84" w:rsidR="007123C1" w:rsidRPr="00671E0B" w:rsidRDefault="00A253CB" w:rsidP="007123C1">
      <w:pPr>
        <w:spacing w:after="120"/>
        <w:ind w:firstLine="720"/>
      </w:pPr>
      <w:r>
        <w:t xml:space="preserve">Korisnik, </w:t>
      </w:r>
      <w:r w:rsidR="007123C1">
        <w:t>Helper, Moderator, Administrator</w:t>
      </w:r>
      <w:r w:rsidR="007123C1" w:rsidRPr="00671E0B">
        <w:t>.</w:t>
      </w:r>
    </w:p>
    <w:p w14:paraId="0883E089" w14:textId="77777777" w:rsidR="007123C1" w:rsidRPr="00671E0B" w:rsidRDefault="007123C1" w:rsidP="007123C1">
      <w:pPr>
        <w:spacing w:after="120"/>
        <w:ind w:left="720"/>
      </w:pPr>
      <w:r w:rsidRPr="00671E0B">
        <w:rPr>
          <w:b/>
          <w:bCs/>
        </w:rPr>
        <w:t>Preduslovi:</w:t>
      </w:r>
    </w:p>
    <w:p w14:paraId="4649AF7A" w14:textId="77777777" w:rsidR="007123C1" w:rsidRPr="00671E0B" w:rsidRDefault="007123C1" w:rsidP="007123C1">
      <w:pPr>
        <w:spacing w:after="120"/>
        <w:ind w:left="720"/>
      </w:pPr>
      <w:r w:rsidRPr="00671E0B">
        <w:t>Korisnik je prijavljen na platformu.</w:t>
      </w:r>
    </w:p>
    <w:p w14:paraId="13DDAEA5" w14:textId="77777777" w:rsidR="007123C1" w:rsidRPr="00671E0B" w:rsidRDefault="007123C1" w:rsidP="007123C1">
      <w:pPr>
        <w:spacing w:after="120"/>
        <w:ind w:left="720"/>
      </w:pPr>
      <w:r w:rsidRPr="00671E0B">
        <w:rPr>
          <w:b/>
          <w:bCs/>
        </w:rPr>
        <w:t>Osnovni tok:</w:t>
      </w:r>
    </w:p>
    <w:p w14:paraId="3A81A2D2" w14:textId="6DD6DC26" w:rsidR="007123C1" w:rsidRDefault="007123C1" w:rsidP="00A253CB">
      <w:pPr>
        <w:pStyle w:val="ListParagraph"/>
        <w:numPr>
          <w:ilvl w:val="0"/>
          <w:numId w:val="44"/>
        </w:numPr>
        <w:spacing w:line="360" w:lineRule="auto"/>
      </w:pPr>
      <w:r>
        <w:t xml:space="preserve">Korisnik </w:t>
      </w:r>
      <w:r w:rsidR="003750CF">
        <w:t>unosi ključnu reč u polje za pretragu</w:t>
      </w:r>
      <w:r w:rsidR="00495CA4">
        <w:t>, opciono sa prefiksom za specifikaciju tipa pretrage.</w:t>
      </w:r>
    </w:p>
    <w:p w14:paraId="1A501295" w14:textId="00AF1FF8" w:rsidR="007123C1" w:rsidRDefault="00DA5BEA" w:rsidP="00A253CB">
      <w:pPr>
        <w:pStyle w:val="ListParagraph"/>
        <w:numPr>
          <w:ilvl w:val="0"/>
          <w:numId w:val="44"/>
        </w:numPr>
        <w:spacing w:line="360" w:lineRule="auto"/>
      </w:pPr>
      <w:r>
        <w:t>Ko</w:t>
      </w:r>
      <w:r w:rsidR="00E56986">
        <w:t>risnik bira opciju za pretragu.</w:t>
      </w:r>
    </w:p>
    <w:p w14:paraId="0CE58BC4" w14:textId="45C3E9F8" w:rsidR="007123C1" w:rsidRDefault="00495CA4" w:rsidP="00A253CB">
      <w:pPr>
        <w:pStyle w:val="ListParagraph"/>
        <w:numPr>
          <w:ilvl w:val="0"/>
          <w:numId w:val="44"/>
        </w:numPr>
        <w:spacing w:line="360" w:lineRule="auto"/>
      </w:pPr>
      <w:r>
        <w:t>Vrši se pretraga podataka u bazi</w:t>
      </w:r>
      <w:r w:rsidR="0095327A">
        <w:t xml:space="preserve"> (lekcija, izazova, kurseva i korisnika)</w:t>
      </w:r>
      <w:r>
        <w:t xml:space="preserve"> i vraćanje klijentu.</w:t>
      </w:r>
    </w:p>
    <w:p w14:paraId="5D2F8311" w14:textId="7B90A14F" w:rsidR="007123C1" w:rsidRDefault="00495CA4" w:rsidP="00A253CB">
      <w:pPr>
        <w:pStyle w:val="ListParagraph"/>
        <w:numPr>
          <w:ilvl w:val="0"/>
          <w:numId w:val="44"/>
        </w:numPr>
        <w:spacing w:line="360" w:lineRule="auto"/>
      </w:pPr>
      <w:r>
        <w:t xml:space="preserve">Prikazuju se </w:t>
      </w:r>
      <w:r w:rsidR="00305E07">
        <w:t>podaci koji odgovaraju unetoj ključnoj re</w:t>
      </w:r>
      <w:r w:rsidR="00B4657B">
        <w:t>č</w:t>
      </w:r>
      <w:r w:rsidR="00305E07">
        <w:t>i.</w:t>
      </w:r>
    </w:p>
    <w:p w14:paraId="43D56E3A" w14:textId="7418D713" w:rsidR="002639C0" w:rsidRDefault="002639C0" w:rsidP="00A253CB">
      <w:pPr>
        <w:pStyle w:val="ListParagraph"/>
        <w:numPr>
          <w:ilvl w:val="0"/>
          <w:numId w:val="44"/>
        </w:numPr>
        <w:spacing w:line="360" w:lineRule="auto"/>
      </w:pPr>
      <w:r>
        <w:t>Unoliko nema rezultata prikazuje se poruka o tome.</w:t>
      </w:r>
    </w:p>
    <w:p w14:paraId="21331CA2" w14:textId="77777777" w:rsidR="007123C1" w:rsidRPr="00671E0B" w:rsidRDefault="007123C1" w:rsidP="007123C1">
      <w:pPr>
        <w:spacing w:after="120"/>
        <w:ind w:left="720"/>
      </w:pPr>
      <w:r w:rsidRPr="00671E0B">
        <w:rPr>
          <w:b/>
          <w:bCs/>
        </w:rPr>
        <w:t>Izuzetci:</w:t>
      </w:r>
    </w:p>
    <w:p w14:paraId="40DE408D" w14:textId="77777777" w:rsidR="007123C1" w:rsidRPr="00F91EA9" w:rsidRDefault="007123C1" w:rsidP="007123C1">
      <w:pPr>
        <w:spacing w:after="120"/>
        <w:ind w:left="720"/>
      </w:pPr>
      <w:r>
        <w:t>Nema izuzetaka.</w:t>
      </w:r>
    </w:p>
    <w:p w14:paraId="295F48ED" w14:textId="77777777" w:rsidR="007123C1" w:rsidRPr="00671E0B" w:rsidRDefault="007123C1" w:rsidP="007123C1">
      <w:pPr>
        <w:spacing w:after="120"/>
        <w:ind w:left="720"/>
      </w:pPr>
      <w:r w:rsidRPr="00671E0B">
        <w:rPr>
          <w:b/>
          <w:bCs/>
        </w:rPr>
        <w:t>Posledice:</w:t>
      </w:r>
    </w:p>
    <w:p w14:paraId="23C2B117" w14:textId="17E59A5B" w:rsidR="007123C1" w:rsidRPr="00671E0B" w:rsidRDefault="007123C1" w:rsidP="00E800BB">
      <w:pPr>
        <w:pStyle w:val="BodyText"/>
      </w:pPr>
      <w:r>
        <w:t xml:space="preserve">Trenutna stranica je prikaz </w:t>
      </w:r>
      <w:r w:rsidR="002639C0">
        <w:t>rezultata pretrage korisnika</w:t>
      </w:r>
      <w:r>
        <w:t>.</w:t>
      </w:r>
    </w:p>
    <w:p w14:paraId="32F727AB" w14:textId="506C0E2D" w:rsidR="006E5E1D" w:rsidRPr="00671E0B" w:rsidRDefault="006E5E1D" w:rsidP="006E5E1D">
      <w:pPr>
        <w:pStyle w:val="Heading1"/>
      </w:pPr>
      <w:bookmarkStart w:id="39" w:name="_Toc207294239"/>
      <w:r w:rsidRPr="00671E0B">
        <w:t>Dodatni zahtevi</w:t>
      </w:r>
      <w:bookmarkEnd w:id="39"/>
    </w:p>
    <w:p w14:paraId="4EB99334" w14:textId="77777777" w:rsidR="00834900" w:rsidRPr="00671E0B" w:rsidRDefault="00132780" w:rsidP="00834900">
      <w:pPr>
        <w:pStyle w:val="Heading2"/>
      </w:pPr>
      <w:bookmarkStart w:id="40" w:name="_Toc207294240"/>
      <w:r w:rsidRPr="00671E0B">
        <w:t>Funkcionalnost</w:t>
      </w:r>
      <w:bookmarkEnd w:id="40"/>
    </w:p>
    <w:p w14:paraId="405101B1" w14:textId="77777777" w:rsidR="006E5E1D" w:rsidRPr="00671E0B" w:rsidRDefault="00132780" w:rsidP="00132780">
      <w:pPr>
        <w:pStyle w:val="BodyText"/>
      </w:pPr>
      <w:r w:rsidRPr="00671E0B">
        <w:t>U ovom odeljku su specificirani funkcionalni zahtevi koji su zajednički za više slučajeva korišćenja</w:t>
      </w:r>
      <w:r w:rsidR="006E5E1D" w:rsidRPr="00671E0B">
        <w:t>.</w:t>
      </w:r>
    </w:p>
    <w:p w14:paraId="7EBAA7EE" w14:textId="725819C9" w:rsidR="00167FDF" w:rsidRPr="00671E0B" w:rsidRDefault="18B16630" w:rsidP="00DD0501">
      <w:pPr>
        <w:pStyle w:val="BodyText"/>
      </w:pPr>
      <w:r w:rsidRPr="00671E0B">
        <w:t>CyberionAcademy platforma</w:t>
      </w:r>
      <w:r w:rsidR="00167FDF" w:rsidRPr="00671E0B">
        <w:t xml:space="preserve"> </w:t>
      </w:r>
      <w:r w:rsidR="00DD0501" w:rsidRPr="00671E0B">
        <w:t>ne zahteva nikakve dodatne funkcionalnosti</w:t>
      </w:r>
      <w:r w:rsidR="00167FDF" w:rsidRPr="00671E0B">
        <w:t>.</w:t>
      </w:r>
    </w:p>
    <w:p w14:paraId="59C96459" w14:textId="77777777" w:rsidR="00834900" w:rsidRPr="00671E0B" w:rsidRDefault="00834900" w:rsidP="00834900">
      <w:pPr>
        <w:pStyle w:val="Heading2"/>
      </w:pPr>
      <w:bookmarkStart w:id="41" w:name="_Toc207294241"/>
      <w:r w:rsidRPr="00671E0B">
        <w:t>Upotrebivost</w:t>
      </w:r>
      <w:bookmarkEnd w:id="41"/>
    </w:p>
    <w:p w14:paraId="1E1B9329" w14:textId="77777777" w:rsidR="00834900" w:rsidRPr="00671E0B" w:rsidRDefault="00132780" w:rsidP="00E41E1D">
      <w:pPr>
        <w:pStyle w:val="BodyText"/>
      </w:pPr>
      <w:r w:rsidRPr="00671E0B">
        <w:t>U ovom odeljku su specificirani zahtevi</w:t>
      </w:r>
      <w:r w:rsidR="00E41E1D" w:rsidRPr="00671E0B">
        <w:t xml:space="preserve"> koji su vezani za, ili utiču na </w:t>
      </w:r>
      <w:r w:rsidRPr="00671E0B">
        <w:t>upotrebivosti sistema koji se razvija.</w:t>
      </w:r>
    </w:p>
    <w:p w14:paraId="22E943CB" w14:textId="77777777" w:rsidR="001517F6" w:rsidRPr="00671E0B" w:rsidRDefault="001517F6" w:rsidP="001517F6">
      <w:pPr>
        <w:pStyle w:val="BodyText"/>
        <w:keepNext/>
        <w:rPr>
          <w:b/>
          <w:bCs/>
        </w:rPr>
      </w:pPr>
      <w:r w:rsidRPr="00671E0B">
        <w:rPr>
          <w:b/>
          <w:bCs/>
        </w:rPr>
        <w:t>Korisnički interfejs prilagođen korisniku:</w:t>
      </w:r>
    </w:p>
    <w:p w14:paraId="69DA898D" w14:textId="467C607C" w:rsidR="001517F6" w:rsidRPr="00671E0B" w:rsidRDefault="00F220C7" w:rsidP="00F220C7">
      <w:pPr>
        <w:pStyle w:val="BodyText"/>
      </w:pPr>
      <w:r w:rsidRPr="00671E0B">
        <w:t xml:space="preserve">Korisnički interfejs </w:t>
      </w:r>
      <w:r w:rsidR="0795442E" w:rsidRPr="00671E0B">
        <w:t>CyberionAcademy platforme</w:t>
      </w:r>
      <w:r w:rsidRPr="00671E0B">
        <w:t xml:space="preserve"> će biti dizajniran tako da bude omogućeno jednostavno i intuitivno korišćenje bez potrebe za organizovanjem dodatne obuke. </w:t>
      </w:r>
    </w:p>
    <w:p w14:paraId="7FDBD902" w14:textId="77777777" w:rsidR="00834900" w:rsidRPr="00671E0B" w:rsidRDefault="00834900" w:rsidP="00834900">
      <w:pPr>
        <w:pStyle w:val="Heading2"/>
      </w:pPr>
      <w:bookmarkStart w:id="42" w:name="_Toc207294242"/>
      <w:r w:rsidRPr="00671E0B">
        <w:t>Pouzdanost</w:t>
      </w:r>
      <w:bookmarkEnd w:id="42"/>
    </w:p>
    <w:p w14:paraId="30212C6C" w14:textId="77777777" w:rsidR="00834900" w:rsidRPr="00671E0B" w:rsidRDefault="00E41E1D" w:rsidP="00834900">
      <w:pPr>
        <w:pStyle w:val="BodyText"/>
      </w:pPr>
      <w:r w:rsidRPr="00671E0B">
        <w:t>U ovom odeljku su specificirani zahtevi u pogledu pouzdanosti sistema koji se razvija.</w:t>
      </w:r>
    </w:p>
    <w:p w14:paraId="03B1E71B" w14:textId="77777777" w:rsidR="001517F6" w:rsidRPr="00671E0B" w:rsidRDefault="001517F6" w:rsidP="001517F6">
      <w:pPr>
        <w:pStyle w:val="BodyText"/>
        <w:keepNext/>
        <w:rPr>
          <w:b/>
          <w:bCs/>
        </w:rPr>
      </w:pPr>
      <w:r w:rsidRPr="00671E0B">
        <w:rPr>
          <w:b/>
          <w:bCs/>
        </w:rPr>
        <w:t>Dostupnost:</w:t>
      </w:r>
    </w:p>
    <w:p w14:paraId="5AFBAF4E" w14:textId="5C68B202" w:rsidR="001517F6" w:rsidRPr="00671E0B" w:rsidRDefault="00456A20" w:rsidP="00456A20">
      <w:pPr>
        <w:pStyle w:val="BodyText"/>
      </w:pPr>
      <w:r w:rsidRPr="00671E0B">
        <w:t>P</w:t>
      </w:r>
      <w:r w:rsidR="4E5DA4FA" w:rsidRPr="00671E0B">
        <w:t>latforma</w:t>
      </w:r>
      <w:r w:rsidRPr="00671E0B">
        <w:t xml:space="preserve"> će biti dostu</w:t>
      </w:r>
      <w:r w:rsidR="4B3A1785" w:rsidRPr="00671E0B">
        <w:t>pna</w:t>
      </w:r>
      <w:r w:rsidR="00682017">
        <w:t xml:space="preserve"> </w:t>
      </w:r>
      <w:r w:rsidRPr="00671E0B">
        <w:t>24 časa dnevno, 7 dana u nedelji. Vreme kada nije dos</w:t>
      </w:r>
      <w:r w:rsidR="0E028138" w:rsidRPr="00671E0B">
        <w:t>tupna</w:t>
      </w:r>
      <w:r w:rsidRPr="00671E0B">
        <w:t xml:space="preserve"> ne sme da pređe 10%.</w:t>
      </w:r>
    </w:p>
    <w:p w14:paraId="04811B88" w14:textId="77777777" w:rsidR="001517F6" w:rsidRPr="00671E0B" w:rsidRDefault="001517F6" w:rsidP="00456A20">
      <w:pPr>
        <w:pStyle w:val="BodyText"/>
        <w:keepNext/>
        <w:rPr>
          <w:b/>
          <w:bCs/>
        </w:rPr>
      </w:pPr>
      <w:r w:rsidRPr="00671E0B">
        <w:rPr>
          <w:b/>
          <w:bCs/>
        </w:rPr>
        <w:t>Srednje vreme između otkaza:</w:t>
      </w:r>
    </w:p>
    <w:p w14:paraId="6809DBDD" w14:textId="77777777" w:rsidR="001517F6" w:rsidRPr="00671E0B" w:rsidRDefault="00456A20" w:rsidP="00456A20">
      <w:pPr>
        <w:pStyle w:val="BodyText"/>
      </w:pPr>
      <w:r w:rsidRPr="00671E0B">
        <w:t>Srednje vreme između dva sukcesivna otkaza ne sme da padne ispod 120 sati.</w:t>
      </w:r>
    </w:p>
    <w:p w14:paraId="5D44949C" w14:textId="77777777" w:rsidR="00834900" w:rsidRPr="00671E0B" w:rsidRDefault="00834900" w:rsidP="00834900">
      <w:pPr>
        <w:pStyle w:val="Heading2"/>
      </w:pPr>
      <w:bookmarkStart w:id="43" w:name="_Toc207294243"/>
      <w:r w:rsidRPr="00671E0B">
        <w:t>Performanse</w:t>
      </w:r>
      <w:bookmarkEnd w:id="43"/>
    </w:p>
    <w:p w14:paraId="2B061105" w14:textId="77777777" w:rsidR="00834900" w:rsidRPr="00671E0B" w:rsidRDefault="00E41E1D" w:rsidP="00E41E1D">
      <w:pPr>
        <w:pStyle w:val="BodyText"/>
      </w:pPr>
      <w:r w:rsidRPr="00671E0B">
        <w:t>U ovom odeljku su specificirani zahtevi koji definišu željene performanse sistema koji se razvija.</w:t>
      </w:r>
    </w:p>
    <w:p w14:paraId="22C7B952" w14:textId="77777777" w:rsidR="001517F6" w:rsidRPr="00671E0B" w:rsidRDefault="001517F6" w:rsidP="001517F6">
      <w:pPr>
        <w:pStyle w:val="BodyText"/>
        <w:keepNext/>
        <w:rPr>
          <w:b/>
          <w:bCs/>
        </w:rPr>
      </w:pPr>
      <w:r w:rsidRPr="00671E0B">
        <w:rPr>
          <w:b/>
          <w:bCs/>
        </w:rPr>
        <w:t>Broj korisnika koji simultano pristupaju:</w:t>
      </w:r>
    </w:p>
    <w:p w14:paraId="631D43B9" w14:textId="77777777" w:rsidR="001517F6" w:rsidRPr="00671E0B" w:rsidRDefault="00037080" w:rsidP="00037080">
      <w:pPr>
        <w:pStyle w:val="BodyText"/>
      </w:pPr>
      <w:r w:rsidRPr="00671E0B">
        <w:t>Sistem će da podrži do 1000 simultanih pristupa korisnika</w:t>
      </w:r>
      <w:r w:rsidR="00206198" w:rsidRPr="00671E0B">
        <w:t xml:space="preserve"> portalu</w:t>
      </w:r>
      <w:r w:rsidRPr="00671E0B">
        <w:t>.</w:t>
      </w:r>
      <w:r w:rsidR="00F220C7" w:rsidRPr="00671E0B">
        <w:t xml:space="preserve"> </w:t>
      </w:r>
    </w:p>
    <w:p w14:paraId="74BBEE3D" w14:textId="77777777" w:rsidR="001517F6" w:rsidRPr="00671E0B" w:rsidRDefault="001517F6" w:rsidP="00456A20">
      <w:pPr>
        <w:pStyle w:val="BodyText"/>
        <w:keepNext/>
        <w:rPr>
          <w:b/>
          <w:bCs/>
        </w:rPr>
      </w:pPr>
      <w:r w:rsidRPr="00671E0B">
        <w:rPr>
          <w:b/>
          <w:bCs/>
        </w:rPr>
        <w:t xml:space="preserve">Vreme odziva </w:t>
      </w:r>
      <w:r w:rsidR="00456A20" w:rsidRPr="00671E0B">
        <w:rPr>
          <w:b/>
          <w:bCs/>
        </w:rPr>
        <w:t xml:space="preserve">za pristup </w:t>
      </w:r>
      <w:r w:rsidRPr="00671E0B">
        <w:rPr>
          <w:b/>
          <w:bCs/>
        </w:rPr>
        <w:t>baz</w:t>
      </w:r>
      <w:r w:rsidR="00456A20" w:rsidRPr="00671E0B">
        <w:rPr>
          <w:b/>
          <w:bCs/>
        </w:rPr>
        <w:t>i</w:t>
      </w:r>
      <w:r w:rsidRPr="00671E0B">
        <w:rPr>
          <w:b/>
          <w:bCs/>
        </w:rPr>
        <w:t xml:space="preserve"> podataka:</w:t>
      </w:r>
    </w:p>
    <w:p w14:paraId="68AF98C9" w14:textId="77777777" w:rsidR="001517F6" w:rsidRPr="00671E0B" w:rsidRDefault="00677488" w:rsidP="00677488">
      <w:pPr>
        <w:pStyle w:val="BodyText"/>
      </w:pPr>
      <w:r w:rsidRPr="00671E0B">
        <w:t>Vreme potrebno za pristupanje bazi podataka u cilju izvršenje nekog upita ne sme da veće od 5 sekundi.</w:t>
      </w:r>
    </w:p>
    <w:p w14:paraId="33855653" w14:textId="77777777" w:rsidR="00834900" w:rsidRPr="00671E0B" w:rsidRDefault="00E41E1D" w:rsidP="00E41E1D">
      <w:pPr>
        <w:pStyle w:val="Heading2"/>
      </w:pPr>
      <w:bookmarkStart w:id="44" w:name="_Toc207294244"/>
      <w:r w:rsidRPr="00671E0B">
        <w:t>Podrška i održavanje</w:t>
      </w:r>
      <w:bookmarkEnd w:id="44"/>
    </w:p>
    <w:p w14:paraId="1D4D78EF" w14:textId="77777777" w:rsidR="00834900" w:rsidRPr="00671E0B" w:rsidRDefault="00E41E1D" w:rsidP="00E41E1D">
      <w:pPr>
        <w:pStyle w:val="BodyText"/>
      </w:pPr>
      <w:r w:rsidRPr="00671E0B">
        <w:t>U ovom odeljku su specificirani zahtevi koji treba da poboljšaju stepen podrške i mogućnost održavanja sistema koji se razvija.</w:t>
      </w:r>
    </w:p>
    <w:p w14:paraId="402526F1" w14:textId="22D563C4" w:rsidR="00114E2C" w:rsidRPr="00671E0B" w:rsidRDefault="31FA48E7" w:rsidP="00114E2C">
      <w:pPr>
        <w:pStyle w:val="BodyText"/>
      </w:pPr>
      <w:r w:rsidRPr="00671E0B">
        <w:t>CyberionAcademy</w:t>
      </w:r>
      <w:r w:rsidR="00114E2C" w:rsidRPr="00671E0B">
        <w:t xml:space="preserve"> ne zahteva posebnu podršku i održavanje.</w:t>
      </w:r>
    </w:p>
    <w:p w14:paraId="6C53B547" w14:textId="77777777" w:rsidR="00834900" w:rsidRPr="00671E0B" w:rsidRDefault="00834900" w:rsidP="00E41E1D">
      <w:pPr>
        <w:pStyle w:val="Heading2"/>
      </w:pPr>
      <w:bookmarkStart w:id="45" w:name="_Toc207294245"/>
      <w:r w:rsidRPr="00671E0B">
        <w:t>Ograničenja</w:t>
      </w:r>
      <w:bookmarkEnd w:id="45"/>
    </w:p>
    <w:p w14:paraId="625E5ACE" w14:textId="77777777" w:rsidR="00834900" w:rsidRPr="00671E0B" w:rsidRDefault="00E41E1D" w:rsidP="00E41E1D">
      <w:pPr>
        <w:pStyle w:val="BodyText"/>
      </w:pPr>
      <w:r w:rsidRPr="00671E0B">
        <w:t>U ovom odeljku su specificirana ograničenja kojih se treba pridržavati pri projektovanju sistema koji se razvija.</w:t>
      </w:r>
    </w:p>
    <w:p w14:paraId="58CE6DF8" w14:textId="77777777" w:rsidR="00456A20" w:rsidRPr="00671E0B" w:rsidRDefault="00A8646C" w:rsidP="00456A20">
      <w:pPr>
        <w:pStyle w:val="BodyText"/>
        <w:keepNext/>
        <w:rPr>
          <w:b/>
          <w:bCs/>
        </w:rPr>
      </w:pPr>
      <w:r w:rsidRPr="00671E0B">
        <w:rPr>
          <w:b/>
          <w:bCs/>
        </w:rPr>
        <w:t>Hardverska platforma</w:t>
      </w:r>
      <w:r w:rsidR="00456A20" w:rsidRPr="00671E0B">
        <w:rPr>
          <w:b/>
          <w:bCs/>
        </w:rPr>
        <w:t>:</w:t>
      </w:r>
    </w:p>
    <w:p w14:paraId="025DBAD5" w14:textId="1CF66C21" w:rsidR="00A8646C" w:rsidRPr="00671E0B" w:rsidRDefault="00A8646C" w:rsidP="00A8646C">
      <w:pPr>
        <w:pStyle w:val="BodyText"/>
      </w:pPr>
      <w:r w:rsidRPr="00671E0B">
        <w:t xml:space="preserve">Klijentski deo sistema treba da ima mogućnost izvršavanja na bilo kom PC računaru sa minimum </w:t>
      </w:r>
      <w:r w:rsidR="005730EC">
        <w:t>Intel i3</w:t>
      </w:r>
      <w:r w:rsidR="0041736D">
        <w:t>-8100</w:t>
      </w:r>
      <w:r w:rsidRPr="00671E0B">
        <w:t xml:space="preserve"> i </w:t>
      </w:r>
      <w:r w:rsidR="00131F52">
        <w:t>4</w:t>
      </w:r>
      <w:r w:rsidR="00AE05C4">
        <w:t>G</w:t>
      </w:r>
      <w:r w:rsidRPr="00671E0B">
        <w:t xml:space="preserve">B RAM memorije. </w:t>
      </w:r>
    </w:p>
    <w:p w14:paraId="4F9B47D8" w14:textId="74887F96" w:rsidR="004113EF" w:rsidRPr="00671E0B" w:rsidRDefault="00A8646C" w:rsidP="00A8646C">
      <w:pPr>
        <w:pStyle w:val="BodyText"/>
      </w:pPr>
      <w:r w:rsidRPr="00671E0B">
        <w:t xml:space="preserve">Serverski deo sistema će raditi na PC računaru sa procesorom </w:t>
      </w:r>
      <w:r w:rsidR="005B38AE">
        <w:t>Ryzen 7 5700x</w:t>
      </w:r>
      <w:r w:rsidRPr="00671E0B">
        <w:t xml:space="preserve"> i </w:t>
      </w:r>
      <w:r w:rsidR="005E3919">
        <w:t>64</w:t>
      </w:r>
      <w:r w:rsidRPr="00671E0B">
        <w:t>GB RAM memorije.</w:t>
      </w:r>
    </w:p>
    <w:p w14:paraId="6F4141E7" w14:textId="77777777" w:rsidR="00456A20" w:rsidRPr="00671E0B" w:rsidRDefault="00456A20" w:rsidP="00456A20">
      <w:pPr>
        <w:pStyle w:val="BodyText"/>
        <w:keepNext/>
        <w:rPr>
          <w:b/>
          <w:bCs/>
        </w:rPr>
      </w:pPr>
      <w:r w:rsidRPr="00671E0B">
        <w:rPr>
          <w:b/>
          <w:bCs/>
        </w:rPr>
        <w:t>Tipovi Web čitača:</w:t>
      </w:r>
    </w:p>
    <w:p w14:paraId="488E877B" w14:textId="77777777" w:rsidR="007D781B" w:rsidRPr="00A34913" w:rsidRDefault="007D781B" w:rsidP="007D781B">
      <w:pPr>
        <w:pStyle w:val="BodyText"/>
        <w:spacing w:before="120"/>
      </w:pPr>
      <w:r w:rsidRPr="00A34913">
        <w:t>Korisnički interfejs Web aplikacije mora da bude optimizovan za sledeće Web pregledače:</w:t>
      </w:r>
    </w:p>
    <w:p w14:paraId="1EF064FC" w14:textId="77777777" w:rsidR="007D781B" w:rsidRPr="00A34913" w:rsidRDefault="007D781B" w:rsidP="007D781B">
      <w:pPr>
        <w:pStyle w:val="ListParagraph"/>
        <w:numPr>
          <w:ilvl w:val="0"/>
          <w:numId w:val="43"/>
        </w:numPr>
        <w:spacing w:line="360" w:lineRule="auto"/>
      </w:pPr>
      <w:r w:rsidRPr="00A34913">
        <w:t>Google Chrome (poslednja stabilna verzija)</w:t>
      </w:r>
    </w:p>
    <w:p w14:paraId="075ECF39" w14:textId="77777777" w:rsidR="007D781B" w:rsidRPr="00A34913" w:rsidRDefault="007D781B" w:rsidP="007D781B">
      <w:pPr>
        <w:pStyle w:val="ListParagraph"/>
        <w:numPr>
          <w:ilvl w:val="0"/>
          <w:numId w:val="43"/>
        </w:numPr>
        <w:spacing w:line="360" w:lineRule="auto"/>
      </w:pPr>
      <w:r w:rsidRPr="00A34913">
        <w:t>Mozilla Firefox (poslednja stabilna verzija)</w:t>
      </w:r>
    </w:p>
    <w:p w14:paraId="358A1C2D" w14:textId="35FA598A" w:rsidR="00834900" w:rsidRDefault="007D781B" w:rsidP="007D781B">
      <w:pPr>
        <w:pStyle w:val="ListParagraph"/>
        <w:numPr>
          <w:ilvl w:val="0"/>
          <w:numId w:val="43"/>
        </w:numPr>
        <w:spacing w:line="360" w:lineRule="auto"/>
      </w:pPr>
      <w:r w:rsidRPr="00A34913">
        <w:t>Microsoft Edge (poslednja stabilna verzija)</w:t>
      </w:r>
    </w:p>
    <w:p w14:paraId="76A5411C" w14:textId="200A2B85" w:rsidR="003E08F2" w:rsidRDefault="003E08F2" w:rsidP="007D781B">
      <w:pPr>
        <w:pStyle w:val="ListParagraph"/>
        <w:numPr>
          <w:ilvl w:val="0"/>
          <w:numId w:val="43"/>
        </w:numPr>
        <w:spacing w:line="360" w:lineRule="auto"/>
      </w:pPr>
      <w:r>
        <w:t xml:space="preserve">Brave </w:t>
      </w:r>
      <w:r w:rsidR="008D44FE">
        <w:t xml:space="preserve"> </w:t>
      </w:r>
      <w:r w:rsidR="008D44FE" w:rsidRPr="00A34913">
        <w:t>(poslednja stabilna verzija)</w:t>
      </w:r>
    </w:p>
    <w:p w14:paraId="6E45211E" w14:textId="5400A074" w:rsidR="008D44FE" w:rsidRPr="00C26410" w:rsidRDefault="002F0321" w:rsidP="007D781B">
      <w:pPr>
        <w:pStyle w:val="ListParagraph"/>
        <w:numPr>
          <w:ilvl w:val="0"/>
          <w:numId w:val="43"/>
        </w:numPr>
        <w:spacing w:line="360" w:lineRule="auto"/>
      </w:pPr>
      <w:r>
        <w:t xml:space="preserve">Apple </w:t>
      </w:r>
      <w:r w:rsidR="00C43230">
        <w:t xml:space="preserve">Safari </w:t>
      </w:r>
      <w:r w:rsidR="00C43230" w:rsidRPr="00A34913">
        <w:t>(poslednja stabilna verzija)</w:t>
      </w:r>
    </w:p>
    <w:sectPr w:rsidR="008D44FE" w:rsidRPr="00C26410">
      <w:headerReference w:type="default" r:id="rId23"/>
      <w:footerReference w:type="default" r:id="rId24"/>
      <w:headerReference w:type="first" r:id="rId25"/>
      <w:footerReference w:type="first" r:id="rId26"/>
      <w:pgSz w:w="12240" w:h="15840" w:code="1"/>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999BD" w14:textId="77777777" w:rsidR="00067F5E" w:rsidRPr="00671E0B" w:rsidRDefault="00067F5E">
      <w:r w:rsidRPr="00671E0B">
        <w:separator/>
      </w:r>
    </w:p>
  </w:endnote>
  <w:endnote w:type="continuationSeparator" w:id="0">
    <w:p w14:paraId="2713EC8C" w14:textId="77777777" w:rsidR="00067F5E" w:rsidRPr="00671E0B" w:rsidRDefault="00067F5E">
      <w:r w:rsidRPr="00671E0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02B85" w14:textId="77777777" w:rsidR="002C12A7" w:rsidRPr="00671E0B" w:rsidRDefault="002C12A7">
    <w:pPr>
      <w:pStyle w:val="Footer"/>
      <w:framePr w:wrap="around" w:vAnchor="text" w:hAnchor="margin" w:xAlign="right" w:y="1"/>
      <w:rPr>
        <w:rStyle w:val="PageNumber"/>
      </w:rPr>
    </w:pPr>
    <w:r w:rsidRPr="00671E0B">
      <w:rPr>
        <w:rStyle w:val="PageNumber"/>
      </w:rPr>
      <w:fldChar w:fldCharType="begin"/>
    </w:r>
    <w:r w:rsidRPr="00671E0B">
      <w:rPr>
        <w:rStyle w:val="PageNumber"/>
      </w:rPr>
      <w:instrText xml:space="preserve">PAGE  </w:instrText>
    </w:r>
    <w:r w:rsidRPr="00671E0B">
      <w:rPr>
        <w:rStyle w:val="PageNumber"/>
      </w:rPr>
      <w:fldChar w:fldCharType="end"/>
    </w:r>
  </w:p>
  <w:p w14:paraId="4A3249DC" w14:textId="77777777" w:rsidR="002C12A7" w:rsidRPr="00671E0B" w:rsidRDefault="002C12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08"/>
      <w:gridCol w:w="4050"/>
      <w:gridCol w:w="2628"/>
    </w:tblGrid>
    <w:tr w:rsidR="002C12A7" w:rsidRPr="00671E0B" w14:paraId="28EBF4B8" w14:textId="77777777">
      <w:tc>
        <w:tcPr>
          <w:tcW w:w="2808" w:type="dxa"/>
          <w:tcBorders>
            <w:top w:val="nil"/>
            <w:left w:val="nil"/>
            <w:bottom w:val="nil"/>
            <w:right w:val="nil"/>
          </w:tcBorders>
        </w:tcPr>
        <w:p w14:paraId="6C799747" w14:textId="77777777" w:rsidR="002C12A7" w:rsidRPr="00671E0B" w:rsidRDefault="002C12A7">
          <w:pPr>
            <w:ind w:right="360"/>
          </w:pPr>
          <w:r w:rsidRPr="00671E0B">
            <w:t>Poverljivo</w:t>
          </w:r>
        </w:p>
      </w:tc>
      <w:tc>
        <w:tcPr>
          <w:tcW w:w="4050" w:type="dxa"/>
          <w:tcBorders>
            <w:top w:val="nil"/>
            <w:left w:val="nil"/>
            <w:bottom w:val="nil"/>
            <w:right w:val="nil"/>
          </w:tcBorders>
        </w:tcPr>
        <w:p w14:paraId="0FAD65E6" w14:textId="37CCECF1" w:rsidR="002C12A7" w:rsidRPr="00671E0B" w:rsidRDefault="002C12A7">
          <w:pPr>
            <w:jc w:val="center"/>
          </w:pPr>
          <w:r w:rsidRPr="00671E0B">
            <w:rPr>
              <w:rFonts w:ascii="Symbol" w:eastAsia="Symbol" w:hAnsi="Symbol" w:cs="Symbol"/>
            </w:rPr>
            <w:t>Ó</w:t>
          </w:r>
          <w:r w:rsidR="00887442" w:rsidRPr="00671E0B">
            <w:t>CyberionAcademy</w:t>
          </w:r>
          <w:r w:rsidRPr="00671E0B">
            <w:t>, 20</w:t>
          </w:r>
          <w:r w:rsidR="00887442" w:rsidRPr="00671E0B">
            <w:t>25</w:t>
          </w:r>
        </w:p>
      </w:tc>
      <w:tc>
        <w:tcPr>
          <w:tcW w:w="2628" w:type="dxa"/>
          <w:tcBorders>
            <w:top w:val="nil"/>
            <w:left w:val="nil"/>
            <w:bottom w:val="nil"/>
            <w:right w:val="nil"/>
          </w:tcBorders>
        </w:tcPr>
        <w:p w14:paraId="0A2AD9A3" w14:textId="77777777" w:rsidR="002C12A7" w:rsidRPr="00671E0B" w:rsidRDefault="002C12A7">
          <w:pPr>
            <w:jc w:val="right"/>
          </w:pPr>
          <w:r w:rsidRPr="00671E0B">
            <w:t xml:space="preserve">Strana </w:t>
          </w:r>
          <w:r w:rsidRPr="00671E0B">
            <w:rPr>
              <w:rStyle w:val="PageNumber"/>
            </w:rPr>
            <w:fldChar w:fldCharType="begin"/>
          </w:r>
          <w:r w:rsidRPr="00671E0B">
            <w:rPr>
              <w:rStyle w:val="PageNumber"/>
            </w:rPr>
            <w:instrText xml:space="preserve"> PAGE </w:instrText>
          </w:r>
          <w:r w:rsidRPr="00671E0B">
            <w:rPr>
              <w:rStyle w:val="PageNumber"/>
            </w:rPr>
            <w:fldChar w:fldCharType="separate"/>
          </w:r>
          <w:r w:rsidR="00723D7F" w:rsidRPr="00671E0B">
            <w:rPr>
              <w:rStyle w:val="PageNumber"/>
            </w:rPr>
            <w:t>4</w:t>
          </w:r>
          <w:r w:rsidRPr="00671E0B">
            <w:rPr>
              <w:rStyle w:val="PageNumber"/>
            </w:rPr>
            <w:fldChar w:fldCharType="end"/>
          </w:r>
          <w:r w:rsidRPr="00671E0B">
            <w:rPr>
              <w:rStyle w:val="PageNumber"/>
            </w:rPr>
            <w:t xml:space="preserve"> od </w:t>
          </w:r>
          <w:fldSimple w:instr="NUMPAGES  \* MERGEFORMAT">
            <w:r w:rsidR="00723D7F" w:rsidRPr="00671E0B">
              <w:rPr>
                <w:rStyle w:val="PageNumber"/>
              </w:rPr>
              <w:t>19</w:t>
            </w:r>
          </w:fldSimple>
        </w:p>
      </w:tc>
    </w:tr>
  </w:tbl>
  <w:p w14:paraId="7F17FAA6" w14:textId="77777777" w:rsidR="002C12A7" w:rsidRPr="00671E0B" w:rsidRDefault="002C12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90015" w14:textId="77777777" w:rsidR="002C12A7" w:rsidRPr="00671E0B" w:rsidRDefault="002C12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BA961" w14:textId="77777777" w:rsidR="00067F5E" w:rsidRPr="00671E0B" w:rsidRDefault="00067F5E">
      <w:r w:rsidRPr="00671E0B">
        <w:separator/>
      </w:r>
    </w:p>
  </w:footnote>
  <w:footnote w:type="continuationSeparator" w:id="0">
    <w:p w14:paraId="379F3CB4" w14:textId="77777777" w:rsidR="00067F5E" w:rsidRPr="00671E0B" w:rsidRDefault="00067F5E">
      <w:r w:rsidRPr="00671E0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E169D" w14:textId="77777777" w:rsidR="002C12A7" w:rsidRPr="00671E0B" w:rsidRDefault="002C12A7">
    <w:pPr>
      <w:rPr>
        <w:sz w:val="24"/>
      </w:rPr>
    </w:pPr>
  </w:p>
  <w:p w14:paraId="6A963EBA" w14:textId="77777777" w:rsidR="002C12A7" w:rsidRPr="00671E0B" w:rsidRDefault="002C12A7">
    <w:pPr>
      <w:pBdr>
        <w:top w:val="single" w:sz="6" w:space="1" w:color="auto"/>
      </w:pBdr>
      <w:rPr>
        <w:sz w:val="24"/>
      </w:rPr>
    </w:pPr>
  </w:p>
  <w:p w14:paraId="20F16088" w14:textId="40620DE3" w:rsidR="002C12A7" w:rsidRPr="00671E0B" w:rsidRDefault="00887442">
    <w:pPr>
      <w:pBdr>
        <w:bottom w:val="single" w:sz="6" w:space="1" w:color="auto"/>
      </w:pBdr>
      <w:jc w:val="right"/>
      <w:rPr>
        <w:rFonts w:ascii="Arial" w:hAnsi="Arial"/>
        <w:b/>
        <w:sz w:val="36"/>
      </w:rPr>
    </w:pPr>
    <w:r w:rsidRPr="00671E0B">
      <w:rPr>
        <w:rFonts w:ascii="Arial" w:hAnsi="Arial"/>
        <w:b/>
        <w:sz w:val="36"/>
      </w:rPr>
      <w:t>ElHackers</w:t>
    </w:r>
  </w:p>
  <w:p w14:paraId="6710F7A7" w14:textId="77777777" w:rsidR="002C12A7" w:rsidRPr="00671E0B" w:rsidRDefault="002C12A7">
    <w:pPr>
      <w:pBdr>
        <w:bottom w:val="single" w:sz="6" w:space="1" w:color="auto"/>
      </w:pBdr>
      <w:jc w:val="right"/>
      <w:rPr>
        <w:sz w:val="24"/>
      </w:rPr>
    </w:pPr>
  </w:p>
  <w:p w14:paraId="10F9AEFE" w14:textId="77777777" w:rsidR="002C12A7" w:rsidRPr="00671E0B" w:rsidRDefault="002C12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2C12A7" w:rsidRPr="00671E0B" w14:paraId="2B12F7E9" w14:textId="77777777">
      <w:tc>
        <w:tcPr>
          <w:tcW w:w="6379" w:type="dxa"/>
        </w:tcPr>
        <w:p w14:paraId="2D334143" w14:textId="7FC45A39" w:rsidR="002C12A7" w:rsidRPr="00671E0B" w:rsidRDefault="00887442">
          <w:r w:rsidRPr="00671E0B">
            <w:t>CyberionAcademy</w:t>
          </w:r>
        </w:p>
      </w:tc>
      <w:tc>
        <w:tcPr>
          <w:tcW w:w="3179" w:type="dxa"/>
        </w:tcPr>
        <w:p w14:paraId="225B7E8F" w14:textId="77777777" w:rsidR="002C12A7" w:rsidRPr="00671E0B" w:rsidRDefault="002C12A7">
          <w:pPr>
            <w:tabs>
              <w:tab w:val="left" w:pos="1135"/>
            </w:tabs>
            <w:spacing w:before="40"/>
            <w:ind w:right="68"/>
          </w:pPr>
          <w:r w:rsidRPr="00671E0B">
            <w:t xml:space="preserve">  Verzija:           1.0</w:t>
          </w:r>
        </w:p>
      </w:tc>
    </w:tr>
    <w:tr w:rsidR="002C12A7" w:rsidRPr="00671E0B" w14:paraId="22C4D557" w14:textId="77777777">
      <w:tc>
        <w:tcPr>
          <w:tcW w:w="6379" w:type="dxa"/>
        </w:tcPr>
        <w:p w14:paraId="11BD75D2" w14:textId="77777777" w:rsidR="002C12A7" w:rsidRPr="00671E0B" w:rsidRDefault="002C12A7">
          <w:r w:rsidRPr="00671E0B">
            <w:t>Specifikacija zahteva</w:t>
          </w:r>
        </w:p>
      </w:tc>
      <w:tc>
        <w:tcPr>
          <w:tcW w:w="3179" w:type="dxa"/>
        </w:tcPr>
        <w:p w14:paraId="2C5DBA67" w14:textId="2AE59BF7" w:rsidR="002C12A7" w:rsidRPr="00671E0B" w:rsidRDefault="002C12A7">
          <w:r w:rsidRPr="00671E0B">
            <w:t xml:space="preserve">  Datum:  </w:t>
          </w:r>
          <w:r w:rsidR="00887442" w:rsidRPr="00671E0B">
            <w:t>15</w:t>
          </w:r>
          <w:r w:rsidRPr="00671E0B">
            <w:t>.0</w:t>
          </w:r>
          <w:r w:rsidR="00887442" w:rsidRPr="00671E0B">
            <w:t>8</w:t>
          </w:r>
          <w:r w:rsidRPr="00671E0B">
            <w:t>.20</w:t>
          </w:r>
          <w:r w:rsidR="00887442" w:rsidRPr="00671E0B">
            <w:t>25</w:t>
          </w:r>
          <w:r w:rsidRPr="00671E0B">
            <w:t>. god.</w:t>
          </w:r>
        </w:p>
      </w:tc>
    </w:tr>
    <w:tr w:rsidR="002C12A7" w:rsidRPr="00671E0B" w14:paraId="50C7C055" w14:textId="77777777">
      <w:tc>
        <w:tcPr>
          <w:tcW w:w="9558" w:type="dxa"/>
          <w:gridSpan w:val="2"/>
        </w:tcPr>
        <w:p w14:paraId="74392EDD" w14:textId="62EEE31E" w:rsidR="002C12A7" w:rsidRPr="00671E0B" w:rsidRDefault="002C12A7">
          <w:r w:rsidRPr="00671E0B">
            <w:t>SWE-</w:t>
          </w:r>
          <w:r w:rsidR="00887442" w:rsidRPr="00671E0B">
            <w:t>CyberionAcademy</w:t>
          </w:r>
          <w:r w:rsidRPr="00671E0B">
            <w:t>-0</w:t>
          </w:r>
          <w:r w:rsidR="00887442" w:rsidRPr="00671E0B">
            <w:t>3</w:t>
          </w:r>
        </w:p>
      </w:tc>
    </w:tr>
  </w:tbl>
  <w:p w14:paraId="1A2A5406" w14:textId="77777777" w:rsidR="002C12A7" w:rsidRPr="00671E0B" w:rsidRDefault="002C12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3D6C" w14:textId="77777777" w:rsidR="002C12A7" w:rsidRPr="00671E0B" w:rsidRDefault="002C12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4F9E"/>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 w15:restartNumberingAfterBreak="0">
    <w:nsid w:val="035F148F"/>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 w15:restartNumberingAfterBreak="0">
    <w:nsid w:val="04D5D1AA"/>
    <w:multiLevelType w:val="hybridMultilevel"/>
    <w:tmpl w:val="8378025A"/>
    <w:lvl w:ilvl="0" w:tplc="B6ECFC9E">
      <w:start w:val="1"/>
      <w:numFmt w:val="decimal"/>
      <w:lvlText w:val="%1."/>
      <w:lvlJc w:val="left"/>
      <w:pPr>
        <w:ind w:left="1080" w:hanging="360"/>
      </w:pPr>
    </w:lvl>
    <w:lvl w:ilvl="1" w:tplc="F0EACEE2">
      <w:start w:val="1"/>
      <w:numFmt w:val="lowerLetter"/>
      <w:lvlText w:val="%2."/>
      <w:lvlJc w:val="left"/>
      <w:pPr>
        <w:ind w:left="1800" w:hanging="360"/>
      </w:pPr>
    </w:lvl>
    <w:lvl w:ilvl="2" w:tplc="428A09DA">
      <w:start w:val="1"/>
      <w:numFmt w:val="lowerRoman"/>
      <w:lvlText w:val="%3."/>
      <w:lvlJc w:val="right"/>
      <w:pPr>
        <w:ind w:left="2520" w:hanging="180"/>
      </w:pPr>
    </w:lvl>
    <w:lvl w:ilvl="3" w:tplc="63DEA162">
      <w:start w:val="1"/>
      <w:numFmt w:val="decimal"/>
      <w:lvlText w:val="%4."/>
      <w:lvlJc w:val="left"/>
      <w:pPr>
        <w:ind w:left="3240" w:hanging="360"/>
      </w:pPr>
    </w:lvl>
    <w:lvl w:ilvl="4" w:tplc="9A1A74F8">
      <w:start w:val="1"/>
      <w:numFmt w:val="lowerLetter"/>
      <w:lvlText w:val="%5."/>
      <w:lvlJc w:val="left"/>
      <w:pPr>
        <w:ind w:left="3960" w:hanging="360"/>
      </w:pPr>
    </w:lvl>
    <w:lvl w:ilvl="5" w:tplc="BDFE72AE">
      <w:start w:val="1"/>
      <w:numFmt w:val="lowerRoman"/>
      <w:lvlText w:val="%6."/>
      <w:lvlJc w:val="right"/>
      <w:pPr>
        <w:ind w:left="4680" w:hanging="180"/>
      </w:pPr>
    </w:lvl>
    <w:lvl w:ilvl="6" w:tplc="FFB0CFE4">
      <w:start w:val="1"/>
      <w:numFmt w:val="decimal"/>
      <w:lvlText w:val="%7."/>
      <w:lvlJc w:val="left"/>
      <w:pPr>
        <w:ind w:left="5400" w:hanging="360"/>
      </w:pPr>
    </w:lvl>
    <w:lvl w:ilvl="7" w:tplc="D8223680">
      <w:start w:val="1"/>
      <w:numFmt w:val="lowerLetter"/>
      <w:lvlText w:val="%8."/>
      <w:lvlJc w:val="left"/>
      <w:pPr>
        <w:ind w:left="6120" w:hanging="360"/>
      </w:pPr>
    </w:lvl>
    <w:lvl w:ilvl="8" w:tplc="34B67DDA">
      <w:start w:val="1"/>
      <w:numFmt w:val="lowerRoman"/>
      <w:lvlText w:val="%9."/>
      <w:lvlJc w:val="right"/>
      <w:pPr>
        <w:ind w:left="6840" w:hanging="180"/>
      </w:pPr>
    </w:lvl>
  </w:abstractNum>
  <w:abstractNum w:abstractNumId="3" w15:restartNumberingAfterBreak="0">
    <w:nsid w:val="04E57C5C"/>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 w15:restartNumberingAfterBreak="0">
    <w:nsid w:val="05886CAC"/>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 w15:restartNumberingAfterBreak="0">
    <w:nsid w:val="0682669D"/>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6" w15:restartNumberingAfterBreak="0">
    <w:nsid w:val="069F2399"/>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7" w15:restartNumberingAfterBreak="0">
    <w:nsid w:val="0C001C4C"/>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8" w15:restartNumberingAfterBreak="0">
    <w:nsid w:val="0D5B2155"/>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9" w15:restartNumberingAfterBreak="0">
    <w:nsid w:val="0F0D05A6"/>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0" w15:restartNumberingAfterBreak="0">
    <w:nsid w:val="102933D7"/>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1" w15:restartNumberingAfterBreak="0">
    <w:nsid w:val="109B4068"/>
    <w:multiLevelType w:val="hybridMultilevel"/>
    <w:tmpl w:val="FFFFFFFF"/>
    <w:lvl w:ilvl="0" w:tplc="ADDC5C14">
      <w:start w:val="1"/>
      <w:numFmt w:val="decimal"/>
      <w:lvlText w:val="%1."/>
      <w:lvlJc w:val="left"/>
      <w:pPr>
        <w:ind w:left="1080" w:hanging="360"/>
      </w:pPr>
    </w:lvl>
    <w:lvl w:ilvl="1" w:tplc="0966F312">
      <w:start w:val="1"/>
      <w:numFmt w:val="lowerLetter"/>
      <w:lvlText w:val="%2."/>
      <w:lvlJc w:val="left"/>
      <w:pPr>
        <w:ind w:left="1800" w:hanging="360"/>
      </w:pPr>
    </w:lvl>
    <w:lvl w:ilvl="2" w:tplc="82661152">
      <w:start w:val="1"/>
      <w:numFmt w:val="lowerRoman"/>
      <w:lvlText w:val="%3."/>
      <w:lvlJc w:val="right"/>
      <w:pPr>
        <w:ind w:left="2520" w:hanging="180"/>
      </w:pPr>
    </w:lvl>
    <w:lvl w:ilvl="3" w:tplc="E93C6A84">
      <w:start w:val="1"/>
      <w:numFmt w:val="decimal"/>
      <w:lvlText w:val="%4."/>
      <w:lvlJc w:val="left"/>
      <w:pPr>
        <w:ind w:left="3240" w:hanging="360"/>
      </w:pPr>
    </w:lvl>
    <w:lvl w:ilvl="4" w:tplc="C31E0134">
      <w:start w:val="1"/>
      <w:numFmt w:val="lowerLetter"/>
      <w:lvlText w:val="%5."/>
      <w:lvlJc w:val="left"/>
      <w:pPr>
        <w:ind w:left="3960" w:hanging="360"/>
      </w:pPr>
    </w:lvl>
    <w:lvl w:ilvl="5" w:tplc="9A0421E4">
      <w:start w:val="1"/>
      <w:numFmt w:val="lowerRoman"/>
      <w:lvlText w:val="%6."/>
      <w:lvlJc w:val="right"/>
      <w:pPr>
        <w:ind w:left="4680" w:hanging="180"/>
      </w:pPr>
    </w:lvl>
    <w:lvl w:ilvl="6" w:tplc="B420E01C">
      <w:start w:val="1"/>
      <w:numFmt w:val="decimal"/>
      <w:lvlText w:val="%7."/>
      <w:lvlJc w:val="left"/>
      <w:pPr>
        <w:ind w:left="5400" w:hanging="360"/>
      </w:pPr>
    </w:lvl>
    <w:lvl w:ilvl="7" w:tplc="1B0267B2">
      <w:start w:val="1"/>
      <w:numFmt w:val="lowerLetter"/>
      <w:lvlText w:val="%8."/>
      <w:lvlJc w:val="left"/>
      <w:pPr>
        <w:ind w:left="6120" w:hanging="360"/>
      </w:pPr>
    </w:lvl>
    <w:lvl w:ilvl="8" w:tplc="83E21194">
      <w:start w:val="1"/>
      <w:numFmt w:val="lowerRoman"/>
      <w:lvlText w:val="%9."/>
      <w:lvlJc w:val="right"/>
      <w:pPr>
        <w:ind w:left="6840" w:hanging="180"/>
      </w:pPr>
    </w:lvl>
  </w:abstractNum>
  <w:abstractNum w:abstractNumId="12" w15:restartNumberingAfterBreak="0">
    <w:nsid w:val="110E2893"/>
    <w:multiLevelType w:val="hybridMultilevel"/>
    <w:tmpl w:val="CF0EF9B0"/>
    <w:lvl w:ilvl="0" w:tplc="998AB920">
      <w:start w:val="1"/>
      <w:numFmt w:val="decimal"/>
      <w:lvlText w:val="%1."/>
      <w:lvlJc w:val="left"/>
      <w:pPr>
        <w:ind w:left="1080" w:hanging="360"/>
      </w:pPr>
    </w:lvl>
    <w:lvl w:ilvl="1" w:tplc="7B76D73C">
      <w:start w:val="1"/>
      <w:numFmt w:val="lowerLetter"/>
      <w:lvlText w:val="%2."/>
      <w:lvlJc w:val="left"/>
      <w:pPr>
        <w:ind w:left="1800" w:hanging="360"/>
      </w:pPr>
    </w:lvl>
    <w:lvl w:ilvl="2" w:tplc="BBAAF2F6">
      <w:start w:val="1"/>
      <w:numFmt w:val="lowerRoman"/>
      <w:lvlText w:val="%3."/>
      <w:lvlJc w:val="right"/>
      <w:pPr>
        <w:ind w:left="2520" w:hanging="180"/>
      </w:pPr>
    </w:lvl>
    <w:lvl w:ilvl="3" w:tplc="86B8AB8C">
      <w:start w:val="1"/>
      <w:numFmt w:val="decimal"/>
      <w:lvlText w:val="%4."/>
      <w:lvlJc w:val="left"/>
      <w:pPr>
        <w:ind w:left="3240" w:hanging="360"/>
      </w:pPr>
    </w:lvl>
    <w:lvl w:ilvl="4" w:tplc="B156C9C0">
      <w:start w:val="1"/>
      <w:numFmt w:val="lowerLetter"/>
      <w:lvlText w:val="%5."/>
      <w:lvlJc w:val="left"/>
      <w:pPr>
        <w:ind w:left="3960" w:hanging="360"/>
      </w:pPr>
    </w:lvl>
    <w:lvl w:ilvl="5" w:tplc="5C9AEE62">
      <w:start w:val="1"/>
      <w:numFmt w:val="lowerRoman"/>
      <w:lvlText w:val="%6."/>
      <w:lvlJc w:val="right"/>
      <w:pPr>
        <w:ind w:left="4680" w:hanging="180"/>
      </w:pPr>
    </w:lvl>
    <w:lvl w:ilvl="6" w:tplc="D8DCFDDE">
      <w:start w:val="1"/>
      <w:numFmt w:val="decimal"/>
      <w:lvlText w:val="%7."/>
      <w:lvlJc w:val="left"/>
      <w:pPr>
        <w:ind w:left="5400" w:hanging="360"/>
      </w:pPr>
    </w:lvl>
    <w:lvl w:ilvl="7" w:tplc="C8CE1CB8">
      <w:start w:val="1"/>
      <w:numFmt w:val="lowerLetter"/>
      <w:lvlText w:val="%8."/>
      <w:lvlJc w:val="left"/>
      <w:pPr>
        <w:ind w:left="6120" w:hanging="360"/>
      </w:pPr>
    </w:lvl>
    <w:lvl w:ilvl="8" w:tplc="04FC97CC">
      <w:start w:val="1"/>
      <w:numFmt w:val="lowerRoman"/>
      <w:lvlText w:val="%9."/>
      <w:lvlJc w:val="right"/>
      <w:pPr>
        <w:ind w:left="6840" w:hanging="180"/>
      </w:pPr>
    </w:lvl>
  </w:abstractNum>
  <w:abstractNum w:abstractNumId="13" w15:restartNumberingAfterBreak="0">
    <w:nsid w:val="131D7293"/>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4" w15:restartNumberingAfterBreak="0">
    <w:nsid w:val="19124F3F"/>
    <w:multiLevelType w:val="hybridMultilevel"/>
    <w:tmpl w:val="FFFFFFFF"/>
    <w:lvl w:ilvl="0" w:tplc="6E8A3706">
      <w:start w:val="1"/>
      <w:numFmt w:val="decimal"/>
      <w:lvlText w:val="%1."/>
      <w:lvlJc w:val="left"/>
      <w:pPr>
        <w:ind w:left="1080" w:hanging="360"/>
      </w:pPr>
    </w:lvl>
    <w:lvl w:ilvl="1" w:tplc="6B3A05B2">
      <w:start w:val="1"/>
      <w:numFmt w:val="lowerLetter"/>
      <w:lvlText w:val="%2."/>
      <w:lvlJc w:val="left"/>
      <w:pPr>
        <w:ind w:left="1800" w:hanging="360"/>
      </w:pPr>
    </w:lvl>
    <w:lvl w:ilvl="2" w:tplc="EC7628B6">
      <w:start w:val="1"/>
      <w:numFmt w:val="lowerRoman"/>
      <w:lvlText w:val="%3."/>
      <w:lvlJc w:val="right"/>
      <w:pPr>
        <w:ind w:left="2520" w:hanging="180"/>
      </w:pPr>
    </w:lvl>
    <w:lvl w:ilvl="3" w:tplc="5B6233DC">
      <w:start w:val="1"/>
      <w:numFmt w:val="decimal"/>
      <w:lvlText w:val="%4."/>
      <w:lvlJc w:val="left"/>
      <w:pPr>
        <w:ind w:left="3240" w:hanging="360"/>
      </w:pPr>
    </w:lvl>
    <w:lvl w:ilvl="4" w:tplc="EF80A8D8">
      <w:start w:val="1"/>
      <w:numFmt w:val="lowerLetter"/>
      <w:lvlText w:val="%5."/>
      <w:lvlJc w:val="left"/>
      <w:pPr>
        <w:ind w:left="3960" w:hanging="360"/>
      </w:pPr>
    </w:lvl>
    <w:lvl w:ilvl="5" w:tplc="FBBA94D8">
      <w:start w:val="1"/>
      <w:numFmt w:val="lowerRoman"/>
      <w:lvlText w:val="%6."/>
      <w:lvlJc w:val="right"/>
      <w:pPr>
        <w:ind w:left="4680" w:hanging="180"/>
      </w:pPr>
    </w:lvl>
    <w:lvl w:ilvl="6" w:tplc="B394B9AA">
      <w:start w:val="1"/>
      <w:numFmt w:val="decimal"/>
      <w:lvlText w:val="%7."/>
      <w:lvlJc w:val="left"/>
      <w:pPr>
        <w:ind w:left="5400" w:hanging="360"/>
      </w:pPr>
    </w:lvl>
    <w:lvl w:ilvl="7" w:tplc="42820AA4">
      <w:start w:val="1"/>
      <w:numFmt w:val="lowerLetter"/>
      <w:lvlText w:val="%8."/>
      <w:lvlJc w:val="left"/>
      <w:pPr>
        <w:ind w:left="6120" w:hanging="360"/>
      </w:pPr>
    </w:lvl>
    <w:lvl w:ilvl="8" w:tplc="7C02D9D2">
      <w:start w:val="1"/>
      <w:numFmt w:val="lowerRoman"/>
      <w:lvlText w:val="%9."/>
      <w:lvlJc w:val="right"/>
      <w:pPr>
        <w:ind w:left="6840" w:hanging="180"/>
      </w:pPr>
    </w:lvl>
  </w:abstractNum>
  <w:abstractNum w:abstractNumId="15" w15:restartNumberingAfterBreak="0">
    <w:nsid w:val="1A3A6C30"/>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6" w15:restartNumberingAfterBreak="0">
    <w:nsid w:val="24A516B0"/>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7" w15:restartNumberingAfterBreak="0">
    <w:nsid w:val="2681F96D"/>
    <w:multiLevelType w:val="hybridMultilevel"/>
    <w:tmpl w:val="884E9082"/>
    <w:lvl w:ilvl="0" w:tplc="5E0AFB2C">
      <w:start w:val="1"/>
      <w:numFmt w:val="bullet"/>
      <w:lvlText w:val=""/>
      <w:lvlJc w:val="left"/>
      <w:pPr>
        <w:ind w:left="1080" w:hanging="360"/>
      </w:pPr>
      <w:rPr>
        <w:rFonts w:ascii="Symbol" w:hAnsi="Symbol" w:hint="default"/>
      </w:rPr>
    </w:lvl>
    <w:lvl w:ilvl="1" w:tplc="5E74DC56">
      <w:start w:val="1"/>
      <w:numFmt w:val="bullet"/>
      <w:lvlText w:val="o"/>
      <w:lvlJc w:val="left"/>
      <w:pPr>
        <w:ind w:left="1800" w:hanging="360"/>
      </w:pPr>
      <w:rPr>
        <w:rFonts w:ascii="Courier New" w:hAnsi="Courier New" w:hint="default"/>
      </w:rPr>
    </w:lvl>
    <w:lvl w:ilvl="2" w:tplc="6D689D7E">
      <w:start w:val="1"/>
      <w:numFmt w:val="bullet"/>
      <w:lvlText w:val=""/>
      <w:lvlJc w:val="left"/>
      <w:pPr>
        <w:ind w:left="2520" w:hanging="360"/>
      </w:pPr>
      <w:rPr>
        <w:rFonts w:ascii="Wingdings" w:hAnsi="Wingdings" w:hint="default"/>
      </w:rPr>
    </w:lvl>
    <w:lvl w:ilvl="3" w:tplc="57224F80">
      <w:start w:val="1"/>
      <w:numFmt w:val="bullet"/>
      <w:lvlText w:val=""/>
      <w:lvlJc w:val="left"/>
      <w:pPr>
        <w:ind w:left="3240" w:hanging="360"/>
      </w:pPr>
      <w:rPr>
        <w:rFonts w:ascii="Symbol" w:hAnsi="Symbol" w:hint="default"/>
      </w:rPr>
    </w:lvl>
    <w:lvl w:ilvl="4" w:tplc="36A61182">
      <w:start w:val="1"/>
      <w:numFmt w:val="bullet"/>
      <w:lvlText w:val="o"/>
      <w:lvlJc w:val="left"/>
      <w:pPr>
        <w:ind w:left="3960" w:hanging="360"/>
      </w:pPr>
      <w:rPr>
        <w:rFonts w:ascii="Courier New" w:hAnsi="Courier New" w:hint="default"/>
      </w:rPr>
    </w:lvl>
    <w:lvl w:ilvl="5" w:tplc="F46C7702">
      <w:start w:val="1"/>
      <w:numFmt w:val="bullet"/>
      <w:lvlText w:val=""/>
      <w:lvlJc w:val="left"/>
      <w:pPr>
        <w:ind w:left="4680" w:hanging="360"/>
      </w:pPr>
      <w:rPr>
        <w:rFonts w:ascii="Wingdings" w:hAnsi="Wingdings" w:hint="default"/>
      </w:rPr>
    </w:lvl>
    <w:lvl w:ilvl="6" w:tplc="F0244E4A">
      <w:start w:val="1"/>
      <w:numFmt w:val="bullet"/>
      <w:lvlText w:val=""/>
      <w:lvlJc w:val="left"/>
      <w:pPr>
        <w:ind w:left="5400" w:hanging="360"/>
      </w:pPr>
      <w:rPr>
        <w:rFonts w:ascii="Symbol" w:hAnsi="Symbol" w:hint="default"/>
      </w:rPr>
    </w:lvl>
    <w:lvl w:ilvl="7" w:tplc="C99E328E">
      <w:start w:val="1"/>
      <w:numFmt w:val="bullet"/>
      <w:lvlText w:val="o"/>
      <w:lvlJc w:val="left"/>
      <w:pPr>
        <w:ind w:left="6120" w:hanging="360"/>
      </w:pPr>
      <w:rPr>
        <w:rFonts w:ascii="Courier New" w:hAnsi="Courier New" w:hint="default"/>
      </w:rPr>
    </w:lvl>
    <w:lvl w:ilvl="8" w:tplc="ECBC6930">
      <w:start w:val="1"/>
      <w:numFmt w:val="bullet"/>
      <w:lvlText w:val=""/>
      <w:lvlJc w:val="left"/>
      <w:pPr>
        <w:ind w:left="6840" w:hanging="360"/>
      </w:pPr>
      <w:rPr>
        <w:rFonts w:ascii="Wingdings" w:hAnsi="Wingdings" w:hint="default"/>
      </w:rPr>
    </w:lvl>
  </w:abstractNum>
  <w:abstractNum w:abstractNumId="18" w15:restartNumberingAfterBreak="0">
    <w:nsid w:val="28504951"/>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9" w15:restartNumberingAfterBreak="0">
    <w:nsid w:val="2BAC9D50"/>
    <w:multiLevelType w:val="hybridMultilevel"/>
    <w:tmpl w:val="5D809062"/>
    <w:lvl w:ilvl="0" w:tplc="93A2150E">
      <w:start w:val="1"/>
      <w:numFmt w:val="decimal"/>
      <w:lvlText w:val="%1."/>
      <w:lvlJc w:val="left"/>
      <w:pPr>
        <w:ind w:left="1080" w:hanging="360"/>
      </w:pPr>
    </w:lvl>
    <w:lvl w:ilvl="1" w:tplc="1F7C5E2E">
      <w:start w:val="1"/>
      <w:numFmt w:val="lowerLetter"/>
      <w:lvlText w:val="%2."/>
      <w:lvlJc w:val="left"/>
      <w:pPr>
        <w:ind w:left="1800" w:hanging="360"/>
      </w:pPr>
    </w:lvl>
    <w:lvl w:ilvl="2" w:tplc="98068870">
      <w:start w:val="1"/>
      <w:numFmt w:val="lowerRoman"/>
      <w:lvlText w:val="%3."/>
      <w:lvlJc w:val="right"/>
      <w:pPr>
        <w:ind w:left="2520" w:hanging="180"/>
      </w:pPr>
    </w:lvl>
    <w:lvl w:ilvl="3" w:tplc="D27A2DBC">
      <w:start w:val="1"/>
      <w:numFmt w:val="decimal"/>
      <w:lvlText w:val="%4."/>
      <w:lvlJc w:val="left"/>
      <w:pPr>
        <w:ind w:left="3240" w:hanging="360"/>
      </w:pPr>
    </w:lvl>
    <w:lvl w:ilvl="4" w:tplc="CBD65FE4">
      <w:start w:val="1"/>
      <w:numFmt w:val="lowerLetter"/>
      <w:lvlText w:val="%5."/>
      <w:lvlJc w:val="left"/>
      <w:pPr>
        <w:ind w:left="3960" w:hanging="360"/>
      </w:pPr>
    </w:lvl>
    <w:lvl w:ilvl="5" w:tplc="2654C89C">
      <w:start w:val="1"/>
      <w:numFmt w:val="lowerRoman"/>
      <w:lvlText w:val="%6."/>
      <w:lvlJc w:val="right"/>
      <w:pPr>
        <w:ind w:left="4680" w:hanging="180"/>
      </w:pPr>
    </w:lvl>
    <w:lvl w:ilvl="6" w:tplc="7F848862">
      <w:start w:val="1"/>
      <w:numFmt w:val="decimal"/>
      <w:lvlText w:val="%7."/>
      <w:lvlJc w:val="left"/>
      <w:pPr>
        <w:ind w:left="5400" w:hanging="360"/>
      </w:pPr>
    </w:lvl>
    <w:lvl w:ilvl="7" w:tplc="AAECBF72">
      <w:start w:val="1"/>
      <w:numFmt w:val="lowerLetter"/>
      <w:lvlText w:val="%8."/>
      <w:lvlJc w:val="left"/>
      <w:pPr>
        <w:ind w:left="6120" w:hanging="360"/>
      </w:pPr>
    </w:lvl>
    <w:lvl w:ilvl="8" w:tplc="2DF0A26C">
      <w:start w:val="1"/>
      <w:numFmt w:val="lowerRoman"/>
      <w:lvlText w:val="%9."/>
      <w:lvlJc w:val="right"/>
      <w:pPr>
        <w:ind w:left="6840" w:hanging="180"/>
      </w:pPr>
    </w:lvl>
  </w:abstractNum>
  <w:abstractNum w:abstractNumId="20" w15:restartNumberingAfterBreak="0">
    <w:nsid w:val="2C77152D"/>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1" w15:restartNumberingAfterBreak="0">
    <w:nsid w:val="2CF18608"/>
    <w:multiLevelType w:val="hybridMultilevel"/>
    <w:tmpl w:val="C85E565C"/>
    <w:lvl w:ilvl="0" w:tplc="8F9007B0">
      <w:start w:val="1"/>
      <w:numFmt w:val="decimal"/>
      <w:lvlText w:val="%1."/>
      <w:lvlJc w:val="left"/>
      <w:pPr>
        <w:ind w:left="1080" w:hanging="360"/>
      </w:pPr>
    </w:lvl>
    <w:lvl w:ilvl="1" w:tplc="2BCC80C8">
      <w:start w:val="1"/>
      <w:numFmt w:val="lowerLetter"/>
      <w:lvlText w:val="%2."/>
      <w:lvlJc w:val="left"/>
      <w:pPr>
        <w:ind w:left="1800" w:hanging="360"/>
      </w:pPr>
    </w:lvl>
    <w:lvl w:ilvl="2" w:tplc="F8F0B93C">
      <w:start w:val="1"/>
      <w:numFmt w:val="lowerRoman"/>
      <w:lvlText w:val="%3."/>
      <w:lvlJc w:val="right"/>
      <w:pPr>
        <w:ind w:left="2520" w:hanging="180"/>
      </w:pPr>
    </w:lvl>
    <w:lvl w:ilvl="3" w:tplc="B9C2BAC4">
      <w:start w:val="1"/>
      <w:numFmt w:val="decimal"/>
      <w:lvlText w:val="%4."/>
      <w:lvlJc w:val="left"/>
      <w:pPr>
        <w:ind w:left="3240" w:hanging="360"/>
      </w:pPr>
    </w:lvl>
    <w:lvl w:ilvl="4" w:tplc="82324A28">
      <w:start w:val="1"/>
      <w:numFmt w:val="lowerLetter"/>
      <w:lvlText w:val="%5."/>
      <w:lvlJc w:val="left"/>
      <w:pPr>
        <w:ind w:left="3960" w:hanging="360"/>
      </w:pPr>
    </w:lvl>
    <w:lvl w:ilvl="5" w:tplc="686C795C">
      <w:start w:val="1"/>
      <w:numFmt w:val="lowerRoman"/>
      <w:lvlText w:val="%6."/>
      <w:lvlJc w:val="right"/>
      <w:pPr>
        <w:ind w:left="4680" w:hanging="180"/>
      </w:pPr>
    </w:lvl>
    <w:lvl w:ilvl="6" w:tplc="3DFE8FF4">
      <w:start w:val="1"/>
      <w:numFmt w:val="decimal"/>
      <w:lvlText w:val="%7."/>
      <w:lvlJc w:val="left"/>
      <w:pPr>
        <w:ind w:left="5400" w:hanging="360"/>
      </w:pPr>
    </w:lvl>
    <w:lvl w:ilvl="7" w:tplc="FC7A8418">
      <w:start w:val="1"/>
      <w:numFmt w:val="lowerLetter"/>
      <w:lvlText w:val="%8."/>
      <w:lvlJc w:val="left"/>
      <w:pPr>
        <w:ind w:left="6120" w:hanging="360"/>
      </w:pPr>
    </w:lvl>
    <w:lvl w:ilvl="8" w:tplc="300A7C74">
      <w:start w:val="1"/>
      <w:numFmt w:val="lowerRoman"/>
      <w:lvlText w:val="%9."/>
      <w:lvlJc w:val="right"/>
      <w:pPr>
        <w:ind w:left="6840" w:hanging="180"/>
      </w:pPr>
    </w:lvl>
  </w:abstractNum>
  <w:abstractNum w:abstractNumId="22" w15:restartNumberingAfterBreak="0">
    <w:nsid w:val="30847BFA"/>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3" w15:restartNumberingAfterBreak="0">
    <w:nsid w:val="33411124"/>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4" w15:restartNumberingAfterBreak="0">
    <w:nsid w:val="3E8F78BA"/>
    <w:multiLevelType w:val="hybridMultilevel"/>
    <w:tmpl w:val="97FE5EEC"/>
    <w:lvl w:ilvl="0" w:tplc="1758FA14">
      <w:start w:val="1"/>
      <w:numFmt w:val="decimal"/>
      <w:lvlText w:val="%1."/>
      <w:lvlJc w:val="left"/>
      <w:pPr>
        <w:ind w:left="1080" w:hanging="360"/>
      </w:pPr>
    </w:lvl>
    <w:lvl w:ilvl="1" w:tplc="855EC8A2">
      <w:start w:val="1"/>
      <w:numFmt w:val="lowerLetter"/>
      <w:lvlText w:val="%2."/>
      <w:lvlJc w:val="left"/>
      <w:pPr>
        <w:ind w:left="1800" w:hanging="360"/>
      </w:pPr>
    </w:lvl>
    <w:lvl w:ilvl="2" w:tplc="878204BC">
      <w:start w:val="1"/>
      <w:numFmt w:val="lowerRoman"/>
      <w:lvlText w:val="%3."/>
      <w:lvlJc w:val="right"/>
      <w:pPr>
        <w:ind w:left="2520" w:hanging="180"/>
      </w:pPr>
    </w:lvl>
    <w:lvl w:ilvl="3" w:tplc="E40E98A2">
      <w:start w:val="1"/>
      <w:numFmt w:val="decimal"/>
      <w:lvlText w:val="%4."/>
      <w:lvlJc w:val="left"/>
      <w:pPr>
        <w:ind w:left="3240" w:hanging="360"/>
      </w:pPr>
    </w:lvl>
    <w:lvl w:ilvl="4" w:tplc="1924019A">
      <w:start w:val="1"/>
      <w:numFmt w:val="lowerLetter"/>
      <w:lvlText w:val="%5."/>
      <w:lvlJc w:val="left"/>
      <w:pPr>
        <w:ind w:left="3960" w:hanging="360"/>
      </w:pPr>
    </w:lvl>
    <w:lvl w:ilvl="5" w:tplc="C338C086">
      <w:start w:val="1"/>
      <w:numFmt w:val="lowerRoman"/>
      <w:lvlText w:val="%6."/>
      <w:lvlJc w:val="right"/>
      <w:pPr>
        <w:ind w:left="4680" w:hanging="180"/>
      </w:pPr>
    </w:lvl>
    <w:lvl w:ilvl="6" w:tplc="75C8F10A">
      <w:start w:val="1"/>
      <w:numFmt w:val="decimal"/>
      <w:lvlText w:val="%7."/>
      <w:lvlJc w:val="left"/>
      <w:pPr>
        <w:ind w:left="5400" w:hanging="360"/>
      </w:pPr>
    </w:lvl>
    <w:lvl w:ilvl="7" w:tplc="9252BC2E">
      <w:start w:val="1"/>
      <w:numFmt w:val="lowerLetter"/>
      <w:lvlText w:val="%8."/>
      <w:lvlJc w:val="left"/>
      <w:pPr>
        <w:ind w:left="6120" w:hanging="360"/>
      </w:pPr>
    </w:lvl>
    <w:lvl w:ilvl="8" w:tplc="E4CAC62A">
      <w:start w:val="1"/>
      <w:numFmt w:val="lowerRoman"/>
      <w:lvlText w:val="%9."/>
      <w:lvlJc w:val="right"/>
      <w:pPr>
        <w:ind w:left="6840" w:hanging="180"/>
      </w:pPr>
    </w:lvl>
  </w:abstractNum>
  <w:abstractNum w:abstractNumId="25" w15:restartNumberingAfterBreak="0">
    <w:nsid w:val="3EC54241"/>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6" w15:restartNumberingAfterBreak="0">
    <w:nsid w:val="3F736060"/>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7" w15:restartNumberingAfterBreak="0">
    <w:nsid w:val="40EF496B"/>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8" w15:restartNumberingAfterBreak="0">
    <w:nsid w:val="4204CFBD"/>
    <w:multiLevelType w:val="hybridMultilevel"/>
    <w:tmpl w:val="30048B60"/>
    <w:lvl w:ilvl="0" w:tplc="5FC0B59A">
      <w:start w:val="1"/>
      <w:numFmt w:val="decimal"/>
      <w:lvlText w:val="%1."/>
      <w:lvlJc w:val="left"/>
      <w:pPr>
        <w:ind w:left="1080" w:hanging="360"/>
      </w:pPr>
    </w:lvl>
    <w:lvl w:ilvl="1" w:tplc="477001BA">
      <w:start w:val="1"/>
      <w:numFmt w:val="lowerLetter"/>
      <w:lvlText w:val="%2."/>
      <w:lvlJc w:val="left"/>
      <w:pPr>
        <w:ind w:left="1800" w:hanging="360"/>
      </w:pPr>
    </w:lvl>
    <w:lvl w:ilvl="2" w:tplc="889664CC">
      <w:start w:val="1"/>
      <w:numFmt w:val="lowerRoman"/>
      <w:lvlText w:val="%3."/>
      <w:lvlJc w:val="right"/>
      <w:pPr>
        <w:ind w:left="2520" w:hanging="180"/>
      </w:pPr>
    </w:lvl>
    <w:lvl w:ilvl="3" w:tplc="711CCCAE">
      <w:start w:val="1"/>
      <w:numFmt w:val="decimal"/>
      <w:lvlText w:val="%4."/>
      <w:lvlJc w:val="left"/>
      <w:pPr>
        <w:ind w:left="3240" w:hanging="360"/>
      </w:pPr>
    </w:lvl>
    <w:lvl w:ilvl="4" w:tplc="D8CCAFC6">
      <w:start w:val="1"/>
      <w:numFmt w:val="lowerLetter"/>
      <w:lvlText w:val="%5."/>
      <w:lvlJc w:val="left"/>
      <w:pPr>
        <w:ind w:left="3960" w:hanging="360"/>
      </w:pPr>
    </w:lvl>
    <w:lvl w:ilvl="5" w:tplc="E38637E6">
      <w:start w:val="1"/>
      <w:numFmt w:val="lowerRoman"/>
      <w:lvlText w:val="%6."/>
      <w:lvlJc w:val="right"/>
      <w:pPr>
        <w:ind w:left="4680" w:hanging="180"/>
      </w:pPr>
    </w:lvl>
    <w:lvl w:ilvl="6" w:tplc="DEA8653A">
      <w:start w:val="1"/>
      <w:numFmt w:val="decimal"/>
      <w:lvlText w:val="%7."/>
      <w:lvlJc w:val="left"/>
      <w:pPr>
        <w:ind w:left="5400" w:hanging="360"/>
      </w:pPr>
    </w:lvl>
    <w:lvl w:ilvl="7" w:tplc="BB927240">
      <w:start w:val="1"/>
      <w:numFmt w:val="lowerLetter"/>
      <w:lvlText w:val="%8."/>
      <w:lvlJc w:val="left"/>
      <w:pPr>
        <w:ind w:left="6120" w:hanging="360"/>
      </w:pPr>
    </w:lvl>
    <w:lvl w:ilvl="8" w:tplc="931AEA28">
      <w:start w:val="1"/>
      <w:numFmt w:val="lowerRoman"/>
      <w:lvlText w:val="%9."/>
      <w:lvlJc w:val="right"/>
      <w:pPr>
        <w:ind w:left="6840" w:hanging="180"/>
      </w:pPr>
    </w:lvl>
  </w:abstractNum>
  <w:abstractNum w:abstractNumId="29" w15:restartNumberingAfterBreak="0">
    <w:nsid w:val="452DBA11"/>
    <w:multiLevelType w:val="hybridMultilevel"/>
    <w:tmpl w:val="FFFFFFFF"/>
    <w:lvl w:ilvl="0" w:tplc="0B728132">
      <w:start w:val="1"/>
      <w:numFmt w:val="decimal"/>
      <w:lvlText w:val="%1."/>
      <w:lvlJc w:val="left"/>
      <w:pPr>
        <w:ind w:left="1080" w:hanging="360"/>
      </w:pPr>
    </w:lvl>
    <w:lvl w:ilvl="1" w:tplc="EC5C20F8">
      <w:start w:val="1"/>
      <w:numFmt w:val="lowerLetter"/>
      <w:lvlText w:val="%2."/>
      <w:lvlJc w:val="left"/>
      <w:pPr>
        <w:ind w:left="1800" w:hanging="360"/>
      </w:pPr>
    </w:lvl>
    <w:lvl w:ilvl="2" w:tplc="416E8FFE">
      <w:start w:val="1"/>
      <w:numFmt w:val="lowerRoman"/>
      <w:lvlText w:val="%3."/>
      <w:lvlJc w:val="right"/>
      <w:pPr>
        <w:ind w:left="2520" w:hanging="180"/>
      </w:pPr>
    </w:lvl>
    <w:lvl w:ilvl="3" w:tplc="A044F434">
      <w:start w:val="1"/>
      <w:numFmt w:val="decimal"/>
      <w:lvlText w:val="%4."/>
      <w:lvlJc w:val="left"/>
      <w:pPr>
        <w:ind w:left="3240" w:hanging="360"/>
      </w:pPr>
    </w:lvl>
    <w:lvl w:ilvl="4" w:tplc="2E9468E8">
      <w:start w:val="1"/>
      <w:numFmt w:val="lowerLetter"/>
      <w:lvlText w:val="%5."/>
      <w:lvlJc w:val="left"/>
      <w:pPr>
        <w:ind w:left="3960" w:hanging="360"/>
      </w:pPr>
    </w:lvl>
    <w:lvl w:ilvl="5" w:tplc="155CA850">
      <w:start w:val="1"/>
      <w:numFmt w:val="lowerRoman"/>
      <w:lvlText w:val="%6."/>
      <w:lvlJc w:val="right"/>
      <w:pPr>
        <w:ind w:left="4680" w:hanging="180"/>
      </w:pPr>
    </w:lvl>
    <w:lvl w:ilvl="6" w:tplc="AF7CB894">
      <w:start w:val="1"/>
      <w:numFmt w:val="decimal"/>
      <w:lvlText w:val="%7."/>
      <w:lvlJc w:val="left"/>
      <w:pPr>
        <w:ind w:left="5400" w:hanging="360"/>
      </w:pPr>
    </w:lvl>
    <w:lvl w:ilvl="7" w:tplc="7DC809A0">
      <w:start w:val="1"/>
      <w:numFmt w:val="lowerLetter"/>
      <w:lvlText w:val="%8."/>
      <w:lvlJc w:val="left"/>
      <w:pPr>
        <w:ind w:left="6120" w:hanging="360"/>
      </w:pPr>
    </w:lvl>
    <w:lvl w:ilvl="8" w:tplc="84DC8BD8">
      <w:start w:val="1"/>
      <w:numFmt w:val="lowerRoman"/>
      <w:lvlText w:val="%9."/>
      <w:lvlJc w:val="right"/>
      <w:pPr>
        <w:ind w:left="6840" w:hanging="180"/>
      </w:pPr>
    </w:lvl>
  </w:abstractNum>
  <w:abstractNum w:abstractNumId="30" w15:restartNumberingAfterBreak="0">
    <w:nsid w:val="5B97FA47"/>
    <w:multiLevelType w:val="hybridMultilevel"/>
    <w:tmpl w:val="BF56C99C"/>
    <w:lvl w:ilvl="0" w:tplc="E8DCFEF4">
      <w:start w:val="1"/>
      <w:numFmt w:val="decimal"/>
      <w:lvlText w:val="%1."/>
      <w:lvlJc w:val="left"/>
      <w:pPr>
        <w:ind w:left="1080" w:hanging="360"/>
      </w:pPr>
    </w:lvl>
    <w:lvl w:ilvl="1" w:tplc="93E40588">
      <w:start w:val="1"/>
      <w:numFmt w:val="lowerLetter"/>
      <w:lvlText w:val="%2."/>
      <w:lvlJc w:val="left"/>
      <w:pPr>
        <w:ind w:left="1800" w:hanging="360"/>
      </w:pPr>
    </w:lvl>
    <w:lvl w:ilvl="2" w:tplc="8DAA39B6">
      <w:start w:val="1"/>
      <w:numFmt w:val="lowerRoman"/>
      <w:lvlText w:val="%3."/>
      <w:lvlJc w:val="right"/>
      <w:pPr>
        <w:ind w:left="2520" w:hanging="180"/>
      </w:pPr>
    </w:lvl>
    <w:lvl w:ilvl="3" w:tplc="4AF272E8">
      <w:start w:val="1"/>
      <w:numFmt w:val="decimal"/>
      <w:lvlText w:val="%4."/>
      <w:lvlJc w:val="left"/>
      <w:pPr>
        <w:ind w:left="3240" w:hanging="360"/>
      </w:pPr>
    </w:lvl>
    <w:lvl w:ilvl="4" w:tplc="BC3E0D76">
      <w:start w:val="1"/>
      <w:numFmt w:val="lowerLetter"/>
      <w:lvlText w:val="%5."/>
      <w:lvlJc w:val="left"/>
      <w:pPr>
        <w:ind w:left="3960" w:hanging="360"/>
      </w:pPr>
    </w:lvl>
    <w:lvl w:ilvl="5" w:tplc="A67A405C">
      <w:start w:val="1"/>
      <w:numFmt w:val="lowerRoman"/>
      <w:lvlText w:val="%6."/>
      <w:lvlJc w:val="right"/>
      <w:pPr>
        <w:ind w:left="4680" w:hanging="180"/>
      </w:pPr>
    </w:lvl>
    <w:lvl w:ilvl="6" w:tplc="711223E2">
      <w:start w:val="1"/>
      <w:numFmt w:val="decimal"/>
      <w:lvlText w:val="%7."/>
      <w:lvlJc w:val="left"/>
      <w:pPr>
        <w:ind w:left="5400" w:hanging="360"/>
      </w:pPr>
    </w:lvl>
    <w:lvl w:ilvl="7" w:tplc="E30022F4">
      <w:start w:val="1"/>
      <w:numFmt w:val="lowerLetter"/>
      <w:lvlText w:val="%8."/>
      <w:lvlJc w:val="left"/>
      <w:pPr>
        <w:ind w:left="6120" w:hanging="360"/>
      </w:pPr>
    </w:lvl>
    <w:lvl w:ilvl="8" w:tplc="3A0E9CF2">
      <w:start w:val="1"/>
      <w:numFmt w:val="lowerRoman"/>
      <w:lvlText w:val="%9."/>
      <w:lvlJc w:val="right"/>
      <w:pPr>
        <w:ind w:left="6840" w:hanging="180"/>
      </w:pPr>
    </w:lvl>
  </w:abstractNum>
  <w:abstractNum w:abstractNumId="31" w15:restartNumberingAfterBreak="0">
    <w:nsid w:val="5D607565"/>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2" w15:restartNumberingAfterBreak="0">
    <w:nsid w:val="6330688E"/>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3" w15:restartNumberingAfterBreak="0">
    <w:nsid w:val="64F71541"/>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4" w15:restartNumberingAfterBreak="0">
    <w:nsid w:val="66A47EED"/>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5" w15:restartNumberingAfterBreak="0">
    <w:nsid w:val="68DA45ED"/>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6" w15:restartNumberingAfterBreak="0">
    <w:nsid w:val="6A4AF17D"/>
    <w:multiLevelType w:val="hybridMultilevel"/>
    <w:tmpl w:val="ABAEBB98"/>
    <w:lvl w:ilvl="0" w:tplc="51D248FE">
      <w:start w:val="1"/>
      <w:numFmt w:val="decimal"/>
      <w:lvlText w:val="%1."/>
      <w:lvlJc w:val="left"/>
      <w:pPr>
        <w:ind w:left="1440" w:hanging="360"/>
      </w:pPr>
    </w:lvl>
    <w:lvl w:ilvl="1" w:tplc="B7B2CD4A">
      <w:start w:val="1"/>
      <w:numFmt w:val="lowerLetter"/>
      <w:lvlText w:val="%2."/>
      <w:lvlJc w:val="left"/>
      <w:pPr>
        <w:ind w:left="2160" w:hanging="360"/>
      </w:pPr>
    </w:lvl>
    <w:lvl w:ilvl="2" w:tplc="0A1C26D4">
      <w:start w:val="1"/>
      <w:numFmt w:val="lowerRoman"/>
      <w:lvlText w:val="%3."/>
      <w:lvlJc w:val="right"/>
      <w:pPr>
        <w:ind w:left="2880" w:hanging="180"/>
      </w:pPr>
    </w:lvl>
    <w:lvl w:ilvl="3" w:tplc="DF7645BC">
      <w:start w:val="1"/>
      <w:numFmt w:val="decimal"/>
      <w:lvlText w:val="%4."/>
      <w:lvlJc w:val="left"/>
      <w:pPr>
        <w:ind w:left="3600" w:hanging="360"/>
      </w:pPr>
    </w:lvl>
    <w:lvl w:ilvl="4" w:tplc="B8F886FA">
      <w:start w:val="1"/>
      <w:numFmt w:val="lowerLetter"/>
      <w:lvlText w:val="%5."/>
      <w:lvlJc w:val="left"/>
      <w:pPr>
        <w:ind w:left="4320" w:hanging="360"/>
      </w:pPr>
    </w:lvl>
    <w:lvl w:ilvl="5" w:tplc="C2A84DB6">
      <w:start w:val="1"/>
      <w:numFmt w:val="lowerRoman"/>
      <w:lvlText w:val="%6."/>
      <w:lvlJc w:val="right"/>
      <w:pPr>
        <w:ind w:left="5040" w:hanging="180"/>
      </w:pPr>
    </w:lvl>
    <w:lvl w:ilvl="6" w:tplc="A086B172">
      <w:start w:val="1"/>
      <w:numFmt w:val="decimal"/>
      <w:lvlText w:val="%7."/>
      <w:lvlJc w:val="left"/>
      <w:pPr>
        <w:ind w:left="5760" w:hanging="360"/>
      </w:pPr>
    </w:lvl>
    <w:lvl w:ilvl="7" w:tplc="D84685BC">
      <w:start w:val="1"/>
      <w:numFmt w:val="lowerLetter"/>
      <w:lvlText w:val="%8."/>
      <w:lvlJc w:val="left"/>
      <w:pPr>
        <w:ind w:left="6480" w:hanging="360"/>
      </w:pPr>
    </w:lvl>
    <w:lvl w:ilvl="8" w:tplc="2562A9B0">
      <w:start w:val="1"/>
      <w:numFmt w:val="lowerRoman"/>
      <w:lvlText w:val="%9."/>
      <w:lvlJc w:val="right"/>
      <w:pPr>
        <w:ind w:left="7200" w:hanging="180"/>
      </w:pPr>
    </w:lvl>
  </w:abstractNum>
  <w:abstractNum w:abstractNumId="37" w15:restartNumberingAfterBreak="0">
    <w:nsid w:val="6DD37111"/>
    <w:multiLevelType w:val="hybridMultilevel"/>
    <w:tmpl w:val="629C5692"/>
    <w:lvl w:ilvl="0" w:tplc="ADD8A742">
      <w:start w:val="1"/>
      <w:numFmt w:val="decimal"/>
      <w:lvlText w:val="%1."/>
      <w:lvlJc w:val="left"/>
      <w:pPr>
        <w:ind w:left="1080" w:hanging="360"/>
      </w:pPr>
    </w:lvl>
    <w:lvl w:ilvl="1" w:tplc="3754F14A">
      <w:start w:val="1"/>
      <w:numFmt w:val="lowerLetter"/>
      <w:lvlText w:val="%2."/>
      <w:lvlJc w:val="left"/>
      <w:pPr>
        <w:ind w:left="1800" w:hanging="360"/>
      </w:pPr>
    </w:lvl>
    <w:lvl w:ilvl="2" w:tplc="5456BC22">
      <w:start w:val="1"/>
      <w:numFmt w:val="lowerRoman"/>
      <w:lvlText w:val="%3."/>
      <w:lvlJc w:val="right"/>
      <w:pPr>
        <w:ind w:left="2520" w:hanging="180"/>
      </w:pPr>
    </w:lvl>
    <w:lvl w:ilvl="3" w:tplc="1F6859A2">
      <w:start w:val="1"/>
      <w:numFmt w:val="decimal"/>
      <w:lvlText w:val="%4."/>
      <w:lvlJc w:val="left"/>
      <w:pPr>
        <w:ind w:left="3240" w:hanging="360"/>
      </w:pPr>
    </w:lvl>
    <w:lvl w:ilvl="4" w:tplc="23E200A4">
      <w:start w:val="1"/>
      <w:numFmt w:val="lowerLetter"/>
      <w:lvlText w:val="%5."/>
      <w:lvlJc w:val="left"/>
      <w:pPr>
        <w:ind w:left="3960" w:hanging="360"/>
      </w:pPr>
    </w:lvl>
    <w:lvl w:ilvl="5" w:tplc="04F8F854">
      <w:start w:val="1"/>
      <w:numFmt w:val="lowerRoman"/>
      <w:lvlText w:val="%6."/>
      <w:lvlJc w:val="right"/>
      <w:pPr>
        <w:ind w:left="4680" w:hanging="180"/>
      </w:pPr>
    </w:lvl>
    <w:lvl w:ilvl="6" w:tplc="72464432">
      <w:start w:val="1"/>
      <w:numFmt w:val="decimal"/>
      <w:lvlText w:val="%7."/>
      <w:lvlJc w:val="left"/>
      <w:pPr>
        <w:ind w:left="5400" w:hanging="360"/>
      </w:pPr>
    </w:lvl>
    <w:lvl w:ilvl="7" w:tplc="AEFC94FE">
      <w:start w:val="1"/>
      <w:numFmt w:val="lowerLetter"/>
      <w:lvlText w:val="%8."/>
      <w:lvlJc w:val="left"/>
      <w:pPr>
        <w:ind w:left="6120" w:hanging="360"/>
      </w:pPr>
    </w:lvl>
    <w:lvl w:ilvl="8" w:tplc="7D525580">
      <w:start w:val="1"/>
      <w:numFmt w:val="lowerRoman"/>
      <w:lvlText w:val="%9."/>
      <w:lvlJc w:val="right"/>
      <w:pPr>
        <w:ind w:left="6840" w:hanging="180"/>
      </w:pPr>
    </w:lvl>
  </w:abstractNum>
  <w:abstractNum w:abstractNumId="38" w15:restartNumberingAfterBreak="0">
    <w:nsid w:val="6FAD17FE"/>
    <w:multiLevelType w:val="singleLevel"/>
    <w:tmpl w:val="2CF284F0"/>
    <w:lvl w:ilvl="0">
      <w:start w:val="1"/>
      <w:numFmt w:val="decimal"/>
      <w:lvlText w:val="%1."/>
      <w:lvlJc w:val="left"/>
      <w:pPr>
        <w:tabs>
          <w:tab w:val="num" w:pos="1800"/>
        </w:tabs>
        <w:ind w:left="1800" w:hanging="360"/>
      </w:pPr>
      <w:rPr>
        <w:rFonts w:hint="default"/>
      </w:rPr>
    </w:lvl>
  </w:abstractNum>
  <w:abstractNum w:abstractNumId="39" w15:restartNumberingAfterBreak="0">
    <w:nsid w:val="7AC953DF"/>
    <w:multiLevelType w:val="multilevel"/>
    <w:tmpl w:val="FFFFFFFF"/>
    <w:lvl w:ilvl="0">
      <w:start w:val="1"/>
      <w:numFmt w:val="decimal"/>
      <w:pStyle w:val="Heading1"/>
      <w:lvlText w:val="%1."/>
      <w:legacy w:legacy="1" w:legacySpace="144" w:legacyIndent="720"/>
      <w:lvlJc w:val="left"/>
      <w:pPr>
        <w:ind w:left="72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40" w15:restartNumberingAfterBreak="0">
    <w:nsid w:val="7D2F35D4"/>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1" w15:restartNumberingAfterBreak="0">
    <w:nsid w:val="7D502F0D"/>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2" w15:restartNumberingAfterBreak="0">
    <w:nsid w:val="7E334EA5"/>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3" w15:restartNumberingAfterBreak="0">
    <w:nsid w:val="7E9916C3"/>
    <w:multiLevelType w:val="hybridMultilevel"/>
    <w:tmpl w:val="ABAEBB98"/>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num w:numId="1" w16cid:durableId="1543975127">
    <w:abstractNumId w:val="39"/>
  </w:num>
  <w:num w:numId="2" w16cid:durableId="640958562">
    <w:abstractNumId w:val="38"/>
  </w:num>
  <w:num w:numId="3" w16cid:durableId="1850177625">
    <w:abstractNumId w:val="37"/>
  </w:num>
  <w:num w:numId="4" w16cid:durableId="1635142088">
    <w:abstractNumId w:val="12"/>
  </w:num>
  <w:num w:numId="5" w16cid:durableId="687562437">
    <w:abstractNumId w:val="24"/>
  </w:num>
  <w:num w:numId="6" w16cid:durableId="648289188">
    <w:abstractNumId w:val="19"/>
  </w:num>
  <w:num w:numId="7" w16cid:durableId="1351684626">
    <w:abstractNumId w:val="2"/>
  </w:num>
  <w:num w:numId="8" w16cid:durableId="864758044">
    <w:abstractNumId w:val="30"/>
  </w:num>
  <w:num w:numId="9" w16cid:durableId="1344818352">
    <w:abstractNumId w:val="28"/>
  </w:num>
  <w:num w:numId="10" w16cid:durableId="1186213042">
    <w:abstractNumId w:val="21"/>
  </w:num>
  <w:num w:numId="11" w16cid:durableId="133253321">
    <w:abstractNumId w:val="36"/>
  </w:num>
  <w:num w:numId="12" w16cid:durableId="871502548">
    <w:abstractNumId w:val="29"/>
  </w:num>
  <w:num w:numId="13" w16cid:durableId="615990270">
    <w:abstractNumId w:val="11"/>
  </w:num>
  <w:num w:numId="14" w16cid:durableId="332993811">
    <w:abstractNumId w:val="14"/>
  </w:num>
  <w:num w:numId="15" w16cid:durableId="1714962661">
    <w:abstractNumId w:val="22"/>
  </w:num>
  <w:num w:numId="16" w16cid:durableId="2103528148">
    <w:abstractNumId w:val="31"/>
  </w:num>
  <w:num w:numId="17" w16cid:durableId="1309439020">
    <w:abstractNumId w:val="40"/>
  </w:num>
  <w:num w:numId="18" w16cid:durableId="1006128284">
    <w:abstractNumId w:val="13"/>
  </w:num>
  <w:num w:numId="19" w16cid:durableId="2012677571">
    <w:abstractNumId w:val="43"/>
  </w:num>
  <w:num w:numId="20" w16cid:durableId="237448886">
    <w:abstractNumId w:val="10"/>
  </w:num>
  <w:num w:numId="21" w16cid:durableId="1829708617">
    <w:abstractNumId w:val="5"/>
  </w:num>
  <w:num w:numId="22" w16cid:durableId="922450793">
    <w:abstractNumId w:val="0"/>
  </w:num>
  <w:num w:numId="23" w16cid:durableId="386730829">
    <w:abstractNumId w:val="34"/>
  </w:num>
  <w:num w:numId="24" w16cid:durableId="1522742905">
    <w:abstractNumId w:val="18"/>
  </w:num>
  <w:num w:numId="25" w16cid:durableId="1762530889">
    <w:abstractNumId w:val="1"/>
  </w:num>
  <w:num w:numId="26" w16cid:durableId="309987479">
    <w:abstractNumId w:val="20"/>
  </w:num>
  <w:num w:numId="27" w16cid:durableId="1408042312">
    <w:abstractNumId w:val="6"/>
  </w:num>
  <w:num w:numId="28" w16cid:durableId="860360527">
    <w:abstractNumId w:val="41"/>
  </w:num>
  <w:num w:numId="29" w16cid:durableId="1677417134">
    <w:abstractNumId w:val="9"/>
  </w:num>
  <w:num w:numId="30" w16cid:durableId="1606113510">
    <w:abstractNumId w:val="32"/>
  </w:num>
  <w:num w:numId="31" w16cid:durableId="1814324181">
    <w:abstractNumId w:val="8"/>
  </w:num>
  <w:num w:numId="32" w16cid:durableId="1403331160">
    <w:abstractNumId w:val="4"/>
  </w:num>
  <w:num w:numId="33" w16cid:durableId="1696810808">
    <w:abstractNumId w:val="27"/>
  </w:num>
  <w:num w:numId="34" w16cid:durableId="1251547293">
    <w:abstractNumId w:val="42"/>
  </w:num>
  <w:num w:numId="35" w16cid:durableId="1328555669">
    <w:abstractNumId w:val="15"/>
  </w:num>
  <w:num w:numId="36" w16cid:durableId="860751487">
    <w:abstractNumId w:val="7"/>
  </w:num>
  <w:num w:numId="37" w16cid:durableId="405108231">
    <w:abstractNumId w:val="3"/>
  </w:num>
  <w:num w:numId="38" w16cid:durableId="1206872500">
    <w:abstractNumId w:val="23"/>
  </w:num>
  <w:num w:numId="39" w16cid:durableId="2130203451">
    <w:abstractNumId w:val="26"/>
  </w:num>
  <w:num w:numId="40" w16cid:durableId="489638699">
    <w:abstractNumId w:val="33"/>
  </w:num>
  <w:num w:numId="41" w16cid:durableId="192352112">
    <w:abstractNumId w:val="16"/>
  </w:num>
  <w:num w:numId="42" w16cid:durableId="1772314539">
    <w:abstractNumId w:val="35"/>
  </w:num>
  <w:num w:numId="43" w16cid:durableId="236089387">
    <w:abstractNumId w:val="17"/>
  </w:num>
  <w:num w:numId="44" w16cid:durableId="1986466356">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2D3"/>
    <w:rsid w:val="000033CC"/>
    <w:rsid w:val="00004D1B"/>
    <w:rsid w:val="00006176"/>
    <w:rsid w:val="00010A1C"/>
    <w:rsid w:val="00013450"/>
    <w:rsid w:val="00013768"/>
    <w:rsid w:val="00014546"/>
    <w:rsid w:val="000162A2"/>
    <w:rsid w:val="00016E19"/>
    <w:rsid w:val="000204AF"/>
    <w:rsid w:val="000212FF"/>
    <w:rsid w:val="0002317D"/>
    <w:rsid w:val="00027515"/>
    <w:rsid w:val="00031240"/>
    <w:rsid w:val="000333FB"/>
    <w:rsid w:val="000366F2"/>
    <w:rsid w:val="00037080"/>
    <w:rsid w:val="0003768D"/>
    <w:rsid w:val="00042301"/>
    <w:rsid w:val="00051C18"/>
    <w:rsid w:val="000615B4"/>
    <w:rsid w:val="0006338E"/>
    <w:rsid w:val="00067F5E"/>
    <w:rsid w:val="0007035D"/>
    <w:rsid w:val="000731DF"/>
    <w:rsid w:val="00080F92"/>
    <w:rsid w:val="000817C9"/>
    <w:rsid w:val="00082A7C"/>
    <w:rsid w:val="00087A02"/>
    <w:rsid w:val="000903CB"/>
    <w:rsid w:val="00097F43"/>
    <w:rsid w:val="000A2354"/>
    <w:rsid w:val="000A26CF"/>
    <w:rsid w:val="000A4A93"/>
    <w:rsid w:val="000A6EB1"/>
    <w:rsid w:val="000B2C36"/>
    <w:rsid w:val="000B310E"/>
    <w:rsid w:val="000B43D4"/>
    <w:rsid w:val="000B4C02"/>
    <w:rsid w:val="000C3DDB"/>
    <w:rsid w:val="000C66B7"/>
    <w:rsid w:val="000C6A5F"/>
    <w:rsid w:val="000D6FF3"/>
    <w:rsid w:val="000E51DB"/>
    <w:rsid w:val="000E57D1"/>
    <w:rsid w:val="000F067C"/>
    <w:rsid w:val="000F657E"/>
    <w:rsid w:val="00112218"/>
    <w:rsid w:val="00114E2C"/>
    <w:rsid w:val="00116E5B"/>
    <w:rsid w:val="00121727"/>
    <w:rsid w:val="0013157C"/>
    <w:rsid w:val="00131F52"/>
    <w:rsid w:val="00132780"/>
    <w:rsid w:val="00134661"/>
    <w:rsid w:val="001362CE"/>
    <w:rsid w:val="0013675F"/>
    <w:rsid w:val="00136DFE"/>
    <w:rsid w:val="00137694"/>
    <w:rsid w:val="001427F2"/>
    <w:rsid w:val="00143087"/>
    <w:rsid w:val="00143564"/>
    <w:rsid w:val="00150CC1"/>
    <w:rsid w:val="001517F6"/>
    <w:rsid w:val="00151D16"/>
    <w:rsid w:val="00154DB0"/>
    <w:rsid w:val="00155860"/>
    <w:rsid w:val="00157D87"/>
    <w:rsid w:val="001604EE"/>
    <w:rsid w:val="00164878"/>
    <w:rsid w:val="00167FDF"/>
    <w:rsid w:val="0017027B"/>
    <w:rsid w:val="00176433"/>
    <w:rsid w:val="001776C0"/>
    <w:rsid w:val="001807C8"/>
    <w:rsid w:val="00183DF8"/>
    <w:rsid w:val="00190105"/>
    <w:rsid w:val="0019613F"/>
    <w:rsid w:val="001A1FCC"/>
    <w:rsid w:val="001A37CD"/>
    <w:rsid w:val="001B1B6E"/>
    <w:rsid w:val="001B4FA2"/>
    <w:rsid w:val="001C5E28"/>
    <w:rsid w:val="001C5F47"/>
    <w:rsid w:val="001D0890"/>
    <w:rsid w:val="001D5410"/>
    <w:rsid w:val="001E09E3"/>
    <w:rsid w:val="001E4482"/>
    <w:rsid w:val="001E5849"/>
    <w:rsid w:val="001F2C87"/>
    <w:rsid w:val="001F663F"/>
    <w:rsid w:val="001F7D36"/>
    <w:rsid w:val="0020422A"/>
    <w:rsid w:val="00205E77"/>
    <w:rsid w:val="00206198"/>
    <w:rsid w:val="00206E1F"/>
    <w:rsid w:val="0021079F"/>
    <w:rsid w:val="00210A7E"/>
    <w:rsid w:val="002245CB"/>
    <w:rsid w:val="00224696"/>
    <w:rsid w:val="00225496"/>
    <w:rsid w:val="00225B05"/>
    <w:rsid w:val="002334EB"/>
    <w:rsid w:val="00234684"/>
    <w:rsid w:val="00234781"/>
    <w:rsid w:val="002425BC"/>
    <w:rsid w:val="0024708D"/>
    <w:rsid w:val="002518B2"/>
    <w:rsid w:val="0025395B"/>
    <w:rsid w:val="00254CBE"/>
    <w:rsid w:val="00255A41"/>
    <w:rsid w:val="0026256F"/>
    <w:rsid w:val="002626B6"/>
    <w:rsid w:val="002639C0"/>
    <w:rsid w:val="00264EC4"/>
    <w:rsid w:val="00270678"/>
    <w:rsid w:val="002716C8"/>
    <w:rsid w:val="002731E2"/>
    <w:rsid w:val="002734E1"/>
    <w:rsid w:val="00276045"/>
    <w:rsid w:val="002814ED"/>
    <w:rsid w:val="00287E33"/>
    <w:rsid w:val="002922C4"/>
    <w:rsid w:val="002A5E27"/>
    <w:rsid w:val="002A7107"/>
    <w:rsid w:val="002A73DD"/>
    <w:rsid w:val="002B1E84"/>
    <w:rsid w:val="002B3018"/>
    <w:rsid w:val="002B5424"/>
    <w:rsid w:val="002B5C34"/>
    <w:rsid w:val="002C12A7"/>
    <w:rsid w:val="002C7342"/>
    <w:rsid w:val="002D056E"/>
    <w:rsid w:val="002D5541"/>
    <w:rsid w:val="002E1608"/>
    <w:rsid w:val="002E1700"/>
    <w:rsid w:val="002E1A68"/>
    <w:rsid w:val="002E4B10"/>
    <w:rsid w:val="002E4B7C"/>
    <w:rsid w:val="002F0321"/>
    <w:rsid w:val="002F0D6B"/>
    <w:rsid w:val="002F1803"/>
    <w:rsid w:val="002F18A3"/>
    <w:rsid w:val="002F3B38"/>
    <w:rsid w:val="00301F6C"/>
    <w:rsid w:val="0030265D"/>
    <w:rsid w:val="00302D41"/>
    <w:rsid w:val="00305E07"/>
    <w:rsid w:val="003072C6"/>
    <w:rsid w:val="00312CB9"/>
    <w:rsid w:val="0031378D"/>
    <w:rsid w:val="00317F82"/>
    <w:rsid w:val="00321B33"/>
    <w:rsid w:val="00325EF7"/>
    <w:rsid w:val="0033004C"/>
    <w:rsid w:val="00330688"/>
    <w:rsid w:val="003309D4"/>
    <w:rsid w:val="00330AC6"/>
    <w:rsid w:val="00334B18"/>
    <w:rsid w:val="003356F6"/>
    <w:rsid w:val="003372D3"/>
    <w:rsid w:val="00341459"/>
    <w:rsid w:val="00347321"/>
    <w:rsid w:val="00347759"/>
    <w:rsid w:val="003524E4"/>
    <w:rsid w:val="003547D9"/>
    <w:rsid w:val="00354EA9"/>
    <w:rsid w:val="00366FCD"/>
    <w:rsid w:val="00373231"/>
    <w:rsid w:val="0037352A"/>
    <w:rsid w:val="00374006"/>
    <w:rsid w:val="003750CF"/>
    <w:rsid w:val="003763B3"/>
    <w:rsid w:val="003820FD"/>
    <w:rsid w:val="00383A98"/>
    <w:rsid w:val="003840E0"/>
    <w:rsid w:val="003860D3"/>
    <w:rsid w:val="0039103B"/>
    <w:rsid w:val="00391E7D"/>
    <w:rsid w:val="00392827"/>
    <w:rsid w:val="00393DE2"/>
    <w:rsid w:val="00397DD2"/>
    <w:rsid w:val="003A0F20"/>
    <w:rsid w:val="003A55DF"/>
    <w:rsid w:val="003A60C6"/>
    <w:rsid w:val="003B093E"/>
    <w:rsid w:val="003B1702"/>
    <w:rsid w:val="003B2483"/>
    <w:rsid w:val="003B2904"/>
    <w:rsid w:val="003B65FA"/>
    <w:rsid w:val="003B75CA"/>
    <w:rsid w:val="003C705B"/>
    <w:rsid w:val="003D60F1"/>
    <w:rsid w:val="003D677A"/>
    <w:rsid w:val="003D7227"/>
    <w:rsid w:val="003E05B2"/>
    <w:rsid w:val="003E08F2"/>
    <w:rsid w:val="003E5012"/>
    <w:rsid w:val="003E7FD0"/>
    <w:rsid w:val="003F22A3"/>
    <w:rsid w:val="003F485A"/>
    <w:rsid w:val="004039EF"/>
    <w:rsid w:val="00404EDD"/>
    <w:rsid w:val="00407EF3"/>
    <w:rsid w:val="00410F5F"/>
    <w:rsid w:val="004113EF"/>
    <w:rsid w:val="00412C47"/>
    <w:rsid w:val="0041736D"/>
    <w:rsid w:val="00423310"/>
    <w:rsid w:val="00426AF1"/>
    <w:rsid w:val="004435CA"/>
    <w:rsid w:val="00445A8C"/>
    <w:rsid w:val="004526F1"/>
    <w:rsid w:val="00455544"/>
    <w:rsid w:val="00456A20"/>
    <w:rsid w:val="00460783"/>
    <w:rsid w:val="00466993"/>
    <w:rsid w:val="00470741"/>
    <w:rsid w:val="004734D7"/>
    <w:rsid w:val="00473B3E"/>
    <w:rsid w:val="00480B11"/>
    <w:rsid w:val="004831AE"/>
    <w:rsid w:val="00490D11"/>
    <w:rsid w:val="00491CC1"/>
    <w:rsid w:val="00494A8F"/>
    <w:rsid w:val="0049546F"/>
    <w:rsid w:val="00495CA4"/>
    <w:rsid w:val="00496DB8"/>
    <w:rsid w:val="004A03FA"/>
    <w:rsid w:val="004A2CBF"/>
    <w:rsid w:val="004A39B4"/>
    <w:rsid w:val="004A52E6"/>
    <w:rsid w:val="004A5958"/>
    <w:rsid w:val="004B1ED8"/>
    <w:rsid w:val="004B2983"/>
    <w:rsid w:val="004B46F3"/>
    <w:rsid w:val="004C09D7"/>
    <w:rsid w:val="004E0725"/>
    <w:rsid w:val="004E4574"/>
    <w:rsid w:val="004E6C9A"/>
    <w:rsid w:val="00500DA2"/>
    <w:rsid w:val="00506F55"/>
    <w:rsid w:val="00514AA5"/>
    <w:rsid w:val="00532DA4"/>
    <w:rsid w:val="005334C1"/>
    <w:rsid w:val="0053554C"/>
    <w:rsid w:val="005357AA"/>
    <w:rsid w:val="00537B5A"/>
    <w:rsid w:val="005413D6"/>
    <w:rsid w:val="00547A0B"/>
    <w:rsid w:val="005512FF"/>
    <w:rsid w:val="00551BF8"/>
    <w:rsid w:val="005611B3"/>
    <w:rsid w:val="005613E4"/>
    <w:rsid w:val="00562041"/>
    <w:rsid w:val="0056371D"/>
    <w:rsid w:val="00571FC4"/>
    <w:rsid w:val="00572CFD"/>
    <w:rsid w:val="005730EC"/>
    <w:rsid w:val="005819A4"/>
    <w:rsid w:val="0059298C"/>
    <w:rsid w:val="00593BA5"/>
    <w:rsid w:val="00596E98"/>
    <w:rsid w:val="005A273D"/>
    <w:rsid w:val="005A3F8C"/>
    <w:rsid w:val="005B328B"/>
    <w:rsid w:val="005B38AE"/>
    <w:rsid w:val="005B4961"/>
    <w:rsid w:val="005B7090"/>
    <w:rsid w:val="005C333A"/>
    <w:rsid w:val="005C5326"/>
    <w:rsid w:val="005C7948"/>
    <w:rsid w:val="005D021A"/>
    <w:rsid w:val="005D3442"/>
    <w:rsid w:val="005D4262"/>
    <w:rsid w:val="005D48A3"/>
    <w:rsid w:val="005E1391"/>
    <w:rsid w:val="005E3919"/>
    <w:rsid w:val="005E5431"/>
    <w:rsid w:val="005E5C4B"/>
    <w:rsid w:val="005E7411"/>
    <w:rsid w:val="005F0E3F"/>
    <w:rsid w:val="005F116B"/>
    <w:rsid w:val="005F1FE4"/>
    <w:rsid w:val="005F27DF"/>
    <w:rsid w:val="005F4155"/>
    <w:rsid w:val="005F6D89"/>
    <w:rsid w:val="0060108F"/>
    <w:rsid w:val="0060788B"/>
    <w:rsid w:val="0060795B"/>
    <w:rsid w:val="006107BB"/>
    <w:rsid w:val="00616179"/>
    <w:rsid w:val="00616F86"/>
    <w:rsid w:val="00627060"/>
    <w:rsid w:val="00631C6F"/>
    <w:rsid w:val="0063291D"/>
    <w:rsid w:val="00632C2C"/>
    <w:rsid w:val="00634185"/>
    <w:rsid w:val="0063574A"/>
    <w:rsid w:val="00643551"/>
    <w:rsid w:val="00645232"/>
    <w:rsid w:val="00646A9A"/>
    <w:rsid w:val="0065129C"/>
    <w:rsid w:val="0065180A"/>
    <w:rsid w:val="006534F5"/>
    <w:rsid w:val="00657073"/>
    <w:rsid w:val="00660B84"/>
    <w:rsid w:val="00662CF6"/>
    <w:rsid w:val="00670B87"/>
    <w:rsid w:val="00671E0B"/>
    <w:rsid w:val="00673245"/>
    <w:rsid w:val="00675F2A"/>
    <w:rsid w:val="00677488"/>
    <w:rsid w:val="0068118C"/>
    <w:rsid w:val="00682017"/>
    <w:rsid w:val="00686570"/>
    <w:rsid w:val="0069445A"/>
    <w:rsid w:val="006A44C9"/>
    <w:rsid w:val="006C2F57"/>
    <w:rsid w:val="006C427F"/>
    <w:rsid w:val="006C44C1"/>
    <w:rsid w:val="006C536F"/>
    <w:rsid w:val="006D2FE2"/>
    <w:rsid w:val="006D6808"/>
    <w:rsid w:val="006E1166"/>
    <w:rsid w:val="006E420C"/>
    <w:rsid w:val="006E5E1D"/>
    <w:rsid w:val="006F0740"/>
    <w:rsid w:val="006F3183"/>
    <w:rsid w:val="006F36F1"/>
    <w:rsid w:val="006F37E4"/>
    <w:rsid w:val="006F40D9"/>
    <w:rsid w:val="006F6286"/>
    <w:rsid w:val="006F7D18"/>
    <w:rsid w:val="007031EB"/>
    <w:rsid w:val="00705464"/>
    <w:rsid w:val="0070596E"/>
    <w:rsid w:val="007061AB"/>
    <w:rsid w:val="007107D8"/>
    <w:rsid w:val="007123C1"/>
    <w:rsid w:val="00712834"/>
    <w:rsid w:val="00713DD8"/>
    <w:rsid w:val="00715DA9"/>
    <w:rsid w:val="00716C93"/>
    <w:rsid w:val="00717219"/>
    <w:rsid w:val="00722CF3"/>
    <w:rsid w:val="00722F9F"/>
    <w:rsid w:val="00723646"/>
    <w:rsid w:val="00723D7F"/>
    <w:rsid w:val="00724882"/>
    <w:rsid w:val="00732741"/>
    <w:rsid w:val="0074590A"/>
    <w:rsid w:val="00746CA6"/>
    <w:rsid w:val="00747DE2"/>
    <w:rsid w:val="00751D4E"/>
    <w:rsid w:val="00753E5B"/>
    <w:rsid w:val="00755683"/>
    <w:rsid w:val="00757E58"/>
    <w:rsid w:val="007606A2"/>
    <w:rsid w:val="007626B9"/>
    <w:rsid w:val="00763367"/>
    <w:rsid w:val="00770E87"/>
    <w:rsid w:val="0077165C"/>
    <w:rsid w:val="00780E54"/>
    <w:rsid w:val="00781B4C"/>
    <w:rsid w:val="00782729"/>
    <w:rsid w:val="00785A86"/>
    <w:rsid w:val="00786068"/>
    <w:rsid w:val="00792300"/>
    <w:rsid w:val="00792D6C"/>
    <w:rsid w:val="0079569D"/>
    <w:rsid w:val="00795EB5"/>
    <w:rsid w:val="00796121"/>
    <w:rsid w:val="007A0ACC"/>
    <w:rsid w:val="007A3A96"/>
    <w:rsid w:val="007A40C8"/>
    <w:rsid w:val="007A40D6"/>
    <w:rsid w:val="007B102F"/>
    <w:rsid w:val="007B2374"/>
    <w:rsid w:val="007B4CA8"/>
    <w:rsid w:val="007B50B5"/>
    <w:rsid w:val="007B6B48"/>
    <w:rsid w:val="007B7950"/>
    <w:rsid w:val="007C2C4C"/>
    <w:rsid w:val="007C4972"/>
    <w:rsid w:val="007C5A87"/>
    <w:rsid w:val="007C6B66"/>
    <w:rsid w:val="007D18CE"/>
    <w:rsid w:val="007D781B"/>
    <w:rsid w:val="007E0B43"/>
    <w:rsid w:val="007F520A"/>
    <w:rsid w:val="007F56F1"/>
    <w:rsid w:val="007F6E4B"/>
    <w:rsid w:val="00804367"/>
    <w:rsid w:val="00813C70"/>
    <w:rsid w:val="00814E34"/>
    <w:rsid w:val="00815ABF"/>
    <w:rsid w:val="00816B3D"/>
    <w:rsid w:val="0082498A"/>
    <w:rsid w:val="00834900"/>
    <w:rsid w:val="00842BA2"/>
    <w:rsid w:val="0084345C"/>
    <w:rsid w:val="00844368"/>
    <w:rsid w:val="0084689C"/>
    <w:rsid w:val="008533E4"/>
    <w:rsid w:val="008607F7"/>
    <w:rsid w:val="0087531C"/>
    <w:rsid w:val="00875827"/>
    <w:rsid w:val="00875A3F"/>
    <w:rsid w:val="00881EB6"/>
    <w:rsid w:val="00883988"/>
    <w:rsid w:val="00885438"/>
    <w:rsid w:val="00885A38"/>
    <w:rsid w:val="00887442"/>
    <w:rsid w:val="008B1242"/>
    <w:rsid w:val="008B2FC2"/>
    <w:rsid w:val="008B6642"/>
    <w:rsid w:val="008C08B0"/>
    <w:rsid w:val="008C4882"/>
    <w:rsid w:val="008D13C4"/>
    <w:rsid w:val="008D1663"/>
    <w:rsid w:val="008D1F0C"/>
    <w:rsid w:val="008D25C8"/>
    <w:rsid w:val="008D40CE"/>
    <w:rsid w:val="008D44FE"/>
    <w:rsid w:val="008E3368"/>
    <w:rsid w:val="008E350A"/>
    <w:rsid w:val="008E37AF"/>
    <w:rsid w:val="008F3A79"/>
    <w:rsid w:val="008F3E27"/>
    <w:rsid w:val="008F4FFB"/>
    <w:rsid w:val="008F7F3B"/>
    <w:rsid w:val="009009ED"/>
    <w:rsid w:val="009029D5"/>
    <w:rsid w:val="0090327F"/>
    <w:rsid w:val="00903BA0"/>
    <w:rsid w:val="00903FAE"/>
    <w:rsid w:val="009075F6"/>
    <w:rsid w:val="009144F3"/>
    <w:rsid w:val="00916256"/>
    <w:rsid w:val="00917C2F"/>
    <w:rsid w:val="0092211C"/>
    <w:rsid w:val="0092294C"/>
    <w:rsid w:val="009248D2"/>
    <w:rsid w:val="00924C73"/>
    <w:rsid w:val="00925111"/>
    <w:rsid w:val="00925E75"/>
    <w:rsid w:val="00927689"/>
    <w:rsid w:val="00930725"/>
    <w:rsid w:val="009314B5"/>
    <w:rsid w:val="00932297"/>
    <w:rsid w:val="00936954"/>
    <w:rsid w:val="009376AA"/>
    <w:rsid w:val="00941CFA"/>
    <w:rsid w:val="009458D3"/>
    <w:rsid w:val="00946092"/>
    <w:rsid w:val="009515EB"/>
    <w:rsid w:val="0095327A"/>
    <w:rsid w:val="009533C9"/>
    <w:rsid w:val="0095579F"/>
    <w:rsid w:val="009569E5"/>
    <w:rsid w:val="00962138"/>
    <w:rsid w:val="009643FD"/>
    <w:rsid w:val="00964C58"/>
    <w:rsid w:val="009662F3"/>
    <w:rsid w:val="0096630A"/>
    <w:rsid w:val="00967902"/>
    <w:rsid w:val="00970675"/>
    <w:rsid w:val="009720E1"/>
    <w:rsid w:val="00973589"/>
    <w:rsid w:val="0097622D"/>
    <w:rsid w:val="00982B58"/>
    <w:rsid w:val="009836EB"/>
    <w:rsid w:val="00984023"/>
    <w:rsid w:val="00990FE7"/>
    <w:rsid w:val="00996807"/>
    <w:rsid w:val="009A0822"/>
    <w:rsid w:val="009A291F"/>
    <w:rsid w:val="009A7D97"/>
    <w:rsid w:val="009B2233"/>
    <w:rsid w:val="009B3AA3"/>
    <w:rsid w:val="009B7179"/>
    <w:rsid w:val="009C2BE6"/>
    <w:rsid w:val="009C3260"/>
    <w:rsid w:val="009D2B81"/>
    <w:rsid w:val="009D5ECD"/>
    <w:rsid w:val="009E0D4A"/>
    <w:rsid w:val="009E7210"/>
    <w:rsid w:val="009F2784"/>
    <w:rsid w:val="009F61E4"/>
    <w:rsid w:val="009F6C2B"/>
    <w:rsid w:val="00A04031"/>
    <w:rsid w:val="00A12200"/>
    <w:rsid w:val="00A156F2"/>
    <w:rsid w:val="00A210A9"/>
    <w:rsid w:val="00A21202"/>
    <w:rsid w:val="00A214E0"/>
    <w:rsid w:val="00A253CB"/>
    <w:rsid w:val="00A2588A"/>
    <w:rsid w:val="00A262B8"/>
    <w:rsid w:val="00A276E9"/>
    <w:rsid w:val="00A334FC"/>
    <w:rsid w:val="00A51489"/>
    <w:rsid w:val="00A53A55"/>
    <w:rsid w:val="00A54048"/>
    <w:rsid w:val="00A55444"/>
    <w:rsid w:val="00A57911"/>
    <w:rsid w:val="00A62A6D"/>
    <w:rsid w:val="00A6373E"/>
    <w:rsid w:val="00A637CC"/>
    <w:rsid w:val="00A65484"/>
    <w:rsid w:val="00A71AE2"/>
    <w:rsid w:val="00A722A3"/>
    <w:rsid w:val="00A72BA4"/>
    <w:rsid w:val="00A763B7"/>
    <w:rsid w:val="00A8002B"/>
    <w:rsid w:val="00A820BA"/>
    <w:rsid w:val="00A82910"/>
    <w:rsid w:val="00A8646C"/>
    <w:rsid w:val="00A87065"/>
    <w:rsid w:val="00A928BC"/>
    <w:rsid w:val="00A93489"/>
    <w:rsid w:val="00A93FA8"/>
    <w:rsid w:val="00AA5693"/>
    <w:rsid w:val="00AA7067"/>
    <w:rsid w:val="00AA7C78"/>
    <w:rsid w:val="00AB19A3"/>
    <w:rsid w:val="00AB730D"/>
    <w:rsid w:val="00AC116E"/>
    <w:rsid w:val="00AC1202"/>
    <w:rsid w:val="00AC1C1F"/>
    <w:rsid w:val="00AD0F0E"/>
    <w:rsid w:val="00AD17B6"/>
    <w:rsid w:val="00AD42FC"/>
    <w:rsid w:val="00AD47F9"/>
    <w:rsid w:val="00AD7E86"/>
    <w:rsid w:val="00AE05C4"/>
    <w:rsid w:val="00AE38C8"/>
    <w:rsid w:val="00AF19B4"/>
    <w:rsid w:val="00AF1E03"/>
    <w:rsid w:val="00AF6332"/>
    <w:rsid w:val="00AF6B06"/>
    <w:rsid w:val="00AF79C9"/>
    <w:rsid w:val="00AF7F69"/>
    <w:rsid w:val="00B00E25"/>
    <w:rsid w:val="00B055AF"/>
    <w:rsid w:val="00B10663"/>
    <w:rsid w:val="00B15344"/>
    <w:rsid w:val="00B240D7"/>
    <w:rsid w:val="00B2432B"/>
    <w:rsid w:val="00B33E99"/>
    <w:rsid w:val="00B345C8"/>
    <w:rsid w:val="00B34D1C"/>
    <w:rsid w:val="00B3706D"/>
    <w:rsid w:val="00B377A8"/>
    <w:rsid w:val="00B40474"/>
    <w:rsid w:val="00B40836"/>
    <w:rsid w:val="00B43109"/>
    <w:rsid w:val="00B4657B"/>
    <w:rsid w:val="00B46D71"/>
    <w:rsid w:val="00B478CE"/>
    <w:rsid w:val="00B526A8"/>
    <w:rsid w:val="00B535FA"/>
    <w:rsid w:val="00B61785"/>
    <w:rsid w:val="00B63EFE"/>
    <w:rsid w:val="00B640A6"/>
    <w:rsid w:val="00B64B86"/>
    <w:rsid w:val="00B70376"/>
    <w:rsid w:val="00B725D7"/>
    <w:rsid w:val="00B73DC1"/>
    <w:rsid w:val="00B77992"/>
    <w:rsid w:val="00B80120"/>
    <w:rsid w:val="00B81617"/>
    <w:rsid w:val="00B849B5"/>
    <w:rsid w:val="00B8525A"/>
    <w:rsid w:val="00B85A88"/>
    <w:rsid w:val="00B926C7"/>
    <w:rsid w:val="00B93B67"/>
    <w:rsid w:val="00B947EE"/>
    <w:rsid w:val="00BA03E9"/>
    <w:rsid w:val="00BA43FA"/>
    <w:rsid w:val="00BB7C53"/>
    <w:rsid w:val="00BC0D10"/>
    <w:rsid w:val="00BC2229"/>
    <w:rsid w:val="00BC4506"/>
    <w:rsid w:val="00BD2D13"/>
    <w:rsid w:val="00BE0A6A"/>
    <w:rsid w:val="00BE1791"/>
    <w:rsid w:val="00BE37B5"/>
    <w:rsid w:val="00BF3B5F"/>
    <w:rsid w:val="00BF7902"/>
    <w:rsid w:val="00C015F7"/>
    <w:rsid w:val="00C032FC"/>
    <w:rsid w:val="00C109DB"/>
    <w:rsid w:val="00C206AF"/>
    <w:rsid w:val="00C26410"/>
    <w:rsid w:val="00C3018C"/>
    <w:rsid w:val="00C3488A"/>
    <w:rsid w:val="00C3758C"/>
    <w:rsid w:val="00C43230"/>
    <w:rsid w:val="00C44962"/>
    <w:rsid w:val="00C44BC7"/>
    <w:rsid w:val="00C503E4"/>
    <w:rsid w:val="00C522C1"/>
    <w:rsid w:val="00C52B11"/>
    <w:rsid w:val="00C53337"/>
    <w:rsid w:val="00C53F7A"/>
    <w:rsid w:val="00C549E0"/>
    <w:rsid w:val="00C5787B"/>
    <w:rsid w:val="00C64574"/>
    <w:rsid w:val="00C74139"/>
    <w:rsid w:val="00C76D2D"/>
    <w:rsid w:val="00C80E04"/>
    <w:rsid w:val="00C80F2B"/>
    <w:rsid w:val="00C83DEF"/>
    <w:rsid w:val="00C9046D"/>
    <w:rsid w:val="00C92A15"/>
    <w:rsid w:val="00C94608"/>
    <w:rsid w:val="00C96229"/>
    <w:rsid w:val="00C9632F"/>
    <w:rsid w:val="00CA1091"/>
    <w:rsid w:val="00CA23EC"/>
    <w:rsid w:val="00CA2BCF"/>
    <w:rsid w:val="00CA58C5"/>
    <w:rsid w:val="00CA5E5F"/>
    <w:rsid w:val="00CA62F9"/>
    <w:rsid w:val="00CA7484"/>
    <w:rsid w:val="00CB14B5"/>
    <w:rsid w:val="00CB17FD"/>
    <w:rsid w:val="00CC0FDD"/>
    <w:rsid w:val="00CC1799"/>
    <w:rsid w:val="00CC3EFE"/>
    <w:rsid w:val="00CE1A1B"/>
    <w:rsid w:val="00CF2AB8"/>
    <w:rsid w:val="00CF3EF7"/>
    <w:rsid w:val="00D00311"/>
    <w:rsid w:val="00D00338"/>
    <w:rsid w:val="00D0219A"/>
    <w:rsid w:val="00D03AFD"/>
    <w:rsid w:val="00D048B6"/>
    <w:rsid w:val="00D061C0"/>
    <w:rsid w:val="00D1037D"/>
    <w:rsid w:val="00D1223C"/>
    <w:rsid w:val="00D12B80"/>
    <w:rsid w:val="00D13A87"/>
    <w:rsid w:val="00D14007"/>
    <w:rsid w:val="00D15C41"/>
    <w:rsid w:val="00D20F4E"/>
    <w:rsid w:val="00D21A8C"/>
    <w:rsid w:val="00D2480E"/>
    <w:rsid w:val="00D270AF"/>
    <w:rsid w:val="00D27246"/>
    <w:rsid w:val="00D275D3"/>
    <w:rsid w:val="00D277BF"/>
    <w:rsid w:val="00D359DF"/>
    <w:rsid w:val="00D402FD"/>
    <w:rsid w:val="00D41149"/>
    <w:rsid w:val="00D42429"/>
    <w:rsid w:val="00D44844"/>
    <w:rsid w:val="00D52C33"/>
    <w:rsid w:val="00D5504F"/>
    <w:rsid w:val="00D60D65"/>
    <w:rsid w:val="00D62AEA"/>
    <w:rsid w:val="00D67D2B"/>
    <w:rsid w:val="00D70209"/>
    <w:rsid w:val="00D7252F"/>
    <w:rsid w:val="00D77D96"/>
    <w:rsid w:val="00D81720"/>
    <w:rsid w:val="00D82327"/>
    <w:rsid w:val="00D82DA9"/>
    <w:rsid w:val="00D95941"/>
    <w:rsid w:val="00D96623"/>
    <w:rsid w:val="00D974AD"/>
    <w:rsid w:val="00DA4D43"/>
    <w:rsid w:val="00DA5BEA"/>
    <w:rsid w:val="00DB1E0D"/>
    <w:rsid w:val="00DB4743"/>
    <w:rsid w:val="00DB5240"/>
    <w:rsid w:val="00DC22F0"/>
    <w:rsid w:val="00DC7829"/>
    <w:rsid w:val="00DD0501"/>
    <w:rsid w:val="00DD2A71"/>
    <w:rsid w:val="00DD3AAB"/>
    <w:rsid w:val="00DD4194"/>
    <w:rsid w:val="00DD458D"/>
    <w:rsid w:val="00DD4C2E"/>
    <w:rsid w:val="00DE18FA"/>
    <w:rsid w:val="00DE2FE1"/>
    <w:rsid w:val="00DE3C0B"/>
    <w:rsid w:val="00DE518F"/>
    <w:rsid w:val="00DF1105"/>
    <w:rsid w:val="00DF3EA4"/>
    <w:rsid w:val="00DF6112"/>
    <w:rsid w:val="00DF7362"/>
    <w:rsid w:val="00E01AFB"/>
    <w:rsid w:val="00E028EC"/>
    <w:rsid w:val="00E061BD"/>
    <w:rsid w:val="00E06F65"/>
    <w:rsid w:val="00E121EC"/>
    <w:rsid w:val="00E140D6"/>
    <w:rsid w:val="00E15A22"/>
    <w:rsid w:val="00E15A30"/>
    <w:rsid w:val="00E177E4"/>
    <w:rsid w:val="00E21B46"/>
    <w:rsid w:val="00E2261B"/>
    <w:rsid w:val="00E27B77"/>
    <w:rsid w:val="00E30638"/>
    <w:rsid w:val="00E33EEF"/>
    <w:rsid w:val="00E350CC"/>
    <w:rsid w:val="00E35757"/>
    <w:rsid w:val="00E3576D"/>
    <w:rsid w:val="00E41E1D"/>
    <w:rsid w:val="00E42BE2"/>
    <w:rsid w:val="00E476E1"/>
    <w:rsid w:val="00E5055D"/>
    <w:rsid w:val="00E55045"/>
    <w:rsid w:val="00E560C7"/>
    <w:rsid w:val="00E56676"/>
    <w:rsid w:val="00E56986"/>
    <w:rsid w:val="00E604E6"/>
    <w:rsid w:val="00E66C82"/>
    <w:rsid w:val="00E707D8"/>
    <w:rsid w:val="00E739ED"/>
    <w:rsid w:val="00E745F7"/>
    <w:rsid w:val="00E777D1"/>
    <w:rsid w:val="00E800BB"/>
    <w:rsid w:val="00E81F33"/>
    <w:rsid w:val="00E820FF"/>
    <w:rsid w:val="00E836FA"/>
    <w:rsid w:val="00E84138"/>
    <w:rsid w:val="00E84303"/>
    <w:rsid w:val="00E934AD"/>
    <w:rsid w:val="00E95F69"/>
    <w:rsid w:val="00E975BF"/>
    <w:rsid w:val="00EA46E5"/>
    <w:rsid w:val="00EA7967"/>
    <w:rsid w:val="00EB059E"/>
    <w:rsid w:val="00EB10DF"/>
    <w:rsid w:val="00EB3674"/>
    <w:rsid w:val="00EB7710"/>
    <w:rsid w:val="00ED0B3B"/>
    <w:rsid w:val="00ED1FFE"/>
    <w:rsid w:val="00ED42D0"/>
    <w:rsid w:val="00EE078D"/>
    <w:rsid w:val="00EE19F9"/>
    <w:rsid w:val="00EE34CB"/>
    <w:rsid w:val="00EE56F0"/>
    <w:rsid w:val="00EF093E"/>
    <w:rsid w:val="00EF12CF"/>
    <w:rsid w:val="00F02B6F"/>
    <w:rsid w:val="00F02B77"/>
    <w:rsid w:val="00F044A3"/>
    <w:rsid w:val="00F06298"/>
    <w:rsid w:val="00F07708"/>
    <w:rsid w:val="00F07A7B"/>
    <w:rsid w:val="00F1231B"/>
    <w:rsid w:val="00F16BC7"/>
    <w:rsid w:val="00F21F01"/>
    <w:rsid w:val="00F220C7"/>
    <w:rsid w:val="00F22406"/>
    <w:rsid w:val="00F24A6F"/>
    <w:rsid w:val="00F30275"/>
    <w:rsid w:val="00F312F7"/>
    <w:rsid w:val="00F31591"/>
    <w:rsid w:val="00F460FE"/>
    <w:rsid w:val="00F46505"/>
    <w:rsid w:val="00F4E25B"/>
    <w:rsid w:val="00F53504"/>
    <w:rsid w:val="00F57ACB"/>
    <w:rsid w:val="00F6331E"/>
    <w:rsid w:val="00F6773B"/>
    <w:rsid w:val="00F70F8C"/>
    <w:rsid w:val="00F7267D"/>
    <w:rsid w:val="00F773DA"/>
    <w:rsid w:val="00F805A8"/>
    <w:rsid w:val="00F8455A"/>
    <w:rsid w:val="00F84F4F"/>
    <w:rsid w:val="00F863D8"/>
    <w:rsid w:val="00F91EA9"/>
    <w:rsid w:val="00F93061"/>
    <w:rsid w:val="00F9725F"/>
    <w:rsid w:val="00FA39E7"/>
    <w:rsid w:val="00FA57D9"/>
    <w:rsid w:val="00FB300C"/>
    <w:rsid w:val="00FB42C5"/>
    <w:rsid w:val="00FC3E99"/>
    <w:rsid w:val="00FC67D8"/>
    <w:rsid w:val="00FD0408"/>
    <w:rsid w:val="00FD5433"/>
    <w:rsid w:val="00FD6DCF"/>
    <w:rsid w:val="00FD7BE1"/>
    <w:rsid w:val="00FD7EE9"/>
    <w:rsid w:val="00FE76C8"/>
    <w:rsid w:val="00FE79AD"/>
    <w:rsid w:val="01715867"/>
    <w:rsid w:val="06EBF2B4"/>
    <w:rsid w:val="0795442E"/>
    <w:rsid w:val="07AE682C"/>
    <w:rsid w:val="091B18DB"/>
    <w:rsid w:val="09558EC1"/>
    <w:rsid w:val="0B8F9DBF"/>
    <w:rsid w:val="0C2353BF"/>
    <w:rsid w:val="0CFCF9E3"/>
    <w:rsid w:val="0E028138"/>
    <w:rsid w:val="0E2E550E"/>
    <w:rsid w:val="0F351473"/>
    <w:rsid w:val="10C4D992"/>
    <w:rsid w:val="12CA5D38"/>
    <w:rsid w:val="13BC5E33"/>
    <w:rsid w:val="1639A2B7"/>
    <w:rsid w:val="1644F18D"/>
    <w:rsid w:val="16B04D6F"/>
    <w:rsid w:val="18B16630"/>
    <w:rsid w:val="1BCAAAAD"/>
    <w:rsid w:val="1BD4F0B7"/>
    <w:rsid w:val="1BE14C9E"/>
    <w:rsid w:val="1BF1D015"/>
    <w:rsid w:val="1C953302"/>
    <w:rsid w:val="1D4D7C45"/>
    <w:rsid w:val="1EB7E3D3"/>
    <w:rsid w:val="1F187702"/>
    <w:rsid w:val="210971DD"/>
    <w:rsid w:val="2177344A"/>
    <w:rsid w:val="235B175F"/>
    <w:rsid w:val="256AFC94"/>
    <w:rsid w:val="2A39CAD5"/>
    <w:rsid w:val="2BC64E6E"/>
    <w:rsid w:val="2D989047"/>
    <w:rsid w:val="2F1967E6"/>
    <w:rsid w:val="2F4078C1"/>
    <w:rsid w:val="2F7B2649"/>
    <w:rsid w:val="316A1815"/>
    <w:rsid w:val="31FA48E7"/>
    <w:rsid w:val="32AF608D"/>
    <w:rsid w:val="33FFFEB0"/>
    <w:rsid w:val="340B12FB"/>
    <w:rsid w:val="342E0CAA"/>
    <w:rsid w:val="36C1F533"/>
    <w:rsid w:val="387197F8"/>
    <w:rsid w:val="39C1CE80"/>
    <w:rsid w:val="3B9B2FDD"/>
    <w:rsid w:val="3F8ED455"/>
    <w:rsid w:val="3F8FB439"/>
    <w:rsid w:val="4135D17D"/>
    <w:rsid w:val="4277DFDB"/>
    <w:rsid w:val="44079FE6"/>
    <w:rsid w:val="4441CAA9"/>
    <w:rsid w:val="45845E33"/>
    <w:rsid w:val="47FD7C23"/>
    <w:rsid w:val="48EF78DD"/>
    <w:rsid w:val="494C8CD3"/>
    <w:rsid w:val="4B137765"/>
    <w:rsid w:val="4B3A1785"/>
    <w:rsid w:val="4C03A19F"/>
    <w:rsid w:val="4D267959"/>
    <w:rsid w:val="4E5DA4FA"/>
    <w:rsid w:val="520CEB84"/>
    <w:rsid w:val="52FCA30C"/>
    <w:rsid w:val="54B33F40"/>
    <w:rsid w:val="54C7E2B8"/>
    <w:rsid w:val="59A0BA82"/>
    <w:rsid w:val="5B4E0F23"/>
    <w:rsid w:val="5BB3B9B1"/>
    <w:rsid w:val="5DCD374D"/>
    <w:rsid w:val="6000CA95"/>
    <w:rsid w:val="630A7813"/>
    <w:rsid w:val="6436C95C"/>
    <w:rsid w:val="6824B794"/>
    <w:rsid w:val="682FCF83"/>
    <w:rsid w:val="687166E7"/>
    <w:rsid w:val="6B62E76C"/>
    <w:rsid w:val="6B6B121D"/>
    <w:rsid w:val="6B787C92"/>
    <w:rsid w:val="6C0F0FB2"/>
    <w:rsid w:val="6D565463"/>
    <w:rsid w:val="71C1D65D"/>
    <w:rsid w:val="7431FE93"/>
    <w:rsid w:val="7642A7C1"/>
    <w:rsid w:val="79ED32E7"/>
    <w:rsid w:val="7ABBE563"/>
    <w:rsid w:val="7B72BA9A"/>
    <w:rsid w:val="7CD98789"/>
    <w:rsid w:val="7E6065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6801EC"/>
  <w15:docId w15:val="{80E7161B-46D7-45ED-96D2-D9F1AFEB0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lang w:val="sr-Latn-RS" w:eastAsia="sr-Latn-CS"/>
    </w:rPr>
  </w:style>
  <w:style w:type="paragraph" w:styleId="Heading1">
    <w:name w:val="heading 1"/>
    <w:basedOn w:val="Normal"/>
    <w:next w:val="Normal"/>
    <w:qFormat/>
    <w:pPr>
      <w:keepNext/>
      <w:numPr>
        <w:numId w:val="1"/>
      </w:numPr>
      <w:spacing w:before="120" w:after="60"/>
      <w:outlineLvl w:val="0"/>
    </w:pPr>
    <w:rPr>
      <w:rFonts w:ascii="Arial" w:hAnsi="Arial" w:cs="Arial"/>
      <w:b/>
      <w:bCs/>
      <w:sz w:val="24"/>
      <w:szCs w:val="24"/>
    </w:rPr>
  </w:style>
  <w:style w:type="paragraph" w:styleId="Heading2">
    <w:name w:val="heading 2"/>
    <w:basedOn w:val="Heading1"/>
    <w:next w:val="Normal"/>
    <w:link w:val="Heading2Char"/>
    <w:qFormat/>
    <w:rsid w:val="00DE518F"/>
    <w:pPr>
      <w:numPr>
        <w:ilvl w:val="1"/>
      </w:numPr>
      <w:outlineLvl w:val="1"/>
    </w:pPr>
    <w:rPr>
      <w:sz w:val="20"/>
      <w:szCs w:val="20"/>
    </w:rPr>
  </w:style>
  <w:style w:type="paragraph" w:styleId="Heading3">
    <w:name w:val="heading 3"/>
    <w:basedOn w:val="Heading1"/>
    <w:next w:val="Normal"/>
    <w:qFormat/>
    <w:pPr>
      <w:numPr>
        <w:ilvl w:val="2"/>
      </w:numPr>
      <w:outlineLvl w:val="2"/>
    </w:pPr>
    <w:rPr>
      <w:b w:val="0"/>
      <w:bCs w:val="0"/>
      <w:i/>
      <w:iCs/>
      <w:sz w:val="20"/>
      <w:szCs w:val="20"/>
    </w:rPr>
  </w:style>
  <w:style w:type="paragraph" w:styleId="Heading4">
    <w:name w:val="heading 4"/>
    <w:basedOn w:val="Heading1"/>
    <w:next w:val="Normal"/>
    <w:qFormat/>
    <w:pPr>
      <w:numPr>
        <w:ilvl w:val="3"/>
      </w:numPr>
      <w:outlineLvl w:val="3"/>
    </w:pPr>
    <w:rPr>
      <w:b w:val="0"/>
      <w:bCs w:val="0"/>
      <w:sz w:val="20"/>
      <w:szCs w:val="20"/>
    </w:rPr>
  </w:style>
  <w:style w:type="paragraph" w:styleId="Heading5">
    <w:name w:val="heading 5"/>
    <w:basedOn w:val="Normal"/>
    <w:next w:val="Normal"/>
    <w:qFormat/>
    <w:pPr>
      <w:numPr>
        <w:ilvl w:val="4"/>
        <w:numId w:val="1"/>
      </w:numPr>
      <w:spacing w:before="240" w:after="60"/>
      <w:outlineLvl w:val="4"/>
    </w:pPr>
    <w:rPr>
      <w:sz w:val="22"/>
      <w:szCs w:val="22"/>
    </w:rPr>
  </w:style>
  <w:style w:type="paragraph" w:styleId="Heading6">
    <w:name w:val="heading 6"/>
    <w:basedOn w:val="Normal"/>
    <w:next w:val="Normal"/>
    <w:qFormat/>
    <w:pPr>
      <w:numPr>
        <w:ilvl w:val="5"/>
        <w:numId w:val="1"/>
      </w:numPr>
      <w:spacing w:before="240" w:after="60"/>
      <w:outlineLvl w:val="5"/>
    </w:pPr>
    <w:rPr>
      <w:i/>
      <w:i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cs="Arial"/>
      <w:b/>
      <w:bCs/>
      <w:sz w:val="36"/>
      <w:szCs w:val="36"/>
    </w:rPr>
  </w:style>
  <w:style w:type="paragraph" w:styleId="Subtitle">
    <w:name w:val="Subtitle"/>
    <w:basedOn w:val="Normal"/>
    <w:qFormat/>
    <w:pPr>
      <w:spacing w:after="60"/>
      <w:jc w:val="center"/>
    </w:pPr>
    <w:rPr>
      <w:rFonts w:ascii="Arial" w:hAnsi="Arial" w:cs="Arial"/>
      <w:i/>
      <w:iCs/>
      <w:sz w:val="36"/>
      <w:szCs w:val="36"/>
      <w:lang w:val="en-AU"/>
    </w:rPr>
  </w:style>
  <w:style w:type="paragraph" w:styleId="NormalIndent">
    <w:name w:val="Normal Indent"/>
    <w:basedOn w:val="Normal"/>
    <w:pPr>
      <w:ind w:left="900" w:hanging="900"/>
    </w:pPr>
  </w:style>
  <w:style w:type="paragraph" w:styleId="TOC1">
    <w:name w:val="toc 1"/>
    <w:basedOn w:val="Normal"/>
    <w:next w:val="Normal"/>
    <w:pPr>
      <w:tabs>
        <w:tab w:val="right" w:pos="9360"/>
      </w:tabs>
      <w:spacing w:before="240" w:after="60"/>
      <w:ind w:right="720"/>
    </w:pPr>
  </w:style>
  <w:style w:type="paragraph" w:styleId="TOC2">
    <w:name w:val="toc 2"/>
    <w:basedOn w:val="Normal"/>
    <w:next w:val="Normal"/>
    <w:pPr>
      <w:tabs>
        <w:tab w:val="right" w:pos="9360"/>
      </w:tabs>
      <w:ind w:left="432" w:right="720"/>
    </w:pPr>
  </w:style>
  <w:style w:type="paragraph" w:styleId="TOC3">
    <w:name w:val="toc 3"/>
    <w:basedOn w:val="Normal"/>
    <w:next w:val="Normal"/>
    <w:semiHidden/>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pPr>
      <w:jc w:val="center"/>
    </w:pPr>
    <w:rPr>
      <w:b/>
      <w:bCs/>
    </w:rPr>
  </w:style>
  <w:style w:type="paragraph" w:styleId="BodyText3">
    <w:name w:val="Body Text 3"/>
    <w:basedOn w:val="Normal"/>
    <w:rPr>
      <w:b/>
      <w:bCs/>
    </w:rPr>
  </w:style>
  <w:style w:type="paragraph" w:customStyle="1" w:styleId="Tabletext">
    <w:name w:val="Tabletext"/>
    <w:basedOn w:val="Normal"/>
    <w:pPr>
      <w:keepLines/>
      <w:spacing w:after="120"/>
    </w:pPr>
  </w:style>
  <w:style w:type="paragraph" w:styleId="BodyText">
    <w:name w:val="Body Text"/>
    <w:basedOn w:val="Normal"/>
    <w:link w:val="BodyTextChar"/>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DocumentMap">
    <w:name w:val="Document Map"/>
    <w:basedOn w:val="Normal"/>
    <w:semiHidden/>
    <w:rsid w:val="00255A41"/>
    <w:pPr>
      <w:shd w:val="clear" w:color="auto" w:fill="000080"/>
    </w:pPr>
    <w:rPr>
      <w:rFonts w:ascii="Tahoma" w:hAnsi="Tahoma" w:cs="Tahoma"/>
    </w:rPr>
  </w:style>
  <w:style w:type="character" w:customStyle="1" w:styleId="BodyTextChar">
    <w:name w:val="Body Text Char"/>
    <w:basedOn w:val="DefaultParagraphFont"/>
    <w:link w:val="BodyText"/>
    <w:rsid w:val="003B2483"/>
    <w:rPr>
      <w:lang w:eastAsia="sr-Latn-CS"/>
    </w:rPr>
  </w:style>
  <w:style w:type="paragraph" w:styleId="ListParagraph">
    <w:name w:val="List Paragraph"/>
    <w:basedOn w:val="Normal"/>
    <w:uiPriority w:val="34"/>
    <w:qFormat/>
    <w:rsid w:val="00925E75"/>
    <w:pPr>
      <w:ind w:left="720"/>
      <w:contextualSpacing/>
    </w:pPr>
  </w:style>
  <w:style w:type="character" w:customStyle="1" w:styleId="Heading2Char">
    <w:name w:val="Heading 2 Char"/>
    <w:basedOn w:val="DefaultParagraphFont"/>
    <w:link w:val="Heading2"/>
    <w:rsid w:val="00755683"/>
    <w:rPr>
      <w:rFonts w:ascii="Arial" w:hAnsi="Arial" w:cs="Arial"/>
      <w:b/>
      <w:bCs/>
      <w:lang w:val="sr-Latn-RS" w:eastAsia="sr-Latn-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588540">
      <w:bodyDiv w:val="1"/>
      <w:marLeft w:val="0"/>
      <w:marRight w:val="0"/>
      <w:marTop w:val="0"/>
      <w:marBottom w:val="0"/>
      <w:divBdr>
        <w:top w:val="none" w:sz="0" w:space="0" w:color="auto"/>
        <w:left w:val="none" w:sz="0" w:space="0" w:color="auto"/>
        <w:bottom w:val="none" w:sz="0" w:space="0" w:color="auto"/>
        <w:right w:val="none" w:sz="0" w:space="0" w:color="auto"/>
      </w:divBdr>
      <w:divsChild>
        <w:div w:id="2066827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Alice's%20files\rational\RUP5.0.36\wordtmpl\templates\req\Vi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d98cc30-7159-4a54-a548-08c5e58e5e8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62EEF1C603ACCC4E8221BF3366AA1CF6" ma:contentTypeVersion="15" ma:contentTypeDescription="Kreiraj novi dokument." ma:contentTypeScope="" ma:versionID="e8bcb9ad9d7b5b18652d11cd7465d1a7">
  <xsd:schema xmlns:xsd="http://www.w3.org/2001/XMLSchema" xmlns:xs="http://www.w3.org/2001/XMLSchema" xmlns:p="http://schemas.microsoft.com/office/2006/metadata/properties" xmlns:ns3="a251a31d-4dfe-427a-9e16-96f472d0fd02" xmlns:ns4="3d98cc30-7159-4a54-a548-08c5e58e5e80" targetNamespace="http://schemas.microsoft.com/office/2006/metadata/properties" ma:root="true" ma:fieldsID="113710ae11ceab9634505cdd86bbe111" ns3:_="" ns4:_="">
    <xsd:import namespace="a251a31d-4dfe-427a-9e16-96f472d0fd02"/>
    <xsd:import namespace="3d98cc30-7159-4a54-a548-08c5e58e5e8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MediaServiceObjectDetectorVersions" minOccurs="0"/>
                <xsd:element ref="ns4:MediaServiceSystemTags" minOccurs="0"/>
                <xsd:element ref="ns4:MediaServiceOCR" minOccurs="0"/>
                <xsd:element ref="ns4:MediaServiceGenerationTime" minOccurs="0"/>
                <xsd:element ref="ns4:MediaServiceEventHashCode" minOccurs="0"/>
                <xsd:element ref="ns4:MediaLengthInSeconds" minOccurs="0"/>
                <xsd:element ref="ns4:MediaServiceDateTaken" minOccurs="0"/>
                <xsd:element ref="ns4:_activity"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51a31d-4dfe-427a-9e16-96f472d0fd02" elementFormDefault="qualified">
    <xsd:import namespace="http://schemas.microsoft.com/office/2006/documentManagement/types"/>
    <xsd:import namespace="http://schemas.microsoft.com/office/infopath/2007/PartnerControls"/>
    <xsd:element name="SharedWithUsers" ma:index="8" nillable="true" ma:displayName="Deljeno sa"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jeno sa detaljima" ma:internalName="SharedWithDetails" ma:readOnly="true">
      <xsd:simpleType>
        <xsd:restriction base="dms:Note">
          <xsd:maxLength value="255"/>
        </xsd:restriction>
      </xsd:simpleType>
    </xsd:element>
    <xsd:element name="SharingHintHash" ma:index="10" nillable="true" ma:displayName="Heš oznaka pogotka za deljenje"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98cc30-7159-4a54-a548-08c5e58e5e8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E57A09-2C13-4973-B0AF-A0EDE6ECF399}">
  <ds:schemaRefs>
    <ds:schemaRef ds:uri="http://schemas.microsoft.com/office/2006/metadata/properties"/>
    <ds:schemaRef ds:uri="http://schemas.microsoft.com/office/infopath/2007/PartnerControls"/>
    <ds:schemaRef ds:uri="3d98cc30-7159-4a54-a548-08c5e58e5e80"/>
  </ds:schemaRefs>
</ds:datastoreItem>
</file>

<file path=customXml/itemProps2.xml><?xml version="1.0" encoding="utf-8"?>
<ds:datastoreItem xmlns:ds="http://schemas.openxmlformats.org/officeDocument/2006/customXml" ds:itemID="{2474A680-BFFC-49CF-ADBA-2820D425DA97}">
  <ds:schemaRefs>
    <ds:schemaRef ds:uri="http://schemas.microsoft.com/sharepoint/v3/contenttype/forms"/>
  </ds:schemaRefs>
</ds:datastoreItem>
</file>

<file path=customXml/itemProps3.xml><?xml version="1.0" encoding="utf-8"?>
<ds:datastoreItem xmlns:ds="http://schemas.openxmlformats.org/officeDocument/2006/customXml" ds:itemID="{0B6C20E5-E4B2-40BE-9F1E-7C397926C0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51a31d-4dfe-427a-9e16-96f472d0fd02"/>
    <ds:schemaRef ds:uri="3d98cc30-7159-4a54-a548-08c5e58e5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Vision.dot</Template>
  <TotalTime>25</TotalTime>
  <Pages>1</Pages>
  <Words>5466</Words>
  <Characters>31161</Characters>
  <Application>Microsoft Office Word</Application>
  <DocSecurity>4</DocSecurity>
  <Lines>259</Lines>
  <Paragraphs>73</Paragraphs>
  <ScaleCrop>false</ScaleCrop>
  <Company/>
  <LinksUpToDate>false</LinksUpToDate>
  <CharactersWithSpaces>36554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dc:title>
  <dc:subject>C-Registration System</dc:subject>
  <dc:creator>Wylie College</dc:creator>
  <cp:keywords/>
  <cp:lastModifiedBy>Gabrijel Askovic</cp:lastModifiedBy>
  <cp:revision>377</cp:revision>
  <cp:lastPrinted>1900-01-01T17:00:00Z</cp:lastPrinted>
  <dcterms:created xsi:type="dcterms:W3CDTF">2025-08-15T07:46:00Z</dcterms:created>
  <dcterms:modified xsi:type="dcterms:W3CDTF">2025-08-28T15:52:00Z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0x01010062EEF1C603ACCC4E8221BF3366AA1CF6</vt:lpwstr>
  </property>
</Properties>
</file>