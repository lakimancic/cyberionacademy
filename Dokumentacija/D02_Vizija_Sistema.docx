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5AFA4" w14:textId="4A034932" w:rsidR="003372D3" w:rsidRPr="00A34913" w:rsidRDefault="005C2A33" w:rsidP="003372D3">
      <w:pPr>
        <w:pStyle w:val="Title"/>
        <w:tabs>
          <w:tab w:val="left" w:pos="2970"/>
          <w:tab w:val="left" w:pos="3060"/>
        </w:tabs>
        <w:jc w:val="right"/>
      </w:pPr>
      <w:r w:rsidRPr="00A34913">
        <w:t>CyberionAcademy</w:t>
      </w:r>
    </w:p>
    <w:p w14:paraId="270009DC" w14:textId="2286D198" w:rsidR="003372D3" w:rsidRPr="00A34913" w:rsidRDefault="00583FF1" w:rsidP="003372D3">
      <w:pPr>
        <w:pStyle w:val="Title"/>
        <w:jc w:val="right"/>
      </w:pPr>
      <w:r w:rsidRPr="00A34913">
        <w:t>Platforma</w:t>
      </w:r>
      <w:r w:rsidR="003372D3" w:rsidRPr="00A34913">
        <w:t xml:space="preserve"> </w:t>
      </w:r>
      <w:r w:rsidR="005C2A33" w:rsidRPr="00A34913">
        <w:t>za učenje sajber be</w:t>
      </w:r>
      <w:r w:rsidR="00560333" w:rsidRPr="00A34913">
        <w:t>z</w:t>
      </w:r>
      <w:r w:rsidR="005C2A33" w:rsidRPr="00A34913">
        <w:t>bednosti</w:t>
      </w:r>
    </w:p>
    <w:p w14:paraId="47870A3F" w14:textId="77777777" w:rsidR="00206E1F" w:rsidRPr="00A34913" w:rsidRDefault="00206E1F" w:rsidP="003372D3">
      <w:pPr>
        <w:pStyle w:val="Title"/>
        <w:jc w:val="right"/>
      </w:pPr>
      <w:r w:rsidRPr="00A34913">
        <w:t xml:space="preserve"> </w:t>
      </w:r>
    </w:p>
    <w:p w14:paraId="22A0FE1C" w14:textId="77777777" w:rsidR="00206E1F" w:rsidRPr="00A34913" w:rsidRDefault="003372D3">
      <w:pPr>
        <w:pStyle w:val="Title"/>
        <w:jc w:val="right"/>
      </w:pPr>
      <w:r w:rsidRPr="2FAB9B01">
        <w:rPr>
          <w:lang w:val="en-US"/>
        </w:rPr>
        <w:t>Vizija sistema</w:t>
      </w:r>
    </w:p>
    <w:p w14:paraId="15414F3E" w14:textId="77777777" w:rsidR="00206E1F" w:rsidRPr="00A34913" w:rsidRDefault="00206E1F">
      <w:pPr>
        <w:pStyle w:val="Title"/>
        <w:jc w:val="right"/>
      </w:pPr>
    </w:p>
    <w:p w14:paraId="0589B38D" w14:textId="77777777" w:rsidR="00206E1F" w:rsidRPr="00A34913" w:rsidRDefault="003372D3" w:rsidP="003372D3">
      <w:pPr>
        <w:pStyle w:val="Title"/>
        <w:jc w:val="right"/>
        <w:rPr>
          <w:sz w:val="28"/>
          <w:szCs w:val="28"/>
          <w:lang w:val="en-US"/>
        </w:rPr>
      </w:pPr>
      <w:r w:rsidRPr="2FAB9B01">
        <w:rPr>
          <w:sz w:val="28"/>
          <w:szCs w:val="28"/>
          <w:lang w:val="en-US"/>
        </w:rPr>
        <w:t>Verzija</w:t>
      </w:r>
      <w:r w:rsidR="00206E1F" w:rsidRPr="2FAB9B01">
        <w:rPr>
          <w:sz w:val="28"/>
          <w:szCs w:val="28"/>
          <w:lang w:val="en-US"/>
        </w:rPr>
        <w:t xml:space="preserve"> 1.0</w:t>
      </w:r>
    </w:p>
    <w:p w14:paraId="0EB9DA47" w14:textId="77777777" w:rsidR="00206E1F" w:rsidRPr="00A34913" w:rsidRDefault="00206E1F">
      <w:pPr>
        <w:pStyle w:val="Title"/>
        <w:rPr>
          <w:sz w:val="28"/>
        </w:rPr>
        <w:sectPr w:rsidR="00206E1F" w:rsidRPr="00A34913">
          <w:headerReference w:type="default" r:id="rId11"/>
          <w:footerReference w:type="even" r:id="rId12"/>
          <w:pgSz w:w="12240" w:h="15840" w:code="1"/>
          <w:pgMar w:top="1440" w:right="1440" w:bottom="1440" w:left="1440" w:header="708" w:footer="708" w:gutter="0"/>
          <w:cols w:space="708"/>
          <w:vAlign w:val="center"/>
        </w:sectPr>
      </w:pPr>
    </w:p>
    <w:p w14:paraId="0AF79629" w14:textId="77777777" w:rsidR="00206E1F" w:rsidRPr="00A34913" w:rsidRDefault="003372D3">
      <w:pPr>
        <w:pStyle w:val="Title"/>
      </w:pPr>
      <w:r w:rsidRPr="2FAB9B01">
        <w:rPr>
          <w:lang w:val="en-US"/>
        </w:rPr>
        <w:lastRenderedPageBreak/>
        <w:t>Pregled izmena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206E1F" w:rsidRPr="00A34913" w14:paraId="43EFA9CB" w14:textId="77777777">
        <w:tc>
          <w:tcPr>
            <w:tcW w:w="2304" w:type="dxa"/>
          </w:tcPr>
          <w:p w14:paraId="5748577E" w14:textId="77777777" w:rsidR="00206E1F" w:rsidRPr="00A34913" w:rsidRDefault="003372D3">
            <w:pPr>
              <w:pStyle w:val="Tabletext"/>
              <w:jc w:val="center"/>
              <w:rPr>
                <w:b/>
              </w:rPr>
            </w:pPr>
            <w:r w:rsidRPr="00A34913">
              <w:rPr>
                <w:b/>
              </w:rPr>
              <w:t>Datum</w:t>
            </w:r>
          </w:p>
        </w:tc>
        <w:tc>
          <w:tcPr>
            <w:tcW w:w="1152" w:type="dxa"/>
          </w:tcPr>
          <w:p w14:paraId="0D516A3F" w14:textId="77777777" w:rsidR="00206E1F" w:rsidRPr="00A34913" w:rsidRDefault="003372D3">
            <w:pPr>
              <w:pStyle w:val="Tabletext"/>
              <w:jc w:val="center"/>
              <w:rPr>
                <w:b/>
                <w:lang w:val="en-US"/>
              </w:rPr>
            </w:pPr>
            <w:r w:rsidRPr="2FAB9B01">
              <w:rPr>
                <w:b/>
                <w:lang w:val="en-US"/>
              </w:rPr>
              <w:t>Verzija</w:t>
            </w:r>
          </w:p>
        </w:tc>
        <w:tc>
          <w:tcPr>
            <w:tcW w:w="3744" w:type="dxa"/>
          </w:tcPr>
          <w:p w14:paraId="0765B4D4" w14:textId="77777777" w:rsidR="00206E1F" w:rsidRPr="00A34913" w:rsidRDefault="003372D3">
            <w:pPr>
              <w:pStyle w:val="Tabletext"/>
              <w:jc w:val="center"/>
              <w:rPr>
                <w:b/>
              </w:rPr>
            </w:pPr>
            <w:r w:rsidRPr="00A34913">
              <w:rPr>
                <w:b/>
              </w:rPr>
              <w:t>Opis</w:t>
            </w:r>
          </w:p>
        </w:tc>
        <w:tc>
          <w:tcPr>
            <w:tcW w:w="2304" w:type="dxa"/>
          </w:tcPr>
          <w:p w14:paraId="63D6D67F" w14:textId="77777777" w:rsidR="00206E1F" w:rsidRPr="00A34913" w:rsidRDefault="003372D3">
            <w:pPr>
              <w:pStyle w:val="Tabletext"/>
              <w:jc w:val="center"/>
              <w:rPr>
                <w:b/>
              </w:rPr>
            </w:pPr>
            <w:r w:rsidRPr="00A34913">
              <w:rPr>
                <w:b/>
              </w:rPr>
              <w:t>Autor</w:t>
            </w:r>
          </w:p>
        </w:tc>
      </w:tr>
      <w:tr w:rsidR="003372D3" w:rsidRPr="00A34913" w14:paraId="7DEEE431" w14:textId="77777777">
        <w:tc>
          <w:tcPr>
            <w:tcW w:w="2304" w:type="dxa"/>
          </w:tcPr>
          <w:p w14:paraId="5C519A8D" w14:textId="10319A68" w:rsidR="003372D3" w:rsidRPr="00A34913" w:rsidRDefault="003372D3" w:rsidP="00206E1F">
            <w:pPr>
              <w:pStyle w:val="Tabletext"/>
            </w:pPr>
            <w:r w:rsidRPr="00A34913">
              <w:t>1</w:t>
            </w:r>
            <w:r w:rsidR="005E191A">
              <w:t>1</w:t>
            </w:r>
            <w:r w:rsidRPr="00A34913">
              <w:t>.0</w:t>
            </w:r>
            <w:r w:rsidR="004931A5" w:rsidRPr="00A34913">
              <w:t>8</w:t>
            </w:r>
            <w:r w:rsidRPr="00A34913">
              <w:t>.20</w:t>
            </w:r>
            <w:r w:rsidR="004931A5" w:rsidRPr="00A34913">
              <w:t>25.</w:t>
            </w:r>
          </w:p>
        </w:tc>
        <w:tc>
          <w:tcPr>
            <w:tcW w:w="1152" w:type="dxa"/>
          </w:tcPr>
          <w:p w14:paraId="41A2E9D7" w14:textId="77777777" w:rsidR="003372D3" w:rsidRPr="00A34913" w:rsidRDefault="003372D3" w:rsidP="00206E1F">
            <w:pPr>
              <w:pStyle w:val="Tabletext"/>
            </w:pPr>
            <w:r w:rsidRPr="00A34913">
              <w:t>1.0</w:t>
            </w:r>
          </w:p>
        </w:tc>
        <w:tc>
          <w:tcPr>
            <w:tcW w:w="3744" w:type="dxa"/>
          </w:tcPr>
          <w:p w14:paraId="21F1B60C" w14:textId="51073C36" w:rsidR="003372D3" w:rsidRPr="00A34913" w:rsidRDefault="00ED65D9" w:rsidP="00206E1F">
            <w:pPr>
              <w:pStyle w:val="Tabletext"/>
            </w:pPr>
            <w:r w:rsidRPr="2FAB9B01">
              <w:rPr>
                <w:lang w:val="en-US"/>
              </w:rPr>
              <w:t>Kreiranje</w:t>
            </w:r>
          </w:p>
        </w:tc>
        <w:tc>
          <w:tcPr>
            <w:tcW w:w="2304" w:type="dxa"/>
          </w:tcPr>
          <w:p w14:paraId="50E1B523" w14:textId="60AF1FAA" w:rsidR="003372D3" w:rsidRPr="00A34913" w:rsidRDefault="00147CA9" w:rsidP="003372D3">
            <w:pPr>
              <w:pStyle w:val="Tabletext"/>
            </w:pPr>
            <w:r w:rsidRPr="2FAB9B01">
              <w:rPr>
                <w:lang w:val="en-US"/>
              </w:rPr>
              <w:t>Gabrijel Asković</w:t>
            </w:r>
          </w:p>
        </w:tc>
      </w:tr>
      <w:tr w:rsidR="003372D3" w:rsidRPr="00A34913" w14:paraId="707CC22D" w14:textId="77777777">
        <w:tc>
          <w:tcPr>
            <w:tcW w:w="2304" w:type="dxa"/>
          </w:tcPr>
          <w:p w14:paraId="50B51BE5" w14:textId="496C0E2F" w:rsidR="003372D3" w:rsidRPr="00A34913" w:rsidRDefault="00ED65D9">
            <w:pPr>
              <w:pStyle w:val="Tabletext"/>
            </w:pPr>
            <w:r>
              <w:t>1</w:t>
            </w:r>
            <w:r w:rsidR="00CB7C1C">
              <w:t>2</w:t>
            </w:r>
            <w:r>
              <w:t>.08.2025.</w:t>
            </w:r>
          </w:p>
        </w:tc>
        <w:tc>
          <w:tcPr>
            <w:tcW w:w="1152" w:type="dxa"/>
          </w:tcPr>
          <w:p w14:paraId="4EFBEFD7" w14:textId="179B609A" w:rsidR="003372D3" w:rsidRPr="00A34913" w:rsidRDefault="00ED65D9">
            <w:pPr>
              <w:pStyle w:val="Tabletext"/>
            </w:pPr>
            <w:r>
              <w:t>1.0</w:t>
            </w:r>
          </w:p>
        </w:tc>
        <w:tc>
          <w:tcPr>
            <w:tcW w:w="3744" w:type="dxa"/>
          </w:tcPr>
          <w:p w14:paraId="322CE82B" w14:textId="6EDE8A5F" w:rsidR="003372D3" w:rsidRPr="00A34913" w:rsidRDefault="00CB7C1C">
            <w:pPr>
              <w:pStyle w:val="Tabletext"/>
            </w:pPr>
            <w:r>
              <w:t>Kreiranje</w:t>
            </w:r>
          </w:p>
        </w:tc>
        <w:tc>
          <w:tcPr>
            <w:tcW w:w="2304" w:type="dxa"/>
          </w:tcPr>
          <w:p w14:paraId="7FD38405" w14:textId="3AAB6F94" w:rsidR="003372D3" w:rsidRPr="00A34913" w:rsidRDefault="00CB7C1C">
            <w:pPr>
              <w:pStyle w:val="Tabletext"/>
            </w:pPr>
            <w:r>
              <w:t>Mateja</w:t>
            </w:r>
            <w:r w:rsidR="00ED65D9">
              <w:t xml:space="preserve"> </w:t>
            </w:r>
            <w:r>
              <w:t>Ivanov</w:t>
            </w:r>
          </w:p>
        </w:tc>
      </w:tr>
      <w:tr w:rsidR="003372D3" w:rsidRPr="00A34913" w14:paraId="1A7A690C" w14:textId="77777777">
        <w:tc>
          <w:tcPr>
            <w:tcW w:w="2304" w:type="dxa"/>
          </w:tcPr>
          <w:p w14:paraId="7D323D0B" w14:textId="5B3013EB" w:rsidR="003372D3" w:rsidRPr="00A34913" w:rsidRDefault="00CB7C1C">
            <w:pPr>
              <w:pStyle w:val="Tabletext"/>
            </w:pPr>
            <w:r>
              <w:t>15.08.2025.</w:t>
            </w:r>
          </w:p>
        </w:tc>
        <w:tc>
          <w:tcPr>
            <w:tcW w:w="1152" w:type="dxa"/>
          </w:tcPr>
          <w:p w14:paraId="0B5CC337" w14:textId="60E13722" w:rsidR="003372D3" w:rsidRPr="00A34913" w:rsidRDefault="00CB7C1C">
            <w:pPr>
              <w:pStyle w:val="Tabletext"/>
            </w:pPr>
            <w:r>
              <w:t>1.0</w:t>
            </w:r>
          </w:p>
        </w:tc>
        <w:tc>
          <w:tcPr>
            <w:tcW w:w="3744" w:type="dxa"/>
          </w:tcPr>
          <w:p w14:paraId="00B9BDF8" w14:textId="5B094647" w:rsidR="003372D3" w:rsidRPr="00A34913" w:rsidRDefault="00CF48AF">
            <w:pPr>
              <w:pStyle w:val="Tabletext"/>
            </w:pPr>
            <w:r>
              <w:t>Revizija</w:t>
            </w:r>
          </w:p>
        </w:tc>
        <w:tc>
          <w:tcPr>
            <w:tcW w:w="2304" w:type="dxa"/>
          </w:tcPr>
          <w:p w14:paraId="70B99447" w14:textId="598FDB43" w:rsidR="003372D3" w:rsidRPr="00A34913" w:rsidRDefault="00CF48AF">
            <w:pPr>
              <w:pStyle w:val="Tabletext"/>
            </w:pPr>
            <w:r>
              <w:t>Lazar Mančić</w:t>
            </w:r>
          </w:p>
        </w:tc>
      </w:tr>
      <w:tr w:rsidR="003372D3" w:rsidRPr="00A34913" w14:paraId="2C598EF7" w14:textId="77777777">
        <w:tc>
          <w:tcPr>
            <w:tcW w:w="2304" w:type="dxa"/>
          </w:tcPr>
          <w:p w14:paraId="651CBD1C" w14:textId="31100242" w:rsidR="003372D3" w:rsidRPr="00A34913" w:rsidRDefault="00CF48AF">
            <w:pPr>
              <w:pStyle w:val="Tabletext"/>
            </w:pPr>
            <w:r>
              <w:t>15.08.2025.</w:t>
            </w:r>
          </w:p>
        </w:tc>
        <w:tc>
          <w:tcPr>
            <w:tcW w:w="1152" w:type="dxa"/>
          </w:tcPr>
          <w:p w14:paraId="1A8FCD84" w14:textId="3A0B46A2" w:rsidR="003372D3" w:rsidRPr="00A34913" w:rsidRDefault="00CF48AF">
            <w:pPr>
              <w:pStyle w:val="Tabletext"/>
            </w:pPr>
            <w:r>
              <w:t>1.0</w:t>
            </w:r>
          </w:p>
        </w:tc>
        <w:tc>
          <w:tcPr>
            <w:tcW w:w="3744" w:type="dxa"/>
          </w:tcPr>
          <w:p w14:paraId="19CBFB7A" w14:textId="5644D870" w:rsidR="003372D3" w:rsidRPr="00A34913" w:rsidRDefault="00CF48AF">
            <w:pPr>
              <w:pStyle w:val="Tabletext"/>
            </w:pPr>
            <w:r>
              <w:t>Revizija</w:t>
            </w:r>
          </w:p>
        </w:tc>
        <w:tc>
          <w:tcPr>
            <w:tcW w:w="2304" w:type="dxa"/>
          </w:tcPr>
          <w:p w14:paraId="417B257A" w14:textId="04CA4F35" w:rsidR="003372D3" w:rsidRPr="00A34913" w:rsidRDefault="00CF48AF">
            <w:pPr>
              <w:pStyle w:val="Tabletext"/>
            </w:pPr>
            <w:r>
              <w:t>Veljko Savić</w:t>
            </w:r>
          </w:p>
        </w:tc>
      </w:tr>
    </w:tbl>
    <w:p w14:paraId="02CE64D0" w14:textId="77777777" w:rsidR="00206E1F" w:rsidRPr="00A34913" w:rsidRDefault="00206E1F"/>
    <w:p w14:paraId="33C4BFAB" w14:textId="77777777" w:rsidR="00A85B7E" w:rsidRPr="00A34913" w:rsidRDefault="00A85B7E"/>
    <w:p w14:paraId="14066D68" w14:textId="77777777" w:rsidR="00A85B7E" w:rsidRPr="00A34913" w:rsidRDefault="00A85B7E"/>
    <w:p w14:paraId="731C3F9C" w14:textId="77777777" w:rsidR="00A85B7E" w:rsidRPr="00A34913" w:rsidRDefault="00A85B7E"/>
    <w:p w14:paraId="186D101C" w14:textId="77777777" w:rsidR="00A85B7E" w:rsidRPr="00A34913" w:rsidRDefault="00A85B7E"/>
    <w:p w14:paraId="1733B666" w14:textId="77777777" w:rsidR="00A85B7E" w:rsidRPr="00A34913" w:rsidRDefault="00A85B7E"/>
    <w:p w14:paraId="4C18B4A7" w14:textId="77777777" w:rsidR="00A85B7E" w:rsidRPr="00A34913" w:rsidRDefault="00A85B7E"/>
    <w:p w14:paraId="6168CA02" w14:textId="77777777" w:rsidR="00A85B7E" w:rsidRPr="00A34913" w:rsidRDefault="00A85B7E"/>
    <w:p w14:paraId="70D375E6" w14:textId="77777777" w:rsidR="00A85B7E" w:rsidRPr="00A34913" w:rsidRDefault="00A85B7E"/>
    <w:p w14:paraId="01526C14" w14:textId="77777777" w:rsidR="00A85B7E" w:rsidRPr="00A34913" w:rsidRDefault="00A85B7E"/>
    <w:p w14:paraId="3B430621" w14:textId="77777777" w:rsidR="00A85B7E" w:rsidRPr="00A34913" w:rsidRDefault="00A85B7E"/>
    <w:p w14:paraId="10AAF903" w14:textId="77777777" w:rsidR="00A85B7E" w:rsidRPr="00A34913" w:rsidRDefault="00A85B7E"/>
    <w:p w14:paraId="79ED77DA" w14:textId="77777777" w:rsidR="00A85B7E" w:rsidRPr="00A34913" w:rsidRDefault="00A85B7E"/>
    <w:p w14:paraId="17E402E9" w14:textId="77777777" w:rsidR="00A85B7E" w:rsidRDefault="00A85B7E"/>
    <w:p w14:paraId="28B616AC" w14:textId="77777777" w:rsidR="002D0566" w:rsidRPr="00A34913" w:rsidRDefault="002D0566"/>
    <w:p w14:paraId="233484B8" w14:textId="77777777" w:rsidR="00A85B7E" w:rsidRPr="00A34913" w:rsidRDefault="00A85B7E"/>
    <w:p w14:paraId="5BB0EC39" w14:textId="77777777" w:rsidR="00A85B7E" w:rsidRPr="00A34913" w:rsidRDefault="00A85B7E"/>
    <w:p w14:paraId="5114F350" w14:textId="77777777" w:rsidR="00A85B7E" w:rsidRPr="00A34913" w:rsidRDefault="00A85B7E"/>
    <w:p w14:paraId="110F55E1" w14:textId="77777777" w:rsidR="00A85B7E" w:rsidRPr="00A34913" w:rsidRDefault="00A85B7E"/>
    <w:p w14:paraId="7F14DD5E" w14:textId="77777777" w:rsidR="00A85B7E" w:rsidRPr="00A34913" w:rsidRDefault="00A85B7E"/>
    <w:p w14:paraId="090DC4E6" w14:textId="77777777" w:rsidR="00A85B7E" w:rsidRPr="00A34913" w:rsidRDefault="00A85B7E"/>
    <w:p w14:paraId="7E4919BD" w14:textId="77777777" w:rsidR="00A85B7E" w:rsidRPr="00A34913" w:rsidRDefault="00A85B7E"/>
    <w:p w14:paraId="5E50BC65" w14:textId="77777777" w:rsidR="00A85B7E" w:rsidRPr="00A34913" w:rsidRDefault="00A85B7E"/>
    <w:p w14:paraId="0CF9807F" w14:textId="77777777" w:rsidR="00A85B7E" w:rsidRPr="00A34913" w:rsidRDefault="00A85B7E"/>
    <w:p w14:paraId="10B2D21D" w14:textId="77777777" w:rsidR="00A85B7E" w:rsidRPr="00A34913" w:rsidRDefault="00A85B7E"/>
    <w:p w14:paraId="47BF5F87" w14:textId="77777777" w:rsidR="00A85B7E" w:rsidRPr="00A34913" w:rsidRDefault="00A85B7E"/>
    <w:p w14:paraId="604D16BA" w14:textId="77777777" w:rsidR="00A85B7E" w:rsidRPr="00A34913" w:rsidRDefault="00A85B7E"/>
    <w:p w14:paraId="76135271" w14:textId="77777777" w:rsidR="00A85B7E" w:rsidRPr="00A34913" w:rsidRDefault="00A85B7E"/>
    <w:p w14:paraId="09B90BE2" w14:textId="77777777" w:rsidR="00A85B7E" w:rsidRPr="00A34913" w:rsidRDefault="00A85B7E"/>
    <w:p w14:paraId="59A5E7CE" w14:textId="77777777" w:rsidR="00A85B7E" w:rsidRPr="00A34913" w:rsidRDefault="00A85B7E"/>
    <w:p w14:paraId="32E32A75" w14:textId="77777777" w:rsidR="00A85B7E" w:rsidRPr="00A34913" w:rsidRDefault="00A85B7E"/>
    <w:p w14:paraId="738CE97F" w14:textId="77777777" w:rsidR="00A85B7E" w:rsidRPr="00A34913" w:rsidRDefault="00A85B7E"/>
    <w:p w14:paraId="4FF39002" w14:textId="77777777" w:rsidR="00A85B7E" w:rsidRPr="00A34913" w:rsidRDefault="00A85B7E"/>
    <w:p w14:paraId="6CA8CCDC" w14:textId="77777777" w:rsidR="00A85B7E" w:rsidRPr="00A34913" w:rsidRDefault="00A85B7E"/>
    <w:p w14:paraId="6DD342BC" w14:textId="77777777" w:rsidR="00A85B7E" w:rsidRPr="00A34913" w:rsidRDefault="00A85B7E"/>
    <w:p w14:paraId="058C35CE" w14:textId="77777777" w:rsidR="00A85B7E" w:rsidRPr="00A34913" w:rsidRDefault="00A85B7E"/>
    <w:p w14:paraId="5CAF8023" w14:textId="77777777" w:rsidR="00A85B7E" w:rsidRPr="00A34913" w:rsidRDefault="00A85B7E"/>
    <w:p w14:paraId="77DB0DE4" w14:textId="77777777" w:rsidR="00A85B7E" w:rsidRPr="00A34913" w:rsidRDefault="00A85B7E"/>
    <w:p w14:paraId="03484BB9" w14:textId="77777777" w:rsidR="00A85B7E" w:rsidRPr="00A34913" w:rsidRDefault="00A85B7E"/>
    <w:p w14:paraId="6375ADED" w14:textId="77777777" w:rsidR="00A85B7E" w:rsidRPr="00A34913" w:rsidRDefault="00A85B7E"/>
    <w:p w14:paraId="350A06B6" w14:textId="77777777" w:rsidR="00A85B7E" w:rsidRPr="00A34913" w:rsidRDefault="00A85B7E"/>
    <w:p w14:paraId="6FC5E30A" w14:textId="77777777" w:rsidR="00A85B7E" w:rsidRPr="00A34913" w:rsidRDefault="00A85B7E"/>
    <w:p w14:paraId="4C8C5525" w14:textId="77777777" w:rsidR="00A85B7E" w:rsidRPr="00A34913" w:rsidRDefault="00A85B7E"/>
    <w:p w14:paraId="4E9108D9" w14:textId="77777777" w:rsidR="00A85B7E" w:rsidRPr="00A34913" w:rsidRDefault="00A85B7E"/>
    <w:p w14:paraId="74C9BEB5" w14:textId="77777777" w:rsidR="00A85B7E" w:rsidRPr="00A34913" w:rsidRDefault="00A85B7E"/>
    <w:p w14:paraId="54558AF4" w14:textId="77777777" w:rsidR="00A85B7E" w:rsidRPr="00A34913" w:rsidRDefault="00A85B7E"/>
    <w:sdt>
      <w:sdtPr>
        <w:rPr>
          <w:rFonts w:ascii="Times New Roman" w:eastAsia="Times New Roman" w:hAnsi="Times New Roman" w:cs="Times New Roman"/>
          <w:color w:val="auto"/>
          <w:sz w:val="20"/>
          <w:szCs w:val="20"/>
          <w:lang w:eastAsia="sr-Latn-CS"/>
        </w:rPr>
        <w:id w:val="-38849666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B7EA899" w14:textId="55227F14" w:rsidR="00A85B7E" w:rsidRPr="00A34913" w:rsidRDefault="00A85B7E" w:rsidP="00A85B7E">
          <w:pPr>
            <w:pStyle w:val="TOCHeading"/>
            <w:jc w:val="center"/>
            <w:rPr>
              <w:b/>
              <w:color w:val="auto"/>
            </w:rPr>
          </w:pPr>
          <w:r w:rsidRPr="00A34913">
            <w:rPr>
              <w:b/>
              <w:bCs/>
              <w:color w:val="auto"/>
            </w:rPr>
            <w:t>Sadr</w:t>
          </w:r>
          <w:r w:rsidR="00460EEA" w:rsidRPr="00A34913">
            <w:rPr>
              <w:b/>
              <w:bCs/>
              <w:color w:val="auto"/>
            </w:rPr>
            <w:t>žaj</w:t>
          </w:r>
        </w:p>
        <w:p w14:paraId="355F33FC" w14:textId="49355BE4" w:rsidR="00573AD0" w:rsidRDefault="00A85B7E">
          <w:pPr>
            <w:pStyle w:val="TOC1"/>
            <w:tabs>
              <w:tab w:val="left" w:pos="4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r w:rsidRPr="00A34913">
            <w:fldChar w:fldCharType="begin"/>
          </w:r>
          <w:r w:rsidRPr="00A34913">
            <w:instrText xml:space="preserve"> TOC \o "1-3" \h \z \u </w:instrText>
          </w:r>
          <w:r w:rsidRPr="00A34913">
            <w:fldChar w:fldCharType="separate"/>
          </w:r>
          <w:hyperlink w:anchor="_Toc206152045" w:history="1">
            <w:r w:rsidR="00573AD0" w:rsidRPr="00475AE6">
              <w:rPr>
                <w:rStyle w:val="Hyperlink"/>
                <w:noProof/>
              </w:rPr>
              <w:t>1.</w:t>
            </w:r>
            <w:r w:rsidR="00573AD0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="00573AD0" w:rsidRPr="00475AE6">
              <w:rPr>
                <w:rStyle w:val="Hyperlink"/>
                <w:noProof/>
              </w:rPr>
              <w:t>Cilj dokumenta</w:t>
            </w:r>
            <w:r w:rsidR="00573AD0">
              <w:rPr>
                <w:noProof/>
                <w:webHidden/>
              </w:rPr>
              <w:tab/>
            </w:r>
            <w:r w:rsidR="00573AD0">
              <w:rPr>
                <w:noProof/>
                <w:webHidden/>
              </w:rPr>
              <w:fldChar w:fldCharType="begin"/>
            </w:r>
            <w:r w:rsidR="00573AD0">
              <w:rPr>
                <w:noProof/>
                <w:webHidden/>
              </w:rPr>
              <w:instrText xml:space="preserve"> PAGEREF _Toc206152045 \h </w:instrText>
            </w:r>
            <w:r w:rsidR="00573AD0">
              <w:rPr>
                <w:noProof/>
                <w:webHidden/>
              </w:rPr>
            </w:r>
            <w:r w:rsidR="00573AD0">
              <w:rPr>
                <w:noProof/>
                <w:webHidden/>
              </w:rPr>
              <w:fldChar w:fldCharType="separate"/>
            </w:r>
            <w:r w:rsidR="00573AD0">
              <w:rPr>
                <w:noProof/>
                <w:webHidden/>
              </w:rPr>
              <w:t>5</w:t>
            </w:r>
            <w:r w:rsidR="00573AD0">
              <w:rPr>
                <w:noProof/>
                <w:webHidden/>
              </w:rPr>
              <w:fldChar w:fldCharType="end"/>
            </w:r>
          </w:hyperlink>
        </w:p>
        <w:p w14:paraId="205A097D" w14:textId="3C02C07B" w:rsidR="00573AD0" w:rsidRDefault="00573AD0">
          <w:pPr>
            <w:pStyle w:val="TOC1"/>
            <w:tabs>
              <w:tab w:val="left" w:pos="4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06152046" w:history="1">
            <w:r w:rsidRPr="00475AE6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475AE6">
              <w:rPr>
                <w:rStyle w:val="Hyperlink"/>
                <w:noProof/>
              </w:rPr>
              <w:t>Opseg dokumenta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_Toc206152046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2ACA11" w14:textId="7EE61C0E" w:rsidR="00573AD0" w:rsidRDefault="00573AD0">
          <w:pPr>
            <w:pStyle w:val="TOC1"/>
            <w:tabs>
              <w:tab w:val="left" w:pos="4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06152047" w:history="1">
            <w:r w:rsidRPr="00475AE6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475AE6">
              <w:rPr>
                <w:rStyle w:val="Hyperlink"/>
                <w:noProof/>
                <w:lang w:val="en-US"/>
              </w:rPr>
              <w:t>Pozicioniranje proizvoda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_Toc206152047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96B6DB" w14:textId="18C9E0CD" w:rsidR="00573AD0" w:rsidRDefault="00573AD0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06152048" w:history="1">
            <w:r w:rsidRPr="00475AE6">
              <w:rPr>
                <w:rStyle w:val="Hyperlink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475AE6">
              <w:rPr>
                <w:rStyle w:val="Hyperlink"/>
                <w:noProof/>
                <w:lang w:val="en-US"/>
              </w:rPr>
              <w:t>Poslovne mogućnosti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_Toc206152048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F1D0BD" w14:textId="0FDBF6DF" w:rsidR="00573AD0" w:rsidRDefault="00573AD0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06152049" w:history="1">
            <w:r w:rsidRPr="00475AE6">
              <w:rPr>
                <w:rStyle w:val="Hyperlink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475AE6">
              <w:rPr>
                <w:rStyle w:val="Hyperlink"/>
                <w:noProof/>
              </w:rPr>
              <w:t>Postavka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_Toc206152049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E1D30E" w14:textId="35C077EB" w:rsidR="00573AD0" w:rsidRDefault="00573AD0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06152050" w:history="1">
            <w:r w:rsidRPr="00475AE6">
              <w:rPr>
                <w:rStyle w:val="Hyperlink"/>
                <w:noProof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475AE6">
              <w:rPr>
                <w:rStyle w:val="Hyperlink"/>
                <w:noProof/>
              </w:rPr>
              <w:t>Postavka pozicije proizvoda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_Toc206152050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6A853E" w14:textId="332923DE" w:rsidR="00573AD0" w:rsidRDefault="00573AD0">
          <w:pPr>
            <w:pStyle w:val="TOC1"/>
            <w:tabs>
              <w:tab w:val="left" w:pos="4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06152051" w:history="1">
            <w:r w:rsidRPr="00475AE6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475AE6">
              <w:rPr>
                <w:rStyle w:val="Hyperlink"/>
                <w:noProof/>
              </w:rPr>
              <w:t>Opis korisnika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_Toc206152051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868E77" w14:textId="795B5AE2" w:rsidR="00573AD0" w:rsidRDefault="00573AD0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06152052" w:history="1">
            <w:r w:rsidRPr="00475AE6">
              <w:rPr>
                <w:rStyle w:val="Hyperlink"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475AE6">
              <w:rPr>
                <w:rStyle w:val="Hyperlink"/>
                <w:noProof/>
              </w:rPr>
              <w:t>Opis potencijalnih korisnika/tržišta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_Toc206152052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143723" w14:textId="4E140B1E" w:rsidR="00573AD0" w:rsidRDefault="00573AD0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06152053" w:history="1">
            <w:r w:rsidRPr="00475AE6">
              <w:rPr>
                <w:rStyle w:val="Hyperlink"/>
                <w:noProof/>
              </w:rPr>
              <w:t>4.2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475AE6">
              <w:rPr>
                <w:rStyle w:val="Hyperlink"/>
                <w:noProof/>
              </w:rPr>
              <w:t>Profili korisnika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_Toc206152053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93ED44" w14:textId="52DD59C5" w:rsidR="00573AD0" w:rsidRDefault="00573AD0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06152054" w:history="1">
            <w:r w:rsidRPr="00475AE6">
              <w:rPr>
                <w:rStyle w:val="Hyperlink"/>
                <w:noProof/>
              </w:rPr>
              <w:t>4.3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475AE6">
              <w:rPr>
                <w:rStyle w:val="Hyperlink"/>
                <w:noProof/>
              </w:rPr>
              <w:t>Opis okruženja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_Toc206152054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022259" w14:textId="273CF2E2" w:rsidR="00573AD0" w:rsidRDefault="00573AD0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06152055" w:history="1">
            <w:r w:rsidRPr="00475AE6">
              <w:rPr>
                <w:rStyle w:val="Hyperlink"/>
                <w:noProof/>
              </w:rPr>
              <w:t>4.4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475AE6">
              <w:rPr>
                <w:rStyle w:val="Hyperlink"/>
                <w:noProof/>
              </w:rPr>
              <w:t>Osnovne potrebe korisnika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_Toc206152055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EC5F3D" w14:textId="436A8828" w:rsidR="00573AD0" w:rsidRDefault="00573AD0">
          <w:pPr>
            <w:pStyle w:val="TOC1"/>
            <w:tabs>
              <w:tab w:val="left" w:pos="4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06152056" w:history="1">
            <w:r w:rsidRPr="00475AE6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475AE6">
              <w:rPr>
                <w:rStyle w:val="Hyperlink"/>
                <w:noProof/>
              </w:rPr>
              <w:t>Opis proizvoda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_Toc206152056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0E75C3" w14:textId="4B2A0182" w:rsidR="00573AD0" w:rsidRDefault="00573AD0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06152057" w:history="1">
            <w:r w:rsidRPr="00475AE6">
              <w:rPr>
                <w:rStyle w:val="Hyperlink"/>
                <w:noProof/>
              </w:rPr>
              <w:t>5.1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475AE6">
              <w:rPr>
                <w:rStyle w:val="Hyperlink"/>
                <w:noProof/>
              </w:rPr>
              <w:t>Perspektiva proizvoda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_Toc206152057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88213" w14:textId="0ACA6955" w:rsidR="00573AD0" w:rsidRDefault="00573AD0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06152058" w:history="1">
            <w:r w:rsidRPr="00475AE6">
              <w:rPr>
                <w:rStyle w:val="Hyperlink"/>
                <w:noProof/>
              </w:rPr>
              <w:t>5.2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475AE6">
              <w:rPr>
                <w:rStyle w:val="Hyperlink"/>
                <w:noProof/>
              </w:rPr>
              <w:t>Pregled mogućnosti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_Toc206152058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2CA47" w14:textId="7752EDC8" w:rsidR="00573AD0" w:rsidRDefault="00573AD0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06152059" w:history="1">
            <w:r w:rsidRPr="00475AE6">
              <w:rPr>
                <w:rStyle w:val="Hyperlink"/>
                <w:noProof/>
              </w:rPr>
              <w:t>5.3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475AE6">
              <w:rPr>
                <w:rStyle w:val="Hyperlink"/>
                <w:noProof/>
              </w:rPr>
              <w:t>Pretpostavke i zavisnosti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_Toc206152059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86C22F" w14:textId="1680F8BE" w:rsidR="00573AD0" w:rsidRDefault="00573AD0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06152060" w:history="1">
            <w:r w:rsidRPr="00475AE6">
              <w:rPr>
                <w:rStyle w:val="Hyperlink"/>
                <w:noProof/>
              </w:rPr>
              <w:t>5.4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475AE6">
              <w:rPr>
                <w:rStyle w:val="Hyperlink"/>
                <w:noProof/>
              </w:rPr>
              <w:t>Cena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_Toc206152060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46E5A" w14:textId="7F53DB8A" w:rsidR="00573AD0" w:rsidRDefault="00573AD0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06152061" w:history="1">
            <w:r w:rsidRPr="00475AE6">
              <w:rPr>
                <w:rStyle w:val="Hyperlink"/>
                <w:noProof/>
              </w:rPr>
              <w:t>5.5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475AE6">
              <w:rPr>
                <w:rStyle w:val="Hyperlink"/>
                <w:noProof/>
              </w:rPr>
              <w:t>Licenciranje i instalacija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_Toc206152061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9A2E0A" w14:textId="3D56967D" w:rsidR="00573AD0" w:rsidRDefault="00573AD0">
          <w:pPr>
            <w:pStyle w:val="TOC1"/>
            <w:tabs>
              <w:tab w:val="left" w:pos="4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06152062" w:history="1">
            <w:r w:rsidRPr="00475AE6"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475AE6">
              <w:rPr>
                <w:rStyle w:val="Hyperlink"/>
                <w:noProof/>
                <w:lang w:val="en-US"/>
              </w:rPr>
              <w:t>Funkcionalni zahtevi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_Toc206152062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E50A15" w14:textId="250E33EF" w:rsidR="00573AD0" w:rsidRDefault="00573AD0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06152063" w:history="1">
            <w:r w:rsidRPr="00475AE6">
              <w:rPr>
                <w:rStyle w:val="Hyperlink"/>
                <w:noProof/>
              </w:rPr>
              <w:t>6.1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475AE6">
              <w:rPr>
                <w:rStyle w:val="Hyperlink"/>
                <w:noProof/>
                <w:lang w:val="en-US"/>
              </w:rPr>
              <w:t>Prijavljivanje i registracija korisnika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_Toc206152063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C06FF2" w14:textId="51F1E590" w:rsidR="00573AD0" w:rsidRDefault="00573AD0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06152064" w:history="1">
            <w:r w:rsidRPr="00475AE6">
              <w:rPr>
                <w:rStyle w:val="Hyperlink"/>
                <w:noProof/>
              </w:rPr>
              <w:t>6.2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475AE6">
              <w:rPr>
                <w:rStyle w:val="Hyperlink"/>
                <w:noProof/>
                <w:lang w:val="en-US"/>
              </w:rPr>
              <w:t>Prikaz liste kurseva i individualnih kurseva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_Toc206152064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933FBF" w14:textId="5DA6AD27" w:rsidR="00573AD0" w:rsidRDefault="00573AD0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06152065" w:history="1">
            <w:r w:rsidRPr="00475AE6">
              <w:rPr>
                <w:rStyle w:val="Hyperlink"/>
                <w:noProof/>
              </w:rPr>
              <w:t>6.3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475AE6">
              <w:rPr>
                <w:rStyle w:val="Hyperlink"/>
                <w:noProof/>
                <w:lang w:val="en-US"/>
              </w:rPr>
              <w:t>Prikaz liste lekcija i individualnih lekcija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_Toc206152065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01825D" w14:textId="63B4910A" w:rsidR="00573AD0" w:rsidRDefault="00573AD0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06152066" w:history="1">
            <w:r w:rsidRPr="00475AE6">
              <w:rPr>
                <w:rStyle w:val="Hyperlink"/>
                <w:noProof/>
              </w:rPr>
              <w:t>6.4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475AE6">
              <w:rPr>
                <w:rStyle w:val="Hyperlink"/>
                <w:noProof/>
                <w:lang w:val="en-US"/>
              </w:rPr>
              <w:t>Prikaz i korišćenje kvizova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_Toc206152066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F30CEB" w14:textId="582FF830" w:rsidR="00573AD0" w:rsidRDefault="00573AD0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06152067" w:history="1">
            <w:r w:rsidRPr="00475AE6">
              <w:rPr>
                <w:rStyle w:val="Hyperlink"/>
                <w:noProof/>
              </w:rPr>
              <w:t>6.5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475AE6">
              <w:rPr>
                <w:rStyle w:val="Hyperlink"/>
                <w:noProof/>
                <w:lang w:val="en-US"/>
              </w:rPr>
              <w:t>Prikaz liste izazova i individualnih izazova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_Toc206152067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4352C3" w14:textId="1B9AC2C5" w:rsidR="00573AD0" w:rsidRDefault="00573AD0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06152068" w:history="1">
            <w:r w:rsidRPr="00475AE6">
              <w:rPr>
                <w:rStyle w:val="Hyperlink"/>
                <w:noProof/>
              </w:rPr>
              <w:t>6.6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475AE6">
              <w:rPr>
                <w:rStyle w:val="Hyperlink"/>
                <w:noProof/>
                <w:lang w:val="en-US"/>
              </w:rPr>
              <w:t>Kreiranje, ažuriranje i brisanje kurseva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_Toc206152068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CACFF2" w14:textId="6932E331" w:rsidR="00573AD0" w:rsidRDefault="00573AD0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06152069" w:history="1">
            <w:r w:rsidRPr="00475AE6">
              <w:rPr>
                <w:rStyle w:val="Hyperlink"/>
                <w:noProof/>
              </w:rPr>
              <w:t>6.7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475AE6">
              <w:rPr>
                <w:rStyle w:val="Hyperlink"/>
                <w:noProof/>
                <w:lang w:val="en-US"/>
              </w:rPr>
              <w:t>Kreiranje, ažuriranje i brisanje lekcija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_Toc206152069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9826DE" w14:textId="7C995BB7" w:rsidR="00573AD0" w:rsidRDefault="00573AD0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06152070" w:history="1">
            <w:r w:rsidRPr="00475AE6">
              <w:rPr>
                <w:rStyle w:val="Hyperlink"/>
                <w:noProof/>
              </w:rPr>
              <w:t>6.8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475AE6">
              <w:rPr>
                <w:rStyle w:val="Hyperlink"/>
                <w:noProof/>
                <w:lang w:val="en-US"/>
              </w:rPr>
              <w:t>Kreiranje, ažuriranje i brisanje kvizova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_Toc206152070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17F614" w14:textId="6992A476" w:rsidR="00573AD0" w:rsidRDefault="00573AD0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06152071" w:history="1">
            <w:r w:rsidRPr="00475AE6">
              <w:rPr>
                <w:rStyle w:val="Hyperlink"/>
                <w:noProof/>
              </w:rPr>
              <w:t>6.9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475AE6">
              <w:rPr>
                <w:rStyle w:val="Hyperlink"/>
                <w:noProof/>
                <w:lang w:val="en-US"/>
              </w:rPr>
              <w:t>Kreiranje, ažuriranje i brisanje izazova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_Toc206152071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484F88" w14:textId="03609E01" w:rsidR="00573AD0" w:rsidRDefault="00573AD0">
          <w:pPr>
            <w:pStyle w:val="TOC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06152072" w:history="1">
            <w:r w:rsidRPr="00475AE6">
              <w:rPr>
                <w:rStyle w:val="Hyperlink"/>
                <w:noProof/>
              </w:rPr>
              <w:t>6.10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475AE6">
              <w:rPr>
                <w:rStyle w:val="Hyperlink"/>
                <w:noProof/>
                <w:lang w:val="en-US"/>
              </w:rPr>
              <w:t>Pregled i ažuriranje korisničkih profila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_Toc206152072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FEE53" w14:textId="33E65469" w:rsidR="00573AD0" w:rsidRDefault="00573AD0">
          <w:pPr>
            <w:pStyle w:val="TOC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06152073" w:history="1">
            <w:r w:rsidRPr="00475AE6">
              <w:rPr>
                <w:rStyle w:val="Hyperlink"/>
                <w:noProof/>
              </w:rPr>
              <w:t>6.11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475AE6">
              <w:rPr>
                <w:rStyle w:val="Hyperlink"/>
                <w:noProof/>
                <w:lang w:val="en-US"/>
              </w:rPr>
              <w:t>Podnošenje i odobravanje zahteva za promenu uloge korisnika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_Toc206152073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06986E" w14:textId="26AEF6D7" w:rsidR="00573AD0" w:rsidRDefault="00573AD0">
          <w:pPr>
            <w:pStyle w:val="TOC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06152074" w:history="1">
            <w:r w:rsidRPr="00475AE6">
              <w:rPr>
                <w:rStyle w:val="Hyperlink"/>
                <w:noProof/>
              </w:rPr>
              <w:t>6.12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475AE6">
              <w:rPr>
                <w:rStyle w:val="Hyperlink"/>
                <w:noProof/>
                <w:lang w:val="en-US"/>
              </w:rPr>
              <w:t>Leaderboard (rang lista)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_Toc206152074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12893B" w14:textId="3A9B8791" w:rsidR="00573AD0" w:rsidRDefault="00573AD0">
          <w:pPr>
            <w:pStyle w:val="TOC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06152075" w:history="1">
            <w:r w:rsidRPr="00475AE6">
              <w:rPr>
                <w:rStyle w:val="Hyperlink"/>
                <w:noProof/>
              </w:rPr>
              <w:t>6.13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475AE6">
              <w:rPr>
                <w:rStyle w:val="Hyperlink"/>
                <w:noProof/>
                <w:lang w:val="en-US"/>
              </w:rPr>
              <w:t>Sistem za podršku (support)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_Toc206152075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76B08" w14:textId="2A2DE895" w:rsidR="00573AD0" w:rsidRDefault="00573AD0">
          <w:pPr>
            <w:pStyle w:val="TOC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06152076" w:history="1">
            <w:r w:rsidRPr="00475AE6">
              <w:rPr>
                <w:rStyle w:val="Hyperlink"/>
                <w:noProof/>
              </w:rPr>
              <w:t>6.14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475AE6">
              <w:rPr>
                <w:rStyle w:val="Hyperlink"/>
                <w:noProof/>
                <w:lang w:val="en-US"/>
              </w:rPr>
              <w:t>Sistem nagrada (bedževa)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_Toc206152076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420081" w14:textId="462EE87A" w:rsidR="00573AD0" w:rsidRDefault="00573AD0">
          <w:pPr>
            <w:pStyle w:val="TOC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06152077" w:history="1">
            <w:r w:rsidRPr="00475AE6">
              <w:rPr>
                <w:rStyle w:val="Hyperlink"/>
                <w:noProof/>
              </w:rPr>
              <w:t>6.15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475AE6">
              <w:rPr>
                <w:rStyle w:val="Hyperlink"/>
                <w:noProof/>
              </w:rPr>
              <w:t>Sistem preporuka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_Toc206152077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1A0C3D" w14:textId="6A3F64E8" w:rsidR="00573AD0" w:rsidRDefault="00573AD0">
          <w:pPr>
            <w:pStyle w:val="TOC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06152078" w:history="1">
            <w:r w:rsidRPr="00475AE6">
              <w:rPr>
                <w:rStyle w:val="Hyperlink"/>
                <w:noProof/>
              </w:rPr>
              <w:t>6.16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475AE6">
              <w:rPr>
                <w:rStyle w:val="Hyperlink"/>
                <w:noProof/>
              </w:rPr>
              <w:t>Sistem pretraživanja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_Toc206152078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543C8E" w14:textId="6536F538" w:rsidR="00573AD0" w:rsidRDefault="00573AD0">
          <w:pPr>
            <w:pStyle w:val="TOC1"/>
            <w:tabs>
              <w:tab w:val="left" w:pos="4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06152079" w:history="1">
            <w:r w:rsidRPr="00475AE6">
              <w:rPr>
                <w:rStyle w:val="Hyperlink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475AE6">
              <w:rPr>
                <w:rStyle w:val="Hyperlink"/>
                <w:noProof/>
                <w:lang w:val="en-US"/>
              </w:rPr>
              <w:t>Ograničenja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_Toc206152079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3D67E" w14:textId="72EF12BD" w:rsidR="00573AD0" w:rsidRDefault="00573AD0">
          <w:pPr>
            <w:pStyle w:val="TOC1"/>
            <w:tabs>
              <w:tab w:val="left" w:pos="4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06152080" w:history="1">
            <w:r w:rsidRPr="00475AE6">
              <w:rPr>
                <w:rStyle w:val="Hyperlink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475AE6">
              <w:rPr>
                <w:rStyle w:val="Hyperlink"/>
                <w:noProof/>
                <w:lang w:val="en-US"/>
              </w:rPr>
              <w:t>Zahtevi u pogledu kvaliteta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_Toc206152080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68A7D7" w14:textId="45173628" w:rsidR="00573AD0" w:rsidRDefault="00573AD0">
          <w:pPr>
            <w:pStyle w:val="TOC1"/>
            <w:tabs>
              <w:tab w:val="left" w:pos="4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06152081" w:history="1">
            <w:r w:rsidRPr="00475AE6">
              <w:rPr>
                <w:rStyle w:val="Hyperlink"/>
                <w:noProof/>
              </w:rPr>
              <w:t>9.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475AE6">
              <w:rPr>
                <w:rStyle w:val="Hyperlink"/>
                <w:noProof/>
                <w:lang w:val="en-US"/>
              </w:rPr>
              <w:t>Prioritet funkcionalnosti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_Toc206152081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FBDDEA" w14:textId="685A54D9" w:rsidR="00573AD0" w:rsidRDefault="00573AD0">
          <w:pPr>
            <w:pStyle w:val="TOC1"/>
            <w:tabs>
              <w:tab w:val="left" w:pos="86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06152082" w:history="1">
            <w:r w:rsidRPr="00475AE6">
              <w:rPr>
                <w:rStyle w:val="Hyperlink"/>
                <w:noProof/>
              </w:rPr>
              <w:t>10.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475AE6">
              <w:rPr>
                <w:rStyle w:val="Hyperlink"/>
                <w:noProof/>
              </w:rPr>
              <w:t>Nefunkcionalni zahtevi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_Toc206152082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D28C3" w14:textId="0296C5E0" w:rsidR="00573AD0" w:rsidRDefault="00573AD0">
          <w:pPr>
            <w:pStyle w:val="TOC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06152083" w:history="1">
            <w:r w:rsidRPr="00475AE6">
              <w:rPr>
                <w:rStyle w:val="Hyperlink"/>
                <w:noProof/>
              </w:rPr>
              <w:t>10.1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475AE6">
              <w:rPr>
                <w:rStyle w:val="Hyperlink"/>
                <w:noProof/>
                <w:lang w:val="en-US"/>
              </w:rPr>
              <w:t>Zahtevi u pogledu standardizacije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_Toc206152083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9170A5" w14:textId="2AA9AC19" w:rsidR="00573AD0" w:rsidRDefault="00573AD0">
          <w:pPr>
            <w:pStyle w:val="TOC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06152084" w:history="1">
            <w:r w:rsidRPr="00475AE6">
              <w:rPr>
                <w:rStyle w:val="Hyperlink"/>
                <w:noProof/>
              </w:rPr>
              <w:t>10.2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475AE6">
              <w:rPr>
                <w:rStyle w:val="Hyperlink"/>
                <w:noProof/>
              </w:rPr>
              <w:t>Sistemski zahtevi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_Toc206152084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9B3F6F" w14:textId="7A919AB8" w:rsidR="00573AD0" w:rsidRDefault="00573AD0">
          <w:pPr>
            <w:pStyle w:val="TOC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06152085" w:history="1">
            <w:r w:rsidRPr="00475AE6">
              <w:rPr>
                <w:rStyle w:val="Hyperlink"/>
                <w:noProof/>
              </w:rPr>
              <w:t>10.3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475AE6">
              <w:rPr>
                <w:rStyle w:val="Hyperlink"/>
                <w:noProof/>
                <w:lang w:val="en-US"/>
              </w:rPr>
              <w:t>Zahtevi u pogledu performansi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_Toc206152085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DD68D4" w14:textId="1D96C6A5" w:rsidR="00573AD0" w:rsidRDefault="00573AD0">
          <w:pPr>
            <w:pStyle w:val="TOC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06152086" w:history="1">
            <w:r w:rsidRPr="00475AE6">
              <w:rPr>
                <w:rStyle w:val="Hyperlink"/>
                <w:noProof/>
              </w:rPr>
              <w:t>10.4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475AE6">
              <w:rPr>
                <w:rStyle w:val="Hyperlink"/>
                <w:noProof/>
                <w:lang w:val="en-US"/>
              </w:rPr>
              <w:t>Zahtevi u pogledu okruženja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_Toc206152086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0B6F3F" w14:textId="4F9799D2" w:rsidR="00573AD0" w:rsidRDefault="00573AD0">
          <w:pPr>
            <w:pStyle w:val="TOC1"/>
            <w:tabs>
              <w:tab w:val="left" w:pos="86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06152087" w:history="1">
            <w:r w:rsidRPr="00475AE6">
              <w:rPr>
                <w:rStyle w:val="Hyperlink"/>
                <w:noProof/>
              </w:rPr>
              <w:t>11.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475AE6">
              <w:rPr>
                <w:rStyle w:val="Hyperlink"/>
                <w:noProof/>
                <w:lang w:val="en-US"/>
              </w:rPr>
              <w:t>Dokumentacija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_Toc206152087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B7A2BF" w14:textId="21563783" w:rsidR="00573AD0" w:rsidRDefault="00573AD0">
          <w:pPr>
            <w:pStyle w:val="TOC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06152088" w:history="1">
            <w:r w:rsidRPr="00475AE6">
              <w:rPr>
                <w:rStyle w:val="Hyperlink"/>
                <w:noProof/>
              </w:rPr>
              <w:t>11.1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475AE6">
              <w:rPr>
                <w:rStyle w:val="Hyperlink"/>
                <w:noProof/>
              </w:rPr>
              <w:t>Specifikacija zahteva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_Toc206152088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EB5194" w14:textId="23169B8B" w:rsidR="00573AD0" w:rsidRDefault="00573AD0">
          <w:pPr>
            <w:pStyle w:val="TOC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06152089" w:history="1">
            <w:r w:rsidRPr="00475AE6">
              <w:rPr>
                <w:rStyle w:val="Hyperlink"/>
                <w:noProof/>
              </w:rPr>
              <w:t>11.2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475AE6">
              <w:rPr>
                <w:rStyle w:val="Hyperlink"/>
                <w:noProof/>
              </w:rPr>
              <w:t>Arhitekturni projekat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_Toc206152089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A56C97" w14:textId="53C0F2CF" w:rsidR="00573AD0" w:rsidRDefault="00573AD0">
          <w:pPr>
            <w:pStyle w:val="TOC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06152090" w:history="1">
            <w:r w:rsidRPr="00475AE6">
              <w:rPr>
                <w:rStyle w:val="Hyperlink"/>
                <w:noProof/>
              </w:rPr>
              <w:t>11.3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475AE6">
              <w:rPr>
                <w:rStyle w:val="Hyperlink"/>
                <w:noProof/>
              </w:rPr>
              <w:t>Plan testiranja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_Toc206152090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439DD2" w14:textId="3FD03B59" w:rsidR="00573AD0" w:rsidRDefault="00573AD0">
          <w:pPr>
            <w:pStyle w:val="TOC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06152091" w:history="1">
            <w:r w:rsidRPr="00475AE6">
              <w:rPr>
                <w:rStyle w:val="Hyperlink"/>
                <w:noProof/>
              </w:rPr>
              <w:t>11.4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475AE6">
              <w:rPr>
                <w:rStyle w:val="Hyperlink"/>
                <w:noProof/>
              </w:rPr>
              <w:t>Korisničko uputstvo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_Toc206152091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16D1BF" w14:textId="660A4745" w:rsidR="00A85B7E" w:rsidRPr="00A34913" w:rsidRDefault="00A85B7E">
          <w:r w:rsidRPr="00A34913">
            <w:rPr>
              <w:b/>
              <w:bCs/>
            </w:rPr>
            <w:fldChar w:fldCharType="end"/>
          </w:r>
        </w:p>
      </w:sdtContent>
    </w:sdt>
    <w:p w14:paraId="25DA1C5B" w14:textId="77777777" w:rsidR="00A85B7E" w:rsidRPr="00A34913" w:rsidRDefault="00A85B7E"/>
    <w:p w14:paraId="4BF2E54E" w14:textId="77777777" w:rsidR="00A95B8B" w:rsidRPr="00A34913" w:rsidRDefault="00A95B8B" w:rsidP="34BDD02B">
      <w:pPr>
        <w:pStyle w:val="TOC1"/>
        <w:tabs>
          <w:tab w:val="left" w:pos="432"/>
        </w:tabs>
        <w:rPr>
          <w:b/>
          <w:bCs/>
        </w:rPr>
      </w:pPr>
    </w:p>
    <w:p w14:paraId="68F84B3B" w14:textId="77777777" w:rsidR="00A95B8B" w:rsidRPr="00A34913" w:rsidRDefault="00A95B8B" w:rsidP="34BDD02B">
      <w:pPr>
        <w:pStyle w:val="TOC1"/>
        <w:tabs>
          <w:tab w:val="left" w:pos="432"/>
        </w:tabs>
        <w:rPr>
          <w:b/>
          <w:bCs/>
        </w:rPr>
      </w:pPr>
    </w:p>
    <w:p w14:paraId="50C1DEC9" w14:textId="77777777" w:rsidR="00A85B7E" w:rsidRPr="00A34913" w:rsidRDefault="00A85B7E" w:rsidP="003372D3">
      <w:pPr>
        <w:pStyle w:val="Title"/>
        <w:tabs>
          <w:tab w:val="left" w:pos="540"/>
        </w:tabs>
      </w:pPr>
    </w:p>
    <w:p w14:paraId="080754F5" w14:textId="77777777" w:rsidR="00A85B7E" w:rsidRPr="00A34913" w:rsidRDefault="00A85B7E" w:rsidP="003372D3">
      <w:pPr>
        <w:pStyle w:val="Title"/>
        <w:tabs>
          <w:tab w:val="left" w:pos="540"/>
        </w:tabs>
      </w:pPr>
    </w:p>
    <w:p w14:paraId="4DBE3456" w14:textId="388CAE4B" w:rsidR="00206E1F" w:rsidRPr="00A34913" w:rsidRDefault="00206E1F" w:rsidP="003372D3">
      <w:pPr>
        <w:pStyle w:val="Title"/>
        <w:tabs>
          <w:tab w:val="left" w:pos="540"/>
        </w:tabs>
      </w:pPr>
      <w:r w:rsidRPr="2FAB9B01">
        <w:rPr>
          <w:lang w:val="en-US"/>
        </w:rPr>
        <w:br w:type="page"/>
      </w:r>
      <w:r w:rsidR="003372D3" w:rsidRPr="2FAB9B01">
        <w:rPr>
          <w:lang w:val="en-US"/>
        </w:rPr>
        <w:lastRenderedPageBreak/>
        <w:t>Vizija sistema</w:t>
      </w:r>
    </w:p>
    <w:p w14:paraId="14EA9E50" w14:textId="77777777" w:rsidR="00206E1F" w:rsidRPr="00A34913" w:rsidRDefault="003372D3">
      <w:pPr>
        <w:pStyle w:val="Heading1"/>
      </w:pPr>
      <w:bookmarkStart w:id="0" w:name="_Toc205911866"/>
      <w:bookmarkStart w:id="1" w:name="_Toc206152045"/>
      <w:r w:rsidRPr="00A34913">
        <w:t>Cilj</w:t>
      </w:r>
      <w:r w:rsidR="00CA58C5" w:rsidRPr="00A34913">
        <w:t xml:space="preserve"> dokumenta</w:t>
      </w:r>
      <w:bookmarkEnd w:id="0"/>
      <w:bookmarkEnd w:id="1"/>
    </w:p>
    <w:p w14:paraId="07C81917" w14:textId="4FD31A48" w:rsidR="00206E1F" w:rsidRPr="00A34913" w:rsidRDefault="00E5107E" w:rsidP="00B849B5">
      <w:pPr>
        <w:pStyle w:val="BodyText"/>
      </w:pPr>
      <w:r w:rsidRPr="2FAB9B01">
        <w:rPr>
          <w:lang w:val="en-US"/>
        </w:rPr>
        <w:t xml:space="preserve">Svrha </w:t>
      </w:r>
      <w:r w:rsidR="00B849B5" w:rsidRPr="2FAB9B01">
        <w:rPr>
          <w:lang w:val="en-US"/>
        </w:rPr>
        <w:t xml:space="preserve">ovog dokumenta je </w:t>
      </w:r>
      <w:r w:rsidRPr="2FAB9B01">
        <w:rPr>
          <w:lang w:val="en-US"/>
        </w:rPr>
        <w:t xml:space="preserve">opis </w:t>
      </w:r>
      <w:r w:rsidR="00B849B5" w:rsidRPr="2FAB9B01">
        <w:rPr>
          <w:lang w:val="en-US"/>
        </w:rPr>
        <w:t xml:space="preserve">zahteva </w:t>
      </w:r>
      <w:r w:rsidR="003B7275" w:rsidRPr="2FAB9B01">
        <w:rPr>
          <w:lang w:val="en-US"/>
        </w:rPr>
        <w:t xml:space="preserve">i karakteristike </w:t>
      </w:r>
      <w:r w:rsidR="00A8283B" w:rsidRPr="2FAB9B01">
        <w:rPr>
          <w:lang w:val="en-US"/>
        </w:rPr>
        <w:t>CyberAcademy</w:t>
      </w:r>
      <w:r w:rsidR="003B7275" w:rsidRPr="2FAB9B01">
        <w:rPr>
          <w:lang w:val="en-US"/>
        </w:rPr>
        <w:t xml:space="preserve"> </w:t>
      </w:r>
      <w:r w:rsidR="00A8283B" w:rsidRPr="2FAB9B01">
        <w:rPr>
          <w:lang w:val="en-US"/>
        </w:rPr>
        <w:t xml:space="preserve">platforme </w:t>
      </w:r>
      <w:r w:rsidR="003B7275" w:rsidRPr="2FAB9B01">
        <w:rPr>
          <w:lang w:val="en-US"/>
        </w:rPr>
        <w:t xml:space="preserve">na visokom nivou na osnovu prikupljenih i </w:t>
      </w:r>
      <w:r w:rsidRPr="2FAB9B01">
        <w:rPr>
          <w:lang w:val="en-US"/>
        </w:rPr>
        <w:t>analizira</w:t>
      </w:r>
      <w:r w:rsidR="003B7275" w:rsidRPr="2FAB9B01">
        <w:rPr>
          <w:lang w:val="en-US"/>
        </w:rPr>
        <w:t>nih</w:t>
      </w:r>
      <w:r w:rsidRPr="2FAB9B01">
        <w:rPr>
          <w:lang w:val="en-US"/>
        </w:rPr>
        <w:t xml:space="preserve"> </w:t>
      </w:r>
      <w:r w:rsidR="003B7275" w:rsidRPr="2FAB9B01">
        <w:rPr>
          <w:lang w:val="en-US"/>
        </w:rPr>
        <w:t>potreba</w:t>
      </w:r>
      <w:r w:rsidRPr="2FAB9B01">
        <w:rPr>
          <w:lang w:val="en-US"/>
        </w:rPr>
        <w:t xml:space="preserve"> </w:t>
      </w:r>
      <w:r w:rsidR="00B849B5" w:rsidRPr="2FAB9B01">
        <w:rPr>
          <w:lang w:val="en-US"/>
        </w:rPr>
        <w:t>krajnjih korisnika</w:t>
      </w:r>
      <w:r w:rsidR="00D20996" w:rsidRPr="2FAB9B01">
        <w:rPr>
          <w:lang w:val="en-US"/>
        </w:rPr>
        <w:t xml:space="preserve"> i drugih zainteresovanih strana, </w:t>
      </w:r>
      <w:r w:rsidR="00645AF9" w:rsidRPr="2FAB9B01">
        <w:rPr>
          <w:lang w:val="en-US"/>
        </w:rPr>
        <w:t xml:space="preserve">razloga koji su izazvali nastanak ovih </w:t>
      </w:r>
      <w:r w:rsidR="00AD4051" w:rsidRPr="2FAB9B01">
        <w:rPr>
          <w:lang w:val="en-US"/>
        </w:rPr>
        <w:t>potreba</w:t>
      </w:r>
      <w:r w:rsidR="003E0A4A" w:rsidRPr="2FAB9B01">
        <w:rPr>
          <w:lang w:val="en-US"/>
        </w:rPr>
        <w:t xml:space="preserve"> uključujući i stanje sajber pretnji u zemlji i svetu.</w:t>
      </w:r>
    </w:p>
    <w:p w14:paraId="22773969" w14:textId="77777777" w:rsidR="00206E1F" w:rsidRPr="00A34913" w:rsidRDefault="003372D3" w:rsidP="008572C2">
      <w:pPr>
        <w:pStyle w:val="Heading1"/>
      </w:pPr>
      <w:bookmarkStart w:id="2" w:name="_Toc205911867"/>
      <w:bookmarkStart w:id="3" w:name="_Toc206152046"/>
      <w:r w:rsidRPr="00A34913">
        <w:t>Opseg</w:t>
      </w:r>
      <w:r w:rsidR="00CA58C5" w:rsidRPr="00A34913">
        <w:t xml:space="preserve"> dokumenta</w:t>
      </w:r>
      <w:bookmarkEnd w:id="2"/>
      <w:bookmarkEnd w:id="3"/>
    </w:p>
    <w:p w14:paraId="52E23182" w14:textId="56CEAF14" w:rsidR="00E469BC" w:rsidRPr="00A34913" w:rsidRDefault="00B849B5" w:rsidP="00DE518F">
      <w:pPr>
        <w:pStyle w:val="BodyText"/>
      </w:pPr>
      <w:r w:rsidRPr="2FAB9B01">
        <w:rPr>
          <w:lang w:val="en-US"/>
        </w:rPr>
        <w:t xml:space="preserve">Dokument se odnosi na </w:t>
      </w:r>
      <w:r w:rsidR="00B4737E" w:rsidRPr="2FAB9B01">
        <w:rPr>
          <w:lang w:val="en-US"/>
        </w:rPr>
        <w:t>CyberionAcademy</w:t>
      </w:r>
      <w:r w:rsidRPr="2FAB9B01">
        <w:rPr>
          <w:lang w:val="en-US"/>
        </w:rPr>
        <w:t xml:space="preserve"> </w:t>
      </w:r>
      <w:r w:rsidR="000D2D92" w:rsidRPr="2FAB9B01">
        <w:rPr>
          <w:lang w:val="en-US"/>
        </w:rPr>
        <w:t>platformu</w:t>
      </w:r>
      <w:r w:rsidRPr="2FAB9B01">
        <w:rPr>
          <w:lang w:val="en-US"/>
        </w:rPr>
        <w:t xml:space="preserve"> koji će biti razvijen od strane</w:t>
      </w:r>
      <w:r w:rsidR="000B3C09" w:rsidRPr="2FAB9B01">
        <w:rPr>
          <w:lang w:val="en-US"/>
        </w:rPr>
        <w:t xml:space="preserve"> tima</w:t>
      </w:r>
      <w:r w:rsidRPr="2FAB9B01">
        <w:rPr>
          <w:lang w:val="en-US"/>
        </w:rPr>
        <w:t xml:space="preserve"> </w:t>
      </w:r>
      <w:r w:rsidR="00B4737E" w:rsidRPr="2FAB9B01">
        <w:rPr>
          <w:lang w:val="en-US"/>
        </w:rPr>
        <w:t>ElHackers</w:t>
      </w:r>
      <w:r w:rsidRPr="2FAB9B01">
        <w:rPr>
          <w:lang w:val="en-US"/>
        </w:rPr>
        <w:t xml:space="preserve">. </w:t>
      </w:r>
      <w:r w:rsidR="00F132F1" w:rsidRPr="2FAB9B01">
        <w:rPr>
          <w:lang w:val="en-US"/>
        </w:rPr>
        <w:t xml:space="preserve">Cyberion je </w:t>
      </w:r>
      <w:r w:rsidR="008904AB" w:rsidRPr="2FAB9B01">
        <w:rPr>
          <w:lang w:val="en-US"/>
        </w:rPr>
        <w:t>ko</w:t>
      </w:r>
      <w:r w:rsidR="00F45DC2">
        <w:rPr>
          <w:lang w:val="en-US"/>
        </w:rPr>
        <w:t>m</w:t>
      </w:r>
      <w:r w:rsidR="008904AB" w:rsidRPr="2FAB9B01">
        <w:rPr>
          <w:lang w:val="en-US"/>
        </w:rPr>
        <w:t>binacija reči Cyber</w:t>
      </w:r>
      <w:r w:rsidR="00DB4DC7" w:rsidRPr="2FAB9B01">
        <w:rPr>
          <w:lang w:val="en-US"/>
        </w:rPr>
        <w:t xml:space="preserve"> i Legion, aludirajući na dobar napad i odbranu rimske legije</w:t>
      </w:r>
    </w:p>
    <w:p w14:paraId="4A922330" w14:textId="03B1002D" w:rsidR="00DE518F" w:rsidRPr="00A34913" w:rsidRDefault="007E4E7E" w:rsidP="00DE518F">
      <w:pPr>
        <w:pStyle w:val="BodyText"/>
      </w:pPr>
      <w:r w:rsidRPr="2FAB9B01">
        <w:rPr>
          <w:lang w:val="en-US"/>
        </w:rPr>
        <w:t>Cyberion platforma</w:t>
      </w:r>
      <w:r w:rsidR="00E469BC" w:rsidRPr="2FAB9B01">
        <w:rPr>
          <w:lang w:val="en-US"/>
        </w:rPr>
        <w:t xml:space="preserve"> će omogućiti </w:t>
      </w:r>
      <w:r w:rsidR="00C1152A" w:rsidRPr="2FAB9B01">
        <w:rPr>
          <w:lang w:val="en-US"/>
        </w:rPr>
        <w:t xml:space="preserve">korisnicima učenje sajber bezbednosti kroz gejmifikovan </w:t>
      </w:r>
      <w:r w:rsidR="00C520C2" w:rsidRPr="2FAB9B01">
        <w:rPr>
          <w:lang w:val="en-US"/>
        </w:rPr>
        <w:t>i</w:t>
      </w:r>
      <w:r w:rsidR="00C1152A" w:rsidRPr="2FAB9B01">
        <w:rPr>
          <w:lang w:val="en-US"/>
        </w:rPr>
        <w:t xml:space="preserve"> </w:t>
      </w:r>
      <w:r w:rsidR="00C520C2" w:rsidRPr="2FAB9B01">
        <w:rPr>
          <w:lang w:val="en-US"/>
        </w:rPr>
        <w:t>progresivan</w:t>
      </w:r>
      <w:r w:rsidR="00C1152A" w:rsidRPr="2FAB9B01">
        <w:rPr>
          <w:lang w:val="en-US"/>
        </w:rPr>
        <w:t xml:space="preserve"> sadr</w:t>
      </w:r>
      <w:r w:rsidR="000E72D4" w:rsidRPr="2FAB9B01">
        <w:rPr>
          <w:lang w:val="en-US"/>
        </w:rPr>
        <w:t>ž</w:t>
      </w:r>
      <w:r w:rsidR="00C1152A" w:rsidRPr="2FAB9B01">
        <w:rPr>
          <w:lang w:val="en-US"/>
        </w:rPr>
        <w:t>aj</w:t>
      </w:r>
      <w:r w:rsidR="000E72D4" w:rsidRPr="2FAB9B01">
        <w:rPr>
          <w:lang w:val="en-US"/>
        </w:rPr>
        <w:t xml:space="preserve">. </w:t>
      </w:r>
      <w:r w:rsidR="0010101E" w:rsidRPr="2FAB9B01">
        <w:rPr>
          <w:lang w:val="en-US"/>
        </w:rPr>
        <w:t>Pored pristupa samom sadržaju na platformi korisnici imaju mogućnost kreiranja i kasnije modifikovanja sadržaja</w:t>
      </w:r>
      <w:r w:rsidR="00524E82" w:rsidRPr="2FAB9B01">
        <w:rPr>
          <w:lang w:val="en-US"/>
        </w:rPr>
        <w:t xml:space="preserve"> koji će se nalaziti na platformi.</w:t>
      </w:r>
    </w:p>
    <w:p w14:paraId="13639431" w14:textId="77777777" w:rsidR="00206E1F" w:rsidRPr="00A34913" w:rsidRDefault="003372D3" w:rsidP="003372D3">
      <w:pPr>
        <w:pStyle w:val="Heading1"/>
      </w:pPr>
      <w:bookmarkStart w:id="4" w:name="_Toc205911868"/>
      <w:bookmarkStart w:id="5" w:name="_Toc206152047"/>
      <w:r w:rsidRPr="2FAB9B01">
        <w:rPr>
          <w:lang w:val="en-US"/>
        </w:rPr>
        <w:t>Pozicioniranje proizvoda</w:t>
      </w:r>
      <w:bookmarkEnd w:id="4"/>
      <w:bookmarkEnd w:id="5"/>
    </w:p>
    <w:p w14:paraId="6E38C635" w14:textId="77777777" w:rsidR="00206E1F" w:rsidRPr="00A34913" w:rsidRDefault="003372D3" w:rsidP="003372D3">
      <w:pPr>
        <w:pStyle w:val="Heading2"/>
      </w:pPr>
      <w:bookmarkStart w:id="6" w:name="_Toc205911869"/>
      <w:bookmarkStart w:id="7" w:name="_Toc206152048"/>
      <w:r w:rsidRPr="2FAB9B01">
        <w:rPr>
          <w:lang w:val="en-US"/>
        </w:rPr>
        <w:t>Poslovne mogućnosti</w:t>
      </w:r>
      <w:bookmarkEnd w:id="6"/>
      <w:bookmarkEnd w:id="7"/>
    </w:p>
    <w:p w14:paraId="5F995BBF" w14:textId="4AC98ED5" w:rsidR="0014657B" w:rsidRPr="00A34913" w:rsidRDefault="0094445F" w:rsidP="0053646D">
      <w:pPr>
        <w:pStyle w:val="BodyText"/>
      </w:pPr>
      <w:r w:rsidRPr="00A34913">
        <w:t xml:space="preserve">Projekat treba da </w:t>
      </w:r>
      <w:r w:rsidR="00A41D94" w:rsidRPr="00A34913">
        <w:t xml:space="preserve">obezbedi </w:t>
      </w:r>
      <w:r w:rsidR="00135DF9" w:rsidRPr="00A34913">
        <w:t>internet</w:t>
      </w:r>
      <w:r w:rsidR="00A41D94" w:rsidRPr="00A34913">
        <w:t xml:space="preserve"> </w:t>
      </w:r>
      <w:r w:rsidR="0014657B" w:rsidRPr="00A34913">
        <w:t>stranicu</w:t>
      </w:r>
      <w:r w:rsidR="00A41D94" w:rsidRPr="00A34913">
        <w:t xml:space="preserve"> za učenje sajber bezbednosti</w:t>
      </w:r>
      <w:r w:rsidR="00BD0B41" w:rsidRPr="00A34913">
        <w:t xml:space="preserve"> sa savremenom internet platformom </w:t>
      </w:r>
      <w:r w:rsidR="00800C6C" w:rsidRPr="00A34913">
        <w:t xml:space="preserve">koja </w:t>
      </w:r>
      <w:r w:rsidR="001D1E87" w:rsidRPr="00A34913">
        <w:t xml:space="preserve">treba da obezbedi </w:t>
      </w:r>
      <w:r w:rsidR="006B46C7" w:rsidRPr="00A34913">
        <w:t>efektivan pristup</w:t>
      </w:r>
      <w:r w:rsidR="004D76CC" w:rsidRPr="00A34913">
        <w:t xml:space="preserve"> i pronalaženje sadržaja</w:t>
      </w:r>
      <w:r w:rsidR="002A7A2F" w:rsidRPr="00A34913">
        <w:t xml:space="preserve"> za koji je korisnik zainteresovan</w:t>
      </w:r>
      <w:r w:rsidR="00D07A82" w:rsidRPr="00A34913">
        <w:t>, kao i jednostavno dodavanje i ažuriranje sadržaja kako bi svoje znanje mogli da podele sa drugima.</w:t>
      </w:r>
    </w:p>
    <w:p w14:paraId="55DDCF01" w14:textId="1BA56298" w:rsidR="006A259B" w:rsidRPr="00A34913" w:rsidRDefault="00726505" w:rsidP="006A259B">
      <w:pPr>
        <w:pStyle w:val="BodyText"/>
      </w:pPr>
      <w:r w:rsidRPr="00A34913">
        <w:t xml:space="preserve">Postojeće </w:t>
      </w:r>
      <w:r w:rsidR="00861958" w:rsidRPr="00A34913">
        <w:t xml:space="preserve">internet platforme sa učenje </w:t>
      </w:r>
      <w:r w:rsidR="004D3794" w:rsidRPr="00A34913">
        <w:t>sajber bezbednosti</w:t>
      </w:r>
      <w:r w:rsidR="00B92215" w:rsidRPr="00A34913">
        <w:t xml:space="preserve"> većinom uključuju sadržaj </w:t>
      </w:r>
      <w:r w:rsidR="00C47D4C" w:rsidRPr="00A34913">
        <w:t>od strane zaposlenih u kompaniji koja održava samu platformu</w:t>
      </w:r>
      <w:r w:rsidR="00FE046D" w:rsidRPr="00A34913">
        <w:t>, dok korisnici imaju pristup samo sadržaju</w:t>
      </w:r>
      <w:r w:rsidR="00D00F66" w:rsidRPr="00A34913">
        <w:t xml:space="preserve">. </w:t>
      </w:r>
      <w:r w:rsidR="001A6466" w:rsidRPr="00A34913">
        <w:t xml:space="preserve">Postavljanje i ažuriranje sadržaja </w:t>
      </w:r>
      <w:r w:rsidR="0074069D" w:rsidRPr="00A34913">
        <w:t xml:space="preserve">pomaže međusobnoj saradnji među korisnicima koji bi želeli da podele svoja </w:t>
      </w:r>
      <w:r w:rsidR="00603010" w:rsidRPr="00A34913">
        <w:t xml:space="preserve">znanja u okviru lekcija ili izazova koji su sami napravili i onih koji žele da nauče kroz sadržaj koji su postavili </w:t>
      </w:r>
      <w:r w:rsidR="00522D1D" w:rsidRPr="00A34913">
        <w:t>korisnici koji su prošli kroz sličnu putanju učenja.</w:t>
      </w:r>
      <w:r w:rsidR="00F92E2B" w:rsidRPr="00A34913">
        <w:t xml:space="preserve"> Platforma </w:t>
      </w:r>
      <w:r w:rsidR="006A761F" w:rsidRPr="00A34913">
        <w:t>će pružiti</w:t>
      </w:r>
      <w:r w:rsidR="00F92E2B" w:rsidRPr="00A34913">
        <w:t xml:space="preserve"> i personalizovanu preporuku</w:t>
      </w:r>
      <w:r w:rsidR="00264C4D" w:rsidRPr="00A34913">
        <w:t xml:space="preserve"> lekcija i zadataka korisnicima, kao i praćenje</w:t>
      </w:r>
      <w:r w:rsidR="00685976" w:rsidRPr="00A34913">
        <w:t xml:space="preserve"> svoje statistike i napretka.</w:t>
      </w:r>
    </w:p>
    <w:p w14:paraId="11021C0E" w14:textId="299A6AC7" w:rsidR="006A259B" w:rsidRPr="00A34913" w:rsidRDefault="00EA1E3C" w:rsidP="006A259B">
      <w:pPr>
        <w:pStyle w:val="BodyText"/>
      </w:pPr>
      <w:r w:rsidRPr="00A34913">
        <w:t xml:space="preserve">CyberionAcademy </w:t>
      </w:r>
      <w:r w:rsidR="00AE276B" w:rsidRPr="00A34913">
        <w:t xml:space="preserve">platforma </w:t>
      </w:r>
      <w:r w:rsidR="008A28BA" w:rsidRPr="00A34913">
        <w:t xml:space="preserve">će omogućiti </w:t>
      </w:r>
      <w:r w:rsidR="001D48EF" w:rsidRPr="00A34913">
        <w:t>prikaz</w:t>
      </w:r>
      <w:r w:rsidR="00192C7F" w:rsidRPr="00A34913">
        <w:t xml:space="preserve">, unos i ažuriranje </w:t>
      </w:r>
      <w:r w:rsidR="00A859D5" w:rsidRPr="00A34913">
        <w:t>podataka lekcija, izazova i kurseva koji predstavljaju grupisane lekcije i izazove radi lakšeg progresivnog učenja</w:t>
      </w:r>
      <w:r w:rsidR="00FD1128" w:rsidRPr="00A34913">
        <w:t xml:space="preserve">. Platforma </w:t>
      </w:r>
      <w:r w:rsidR="00911CF5" w:rsidRPr="00A34913">
        <w:t xml:space="preserve">će biti </w:t>
      </w:r>
      <w:r w:rsidR="006A761F" w:rsidRPr="00A34913">
        <w:t xml:space="preserve">dostupna na </w:t>
      </w:r>
      <w:r w:rsidR="001D7BEB" w:rsidRPr="00A34913">
        <w:t>engleskom jeziku kako</w:t>
      </w:r>
      <w:r w:rsidR="00EF5CA0" w:rsidRPr="00A34913">
        <w:t xml:space="preserve"> bi bila dostupna svih zainteresovanim pojedincima širom </w:t>
      </w:r>
      <w:r w:rsidR="00736AF1" w:rsidRPr="00A34913">
        <w:t>sveta, drugi razlog je podsticanje korisnika da savlada engleski jezik koji je neophodan za uspeš</w:t>
      </w:r>
      <w:r w:rsidR="00B60A55" w:rsidRPr="00A34913">
        <w:t>nu karijeru u sajber bezbednosti.</w:t>
      </w:r>
    </w:p>
    <w:p w14:paraId="78BBB6E7" w14:textId="50AFBCF0" w:rsidR="00206E1F" w:rsidRPr="00A34913" w:rsidRDefault="00B849B5" w:rsidP="00B849B5">
      <w:pPr>
        <w:pStyle w:val="Heading2"/>
      </w:pPr>
      <w:bookmarkStart w:id="8" w:name="_Toc205911870"/>
      <w:bookmarkStart w:id="9" w:name="_Toc206152049"/>
      <w:r w:rsidRPr="00A34913">
        <w:t>Postavka</w:t>
      </w:r>
      <w:r w:rsidR="00D44844" w:rsidRPr="00A34913">
        <w:t xml:space="preserve"> problema</w:t>
      </w:r>
      <w:bookmarkEnd w:id="8"/>
      <w:bookmarkEnd w:id="9"/>
      <w:r w:rsidR="00206E1F" w:rsidRPr="00A34913">
        <w:t xml:space="preserve"> </w:t>
      </w:r>
    </w:p>
    <w:p w14:paraId="5464AE55" w14:textId="77777777" w:rsidR="00206E1F" w:rsidRPr="00A34913" w:rsidRDefault="00206E1F"/>
    <w:tbl>
      <w:tblPr>
        <w:tblW w:w="0" w:type="auto"/>
        <w:tblInd w:w="1242" w:type="dxa"/>
        <w:tblLayout w:type="fixed"/>
        <w:tblLook w:val="0000" w:firstRow="0" w:lastRow="0" w:firstColumn="0" w:lastColumn="0" w:noHBand="0" w:noVBand="0"/>
      </w:tblPr>
      <w:tblGrid>
        <w:gridCol w:w="2556"/>
        <w:gridCol w:w="4267"/>
      </w:tblGrid>
      <w:tr w:rsidR="00206E1F" w:rsidRPr="00A34913" w14:paraId="4016E4CA" w14:textId="77777777" w:rsidTr="2FF8E829">
        <w:tc>
          <w:tcPr>
            <w:tcW w:w="2556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3580DACE" w14:textId="77777777" w:rsidR="00206E1F" w:rsidRPr="00A34913" w:rsidRDefault="000817C9">
            <w:pPr>
              <w:pStyle w:val="BodyText"/>
              <w:keepNext/>
              <w:ind w:left="72"/>
              <w:rPr>
                <w:i/>
              </w:rPr>
            </w:pPr>
            <w:r w:rsidRPr="00A34913">
              <w:rPr>
                <w:i/>
              </w:rPr>
              <w:t>Problem je</w:t>
            </w:r>
          </w:p>
        </w:tc>
        <w:tc>
          <w:tcPr>
            <w:tcW w:w="4267" w:type="dxa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B56E834" w14:textId="334674D3" w:rsidR="00206E1F" w:rsidRPr="00A34913" w:rsidRDefault="00D468D8" w:rsidP="00797B3F">
            <w:pPr>
              <w:pStyle w:val="BodyText"/>
              <w:ind w:left="0"/>
            </w:pPr>
            <w:r w:rsidRPr="00A34913">
              <w:t>n</w:t>
            </w:r>
            <w:r w:rsidR="007764BC" w:rsidRPr="00A34913">
              <w:t xml:space="preserve">edostatak svesti i znanja kod </w:t>
            </w:r>
            <w:r w:rsidR="00DC2461" w:rsidRPr="00A34913">
              <w:t>IT radnika i generalno internet korisnicima o opasnostima</w:t>
            </w:r>
            <w:r w:rsidR="00F843AE" w:rsidRPr="00A34913">
              <w:t xml:space="preserve"> na internetu, kao i mali broj platforma za lako učenje</w:t>
            </w:r>
            <w:r w:rsidR="00EE1A9A" w:rsidRPr="00A34913">
              <w:t xml:space="preserve"> </w:t>
            </w:r>
            <w:r w:rsidR="003A4999" w:rsidRPr="00A34913">
              <w:t>i</w:t>
            </w:r>
            <w:r w:rsidR="00EE1A9A" w:rsidRPr="00A34913">
              <w:t xml:space="preserve"> informisanje o sajber bezbednosti</w:t>
            </w:r>
            <w:r w:rsidR="00AD4051" w:rsidRPr="00A34913">
              <w:t>.</w:t>
            </w:r>
          </w:p>
        </w:tc>
      </w:tr>
      <w:tr w:rsidR="00206E1F" w:rsidRPr="00A34913" w14:paraId="0419BDC3" w14:textId="77777777" w:rsidTr="2FF8E829">
        <w:tc>
          <w:tcPr>
            <w:tcW w:w="255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4953E150" w14:textId="77777777" w:rsidR="00206E1F" w:rsidRPr="00A34913" w:rsidRDefault="000817C9">
            <w:pPr>
              <w:pStyle w:val="BodyText"/>
              <w:keepNext/>
              <w:ind w:left="72"/>
              <w:rPr>
                <w:i/>
              </w:rPr>
            </w:pPr>
            <w:r w:rsidRPr="00A34913">
              <w:rPr>
                <w:i/>
              </w:rPr>
              <w:t>Pogađa</w:t>
            </w:r>
          </w:p>
        </w:tc>
        <w:tc>
          <w:tcPr>
            <w:tcW w:w="4267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1F7A24A" w14:textId="6365FDF7" w:rsidR="00206E1F" w:rsidRPr="00A34913" w:rsidRDefault="00D468D8" w:rsidP="00CF5315">
            <w:pPr>
              <w:pStyle w:val="BodyText"/>
              <w:ind w:left="0"/>
            </w:pPr>
            <w:r w:rsidRPr="00A34913">
              <w:t>v</w:t>
            </w:r>
            <w:r w:rsidR="00946793" w:rsidRPr="00A34913">
              <w:t xml:space="preserve">eliki deo internet korisnika, </w:t>
            </w:r>
            <w:r w:rsidR="00397D1C" w:rsidRPr="00A34913">
              <w:t>IT zajednicu u celini</w:t>
            </w:r>
            <w:r w:rsidR="0038252F" w:rsidRPr="00A34913">
              <w:t>,</w:t>
            </w:r>
            <w:r w:rsidR="00FE0B2A" w:rsidRPr="00A34913">
              <w:t xml:space="preserve"> </w:t>
            </w:r>
            <w:r w:rsidR="0038252F" w:rsidRPr="00A34913">
              <w:t xml:space="preserve">firme koje dolaze u rizik da budu </w:t>
            </w:r>
            <w:r w:rsidR="003A4999" w:rsidRPr="00A34913">
              <w:t>kompromitovane</w:t>
            </w:r>
            <w:r w:rsidR="000B0E75" w:rsidRPr="00A34913">
              <w:t xml:space="preserve">, </w:t>
            </w:r>
            <w:r w:rsidR="003A4999" w:rsidRPr="00A34913">
              <w:t>državne</w:t>
            </w:r>
            <w:r w:rsidR="000B0E75" w:rsidRPr="00A34913">
              <w:t xml:space="preserve"> strukture i društvo u celini</w:t>
            </w:r>
            <w:r w:rsidR="003A4999" w:rsidRPr="00A34913">
              <w:t>.</w:t>
            </w:r>
          </w:p>
        </w:tc>
      </w:tr>
      <w:tr w:rsidR="00206E1F" w:rsidRPr="00A34913" w14:paraId="18F78623" w14:textId="77777777" w:rsidTr="2FF8E829">
        <w:tc>
          <w:tcPr>
            <w:tcW w:w="255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A91A340" w14:textId="77777777" w:rsidR="00206E1F" w:rsidRPr="00A34913" w:rsidRDefault="000817C9">
            <w:pPr>
              <w:pStyle w:val="BodyText"/>
              <w:keepNext/>
              <w:ind w:left="72"/>
              <w:rPr>
                <w:i/>
              </w:rPr>
            </w:pPr>
            <w:r w:rsidRPr="00A34913">
              <w:rPr>
                <w:i/>
              </w:rPr>
              <w:t>Posledice su</w:t>
            </w:r>
          </w:p>
        </w:tc>
        <w:tc>
          <w:tcPr>
            <w:tcW w:w="4267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030BE0A" w14:textId="7EDECA34" w:rsidR="00206E1F" w:rsidRPr="00A34913" w:rsidRDefault="00D468D8" w:rsidP="0080077F">
            <w:pPr>
              <w:pStyle w:val="BodyText"/>
              <w:ind w:left="0"/>
            </w:pPr>
            <w:r w:rsidRPr="00A34913">
              <w:t>p</w:t>
            </w:r>
            <w:r w:rsidR="00594B99" w:rsidRPr="00A34913">
              <w:t>ovećan rizik pretraživanja interneta</w:t>
            </w:r>
            <w:r w:rsidR="008C7269" w:rsidRPr="00A34913">
              <w:t xml:space="preserve">, veliki gubici </w:t>
            </w:r>
            <w:r w:rsidR="00FE507D" w:rsidRPr="00A34913">
              <w:t>usled napada, gubitak poverenja u digitalne usluge</w:t>
            </w:r>
            <w:r w:rsidR="009A5ACC" w:rsidRPr="00A34913">
              <w:t>.</w:t>
            </w:r>
          </w:p>
        </w:tc>
      </w:tr>
      <w:tr w:rsidR="00206E1F" w:rsidRPr="00A34913" w14:paraId="066BB3A3" w14:textId="77777777" w:rsidTr="2FF8E829">
        <w:tc>
          <w:tcPr>
            <w:tcW w:w="2556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AE1B3F8" w14:textId="77777777" w:rsidR="00206E1F" w:rsidRPr="00A34913" w:rsidRDefault="000817C9">
            <w:pPr>
              <w:pStyle w:val="BodyText"/>
              <w:ind w:left="72"/>
              <w:rPr>
                <w:i/>
              </w:rPr>
            </w:pPr>
            <w:r w:rsidRPr="00A34913">
              <w:rPr>
                <w:i/>
              </w:rPr>
              <w:t>Uspešno rešenje će</w:t>
            </w:r>
          </w:p>
        </w:tc>
        <w:tc>
          <w:tcPr>
            <w:tcW w:w="4267" w:type="dxa"/>
            <w:tcBorders>
              <w:top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6FC22754" w14:textId="5783AFCF" w:rsidR="00206E1F" w:rsidRPr="00A34913" w:rsidRDefault="00D468D8" w:rsidP="00CF5315">
            <w:pPr>
              <w:pStyle w:val="BodyText"/>
              <w:ind w:left="0"/>
            </w:pPr>
            <w:r w:rsidRPr="00A34913">
              <w:t>p</w:t>
            </w:r>
            <w:r w:rsidR="00FF1A8E" w:rsidRPr="00A34913">
              <w:t>ovećati</w:t>
            </w:r>
            <w:r w:rsidR="003A4999" w:rsidRPr="00A34913">
              <w:t xml:space="preserve"> svest i</w:t>
            </w:r>
            <w:r w:rsidR="00FF1A8E" w:rsidRPr="00A34913">
              <w:t xml:space="preserve"> znanje o sajber bezbednosti, </w:t>
            </w:r>
            <w:r w:rsidR="000521A9" w:rsidRPr="00A34913">
              <w:t>o</w:t>
            </w:r>
            <w:r w:rsidR="00FF1A8E" w:rsidRPr="00A34913">
              <w:t>moguć</w:t>
            </w:r>
            <w:r w:rsidR="000521A9" w:rsidRPr="00A34913">
              <w:t>iti</w:t>
            </w:r>
            <w:r w:rsidR="003A4999" w:rsidRPr="00A34913">
              <w:t xml:space="preserve"> </w:t>
            </w:r>
            <w:r w:rsidR="00C556DB" w:rsidRPr="00A34913">
              <w:t>učenje o</w:t>
            </w:r>
            <w:r w:rsidR="00FF1A8E" w:rsidRPr="00A34913">
              <w:t xml:space="preserve"> odbran</w:t>
            </w:r>
            <w:r w:rsidR="00C556DB" w:rsidRPr="00A34913">
              <w:t>i</w:t>
            </w:r>
            <w:r w:rsidR="00FF1A8E" w:rsidRPr="00A34913">
              <w:t xml:space="preserve"> od potencijal</w:t>
            </w:r>
            <w:r w:rsidR="000521A9" w:rsidRPr="00A34913">
              <w:t>ih napada,</w:t>
            </w:r>
            <w:r w:rsidR="00564871" w:rsidRPr="00A34913">
              <w:t xml:space="preserve"> povećati zainteresovanost kroz interaktivni </w:t>
            </w:r>
            <w:r w:rsidR="00C556DB" w:rsidRPr="00A34913">
              <w:t>i</w:t>
            </w:r>
            <w:r w:rsidR="00564871" w:rsidRPr="00A34913">
              <w:t xml:space="preserve"> zabavani sadržaj.</w:t>
            </w:r>
          </w:p>
        </w:tc>
      </w:tr>
    </w:tbl>
    <w:p w14:paraId="6CD719E7" w14:textId="77777777" w:rsidR="00206E1F" w:rsidRPr="00A34913" w:rsidRDefault="00206E1F"/>
    <w:p w14:paraId="13099AC6" w14:textId="77777777" w:rsidR="00206E1F" w:rsidRPr="00A34913" w:rsidRDefault="00B849B5" w:rsidP="00B849B5">
      <w:pPr>
        <w:pStyle w:val="Heading2"/>
      </w:pPr>
      <w:bookmarkStart w:id="10" w:name="_Toc205911871"/>
      <w:bookmarkStart w:id="11" w:name="_Toc206152050"/>
      <w:r w:rsidRPr="00A34913">
        <w:t xml:space="preserve">Postavka pozicije </w:t>
      </w:r>
      <w:r w:rsidR="00D44844" w:rsidRPr="00A34913">
        <w:t>proizvoda</w:t>
      </w:r>
      <w:bookmarkEnd w:id="10"/>
      <w:bookmarkEnd w:id="11"/>
    </w:p>
    <w:p w14:paraId="7283481D" w14:textId="77777777" w:rsidR="00206E1F" w:rsidRPr="00A34913" w:rsidRDefault="00206E1F" w:rsidP="00DE518F">
      <w:pPr>
        <w:keepNext/>
      </w:pPr>
    </w:p>
    <w:tbl>
      <w:tblPr>
        <w:tblW w:w="0" w:type="auto"/>
        <w:tblInd w:w="1242" w:type="dxa"/>
        <w:tblLayout w:type="fixed"/>
        <w:tblLook w:val="0000" w:firstRow="0" w:lastRow="0" w:firstColumn="0" w:lastColumn="0" w:noHBand="0" w:noVBand="0"/>
      </w:tblPr>
      <w:tblGrid>
        <w:gridCol w:w="2552"/>
        <w:gridCol w:w="4271"/>
      </w:tblGrid>
      <w:tr w:rsidR="00206E1F" w:rsidRPr="00A34913" w14:paraId="0A1DF93C" w14:textId="77777777" w:rsidTr="2FF8E829">
        <w:tc>
          <w:tcPr>
            <w:tcW w:w="2552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3172647E" w14:textId="77777777" w:rsidR="00206E1F" w:rsidRPr="00A34913" w:rsidRDefault="00143087" w:rsidP="00143087">
            <w:pPr>
              <w:pStyle w:val="BodyText"/>
              <w:ind w:left="72"/>
              <w:rPr>
                <w:i/>
              </w:rPr>
            </w:pPr>
            <w:r w:rsidRPr="00A34913">
              <w:rPr>
                <w:i/>
              </w:rPr>
              <w:t>Proizvod je namenjen</w:t>
            </w:r>
          </w:p>
        </w:tc>
        <w:tc>
          <w:tcPr>
            <w:tcW w:w="4271" w:type="dxa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0C85F53E" w14:textId="1D7299B2" w:rsidR="00206E1F" w:rsidRPr="00A34913" w:rsidRDefault="00D468D8" w:rsidP="006926F3">
            <w:pPr>
              <w:pStyle w:val="BodyText"/>
              <w:ind w:left="0"/>
            </w:pPr>
            <w:r w:rsidRPr="00A34913">
              <w:t>p</w:t>
            </w:r>
            <w:r w:rsidR="00564871" w:rsidRPr="00A34913">
              <w:t>rogrameri</w:t>
            </w:r>
            <w:r w:rsidR="00F45DC2">
              <w:t>m</w:t>
            </w:r>
            <w:r w:rsidR="00564871" w:rsidRPr="00A34913">
              <w:t>a, IT radnicima</w:t>
            </w:r>
            <w:r w:rsidR="002A0172" w:rsidRPr="00A34913">
              <w:t xml:space="preserve">, svima koji su zainteresovani za sajber bezbednost kao </w:t>
            </w:r>
            <w:r w:rsidR="00FE0B2A" w:rsidRPr="00A34913">
              <w:t>i</w:t>
            </w:r>
            <w:r w:rsidR="002A0172" w:rsidRPr="00A34913">
              <w:t xml:space="preserve"> obi</w:t>
            </w:r>
            <w:r w:rsidR="00C556DB" w:rsidRPr="00A34913">
              <w:t>č</w:t>
            </w:r>
            <w:r w:rsidR="002A0172" w:rsidRPr="00A34913">
              <w:t>nim internet korisnicima</w:t>
            </w:r>
            <w:r w:rsidR="00C556DB" w:rsidRPr="00A34913">
              <w:t>.</w:t>
            </w:r>
          </w:p>
        </w:tc>
      </w:tr>
      <w:tr w:rsidR="00206E1F" w:rsidRPr="00A34913" w14:paraId="270716FD" w14:textId="77777777" w:rsidTr="2FF8E829">
        <w:tc>
          <w:tcPr>
            <w:tcW w:w="255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3AEF1EA1" w14:textId="77777777" w:rsidR="00206E1F" w:rsidRPr="00A34913" w:rsidRDefault="00143087">
            <w:pPr>
              <w:pStyle w:val="BodyText"/>
              <w:ind w:left="72"/>
              <w:rPr>
                <w:i/>
              </w:rPr>
            </w:pPr>
            <w:r w:rsidRPr="00A34913">
              <w:rPr>
                <w:i/>
              </w:rPr>
              <w:t>Koji</w:t>
            </w:r>
          </w:p>
        </w:tc>
        <w:tc>
          <w:tcPr>
            <w:tcW w:w="4271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276EA4C" w14:textId="344EC551" w:rsidR="00206E1F" w:rsidRPr="00A34913" w:rsidRDefault="00D468D8" w:rsidP="00D76FDF">
            <w:pPr>
              <w:pStyle w:val="BodyText"/>
              <w:ind w:left="0"/>
            </w:pPr>
            <w:r w:rsidRPr="00A34913">
              <w:t>i</w:t>
            </w:r>
            <w:r w:rsidR="00AD4051" w:rsidRPr="00A34913">
              <w:t xml:space="preserve">maju </w:t>
            </w:r>
            <w:r w:rsidR="00BB272F" w:rsidRPr="00A34913">
              <w:t>želju da st</w:t>
            </w:r>
            <w:r w:rsidR="00000733" w:rsidRPr="00A34913">
              <w:t>e</w:t>
            </w:r>
            <w:r w:rsidR="00BB272F" w:rsidRPr="00A34913">
              <w:t>knu nova znanja ili prošire postojeća</w:t>
            </w:r>
            <w:r w:rsidR="000A74E0" w:rsidRPr="00A34913">
              <w:t xml:space="preserve"> znanja o sajber bezbednosti</w:t>
            </w:r>
            <w:r w:rsidR="00C556DB" w:rsidRPr="00A34913">
              <w:t>.</w:t>
            </w:r>
          </w:p>
        </w:tc>
      </w:tr>
      <w:tr w:rsidR="00206E1F" w:rsidRPr="00A34913" w14:paraId="01259BA7" w14:textId="77777777" w:rsidTr="2FF8E829">
        <w:tc>
          <w:tcPr>
            <w:tcW w:w="255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609B649" w14:textId="77777777" w:rsidR="00206E1F" w:rsidRPr="00A34913" w:rsidRDefault="00143087">
            <w:pPr>
              <w:pStyle w:val="BodyText"/>
              <w:ind w:left="72"/>
              <w:rPr>
                <w:i/>
              </w:rPr>
            </w:pPr>
            <w:r w:rsidRPr="00A34913">
              <w:rPr>
                <w:i/>
              </w:rPr>
              <w:t>Proizvod je</w:t>
            </w:r>
          </w:p>
        </w:tc>
        <w:tc>
          <w:tcPr>
            <w:tcW w:w="4271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DA2FF36" w14:textId="4AEA11D4" w:rsidR="00206E1F" w:rsidRPr="00A34913" w:rsidRDefault="00B002E9">
            <w:pPr>
              <w:pStyle w:val="BodyText"/>
              <w:ind w:left="0"/>
            </w:pPr>
            <w:r w:rsidRPr="00A34913">
              <w:t>w</w:t>
            </w:r>
            <w:r w:rsidR="00143087" w:rsidRPr="00A34913">
              <w:t>eb aplikacija</w:t>
            </w:r>
            <w:r w:rsidR="00C75E24" w:rsidRPr="00A34913">
              <w:t>.</w:t>
            </w:r>
          </w:p>
        </w:tc>
      </w:tr>
      <w:tr w:rsidR="00206E1F" w:rsidRPr="00A34913" w14:paraId="4CF1A8DA" w14:textId="77777777" w:rsidTr="2FF8E829">
        <w:tc>
          <w:tcPr>
            <w:tcW w:w="255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AD111C3" w14:textId="77777777" w:rsidR="00206E1F" w:rsidRPr="00A34913" w:rsidRDefault="00143087">
            <w:pPr>
              <w:pStyle w:val="BodyText"/>
              <w:ind w:left="72"/>
              <w:rPr>
                <w:i/>
              </w:rPr>
            </w:pPr>
            <w:r w:rsidRPr="00A34913">
              <w:rPr>
                <w:i/>
              </w:rPr>
              <w:t>Koja</w:t>
            </w:r>
          </w:p>
        </w:tc>
        <w:tc>
          <w:tcPr>
            <w:tcW w:w="4271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1A3333D" w14:textId="10BAC1BE" w:rsidR="00206E1F" w:rsidRPr="00A34913" w:rsidRDefault="002B3EFD" w:rsidP="00394FA1">
            <w:pPr>
              <w:pStyle w:val="BodyText"/>
              <w:ind w:left="0"/>
            </w:pPr>
            <w:r w:rsidRPr="00A34913">
              <w:t>predstavlja platformu za učenje teorijskih i praktičnih znanja iz oblasti sajber bezbednosti, fokusirana na personalizaciji, progresivnosti i interakciji između korisnika.</w:t>
            </w:r>
          </w:p>
        </w:tc>
      </w:tr>
      <w:tr w:rsidR="00206E1F" w:rsidRPr="00A34913" w14:paraId="58CD88C1" w14:textId="77777777" w:rsidTr="2FF8E829">
        <w:tc>
          <w:tcPr>
            <w:tcW w:w="255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DE794C0" w14:textId="77777777" w:rsidR="00206E1F" w:rsidRPr="00A34913" w:rsidRDefault="00143087">
            <w:pPr>
              <w:pStyle w:val="BodyText"/>
              <w:ind w:left="72"/>
              <w:rPr>
                <w:i/>
              </w:rPr>
            </w:pPr>
            <w:r w:rsidRPr="00A34913">
              <w:rPr>
                <w:i/>
              </w:rPr>
              <w:t>Za razliku od</w:t>
            </w:r>
          </w:p>
        </w:tc>
        <w:tc>
          <w:tcPr>
            <w:tcW w:w="4271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842769E" w14:textId="705E5EB9" w:rsidR="00206E1F" w:rsidRPr="00A34913" w:rsidRDefault="002B3EFD" w:rsidP="00394FA1">
            <w:pPr>
              <w:pStyle w:val="BodyText"/>
              <w:ind w:left="0"/>
            </w:pPr>
            <w:r w:rsidRPr="00A34913">
              <w:t>postojećih platforma koje su fokusirane na postojanje samog sadržaja bez progresivnog karaktera i personalizacije, sa slabom ili ne postojećom interakcijom među korisnicima.</w:t>
            </w:r>
          </w:p>
        </w:tc>
      </w:tr>
      <w:tr w:rsidR="00206E1F" w:rsidRPr="00A34913" w14:paraId="71DB5DE6" w14:textId="77777777" w:rsidTr="2FF8E829">
        <w:tc>
          <w:tcPr>
            <w:tcW w:w="2552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0042988" w14:textId="77777777" w:rsidR="00206E1F" w:rsidRPr="00A34913" w:rsidRDefault="00143087">
            <w:pPr>
              <w:pStyle w:val="BodyText"/>
              <w:ind w:left="72"/>
              <w:rPr>
                <w:i/>
              </w:rPr>
            </w:pPr>
            <w:r w:rsidRPr="00A34913">
              <w:rPr>
                <w:i/>
              </w:rPr>
              <w:t>Naš proizvod će</w:t>
            </w:r>
          </w:p>
        </w:tc>
        <w:tc>
          <w:tcPr>
            <w:tcW w:w="4271" w:type="dxa"/>
            <w:tcBorders>
              <w:top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1ABA22F2" w14:textId="7F8EB667" w:rsidR="00206E1F" w:rsidRPr="00A34913" w:rsidRDefault="00AF3BB6" w:rsidP="00C75E24">
            <w:pPr>
              <w:pStyle w:val="BodyText"/>
              <w:ind w:left="0"/>
            </w:pPr>
            <w:r w:rsidRPr="00A34913">
              <w:t>omogućiti kreiranje, brisanje, ažuriranje i pregled sadržaja koji treba da bude progresivan i gejmifikovan, sa personalizovanim ponudama sadržaja korisnicima kojima se nudi i kanal komunikacije na platformi u vezi samog sadržaja.</w:t>
            </w:r>
          </w:p>
        </w:tc>
      </w:tr>
    </w:tbl>
    <w:p w14:paraId="07AE4568" w14:textId="77777777" w:rsidR="00206E1F" w:rsidRPr="00A34913" w:rsidRDefault="00206E1F"/>
    <w:p w14:paraId="43A95C35" w14:textId="77777777" w:rsidR="00206E1F" w:rsidRPr="00A34913" w:rsidRDefault="00D44844">
      <w:pPr>
        <w:pStyle w:val="Heading1"/>
      </w:pPr>
      <w:bookmarkStart w:id="12" w:name="_Toc205911872"/>
      <w:bookmarkStart w:id="13" w:name="_Toc206152051"/>
      <w:r w:rsidRPr="00A34913">
        <w:t>Opis korisnika</w:t>
      </w:r>
      <w:bookmarkEnd w:id="12"/>
      <w:bookmarkEnd w:id="13"/>
    </w:p>
    <w:p w14:paraId="53432449" w14:textId="45281862" w:rsidR="00206E1F" w:rsidRPr="00A34913" w:rsidRDefault="008D40CE" w:rsidP="009075F6">
      <w:pPr>
        <w:pStyle w:val="BodyText"/>
      </w:pPr>
      <w:r w:rsidRPr="00A34913">
        <w:t xml:space="preserve">U ovom odeljku opisani su korisnici </w:t>
      </w:r>
      <w:r w:rsidR="00AF3BB6" w:rsidRPr="00A34913">
        <w:t>Cyber</w:t>
      </w:r>
      <w:r w:rsidR="0016253C" w:rsidRPr="00A34913">
        <w:t>ionAcademy platforme</w:t>
      </w:r>
      <w:r w:rsidR="00206E1F" w:rsidRPr="00A34913">
        <w:t xml:space="preserve">. </w:t>
      </w:r>
      <w:r w:rsidRPr="00A34913">
        <w:t xml:space="preserve">Postoje </w:t>
      </w:r>
      <w:r w:rsidR="0016253C" w:rsidRPr="00A34913">
        <w:t>4</w:t>
      </w:r>
      <w:r w:rsidRPr="00A34913">
        <w:t xml:space="preserve"> tipa korisnika: </w:t>
      </w:r>
      <w:r w:rsidR="009B2233" w:rsidRPr="00A34913">
        <w:t>administrator</w:t>
      </w:r>
      <w:r w:rsidR="003B1702" w:rsidRPr="00A34913">
        <w:t xml:space="preserve"> </w:t>
      </w:r>
      <w:r w:rsidR="0016253C" w:rsidRPr="00A34913">
        <w:t>platforme</w:t>
      </w:r>
      <w:r w:rsidR="009B2233" w:rsidRPr="00A34913">
        <w:t xml:space="preserve">, </w:t>
      </w:r>
      <w:r w:rsidR="0016253C" w:rsidRPr="00A34913">
        <w:t>moderator</w:t>
      </w:r>
      <w:r w:rsidR="009075F6" w:rsidRPr="00A34913">
        <w:t xml:space="preserve">, </w:t>
      </w:r>
      <w:r w:rsidR="000A2E2C" w:rsidRPr="00A34913">
        <w:t>helper i korisnik platforme</w:t>
      </w:r>
      <w:r w:rsidRPr="00A34913">
        <w:t>.</w:t>
      </w:r>
    </w:p>
    <w:p w14:paraId="51D3E5DA" w14:textId="77777777" w:rsidR="00206E1F" w:rsidRPr="00A34913" w:rsidRDefault="008572C2" w:rsidP="00B849B5">
      <w:pPr>
        <w:pStyle w:val="Heading2"/>
      </w:pPr>
      <w:bookmarkStart w:id="14" w:name="_Toc205911873"/>
      <w:bookmarkStart w:id="15" w:name="_Toc206152052"/>
      <w:r w:rsidRPr="00A34913">
        <w:t>Opis potencijalnih korisnika/</w:t>
      </w:r>
      <w:r w:rsidR="00B849B5" w:rsidRPr="00A34913">
        <w:t>tržišta</w:t>
      </w:r>
      <w:bookmarkEnd w:id="14"/>
      <w:bookmarkEnd w:id="15"/>
    </w:p>
    <w:p w14:paraId="166E79E3" w14:textId="3396D504" w:rsidR="005F5871" w:rsidRPr="00A34913" w:rsidRDefault="005B06B3" w:rsidP="005F5871">
      <w:pPr>
        <w:ind w:left="720"/>
      </w:pPr>
      <w:r w:rsidRPr="00A34913">
        <w:t xml:space="preserve">Primarna ciljna grupa su početnici bez predhodnog znanja: IT studenti, osobe koje se prekvalifikuju u sajber bezbednost iz drugi IT oblasti, osobe koje interesuje etičko hakovanje </w:t>
      </w:r>
      <w:r w:rsidR="00AA631D" w:rsidRPr="00A34913">
        <w:t>i</w:t>
      </w:r>
      <w:r w:rsidRPr="00A34913">
        <w:t xml:space="preserve"> žele da savladaju njegove osnove. Sekundarna ciljna grupa su su </w:t>
      </w:r>
      <w:r w:rsidR="00460ACC" w:rsidRPr="00A34913">
        <w:t xml:space="preserve">programeri i IT radnici koji žele da unaprede i </w:t>
      </w:r>
      <w:r w:rsidR="005F5871" w:rsidRPr="00A34913">
        <w:t>prošire znanja iz oblasti sajber bezbednosti</w:t>
      </w:r>
      <w:r w:rsidR="00661D31" w:rsidRPr="00A34913">
        <w:t xml:space="preserve">, kako bi uspešno zaštitili svoj kod i sprečili nastanak greški koje bi dovele do </w:t>
      </w:r>
      <w:r w:rsidR="00F858CA" w:rsidRPr="00A34913">
        <w:t>sajber napada</w:t>
      </w:r>
    </w:p>
    <w:p w14:paraId="54ABC7AC" w14:textId="77777777" w:rsidR="00206E1F" w:rsidRPr="00A34913" w:rsidRDefault="00D44844" w:rsidP="00D44844">
      <w:pPr>
        <w:pStyle w:val="Heading2"/>
      </w:pPr>
      <w:bookmarkStart w:id="16" w:name="_Toc205911874"/>
      <w:bookmarkStart w:id="17" w:name="_Toc206152053"/>
      <w:r w:rsidRPr="00A34913">
        <w:t>Profili korisnika</w:t>
      </w:r>
      <w:bookmarkEnd w:id="16"/>
      <w:bookmarkEnd w:id="17"/>
    </w:p>
    <w:p w14:paraId="5D17FCB5" w14:textId="24FF7D9B" w:rsidR="003B1702" w:rsidRPr="00A34913" w:rsidRDefault="003B1702" w:rsidP="003B1702">
      <w:pPr>
        <w:pStyle w:val="BodyText"/>
        <w:rPr>
          <w:b/>
        </w:rPr>
      </w:pPr>
      <w:r w:rsidRPr="00A34913">
        <w:rPr>
          <w:b/>
        </w:rPr>
        <w:t>Administrator:</w:t>
      </w:r>
    </w:p>
    <w:p w14:paraId="3D88BAA0" w14:textId="465357DE" w:rsidR="005F35EC" w:rsidRPr="00A34913" w:rsidRDefault="00804367" w:rsidP="004A43C6">
      <w:pPr>
        <w:pStyle w:val="BodyText"/>
      </w:pPr>
      <w:r w:rsidRPr="00A34913">
        <w:t xml:space="preserve">Administrator </w:t>
      </w:r>
      <w:r w:rsidR="00461BDA" w:rsidRPr="00A34913">
        <w:t xml:space="preserve">je </w:t>
      </w:r>
      <w:r w:rsidR="006C2BF0" w:rsidRPr="00A34913">
        <w:t xml:space="preserve">zadužen za </w:t>
      </w:r>
      <w:r w:rsidR="009905AF" w:rsidRPr="00A34913">
        <w:t>generalno održavanje platforme, otklanjanje</w:t>
      </w:r>
      <w:r w:rsidR="00C51F48" w:rsidRPr="00A34913">
        <w:t xml:space="preserve"> grešaka</w:t>
      </w:r>
      <w:r w:rsidR="00A314D0" w:rsidRPr="00A34913">
        <w:t xml:space="preserve"> i potencijalnom dodavanju novih funkcionalnosti</w:t>
      </w:r>
      <w:r w:rsidR="008B3287" w:rsidRPr="00A34913">
        <w:t>, kao i za samo</w:t>
      </w:r>
      <w:r w:rsidR="00002214" w:rsidRPr="00A34913">
        <w:t xml:space="preserve"> instaliranje</w:t>
      </w:r>
      <w:r w:rsidR="00E83633" w:rsidRPr="00A34913">
        <w:t xml:space="preserve"> i konfigurisanje </w:t>
      </w:r>
      <w:r w:rsidR="005F35EC" w:rsidRPr="00A34913">
        <w:t>platforme.</w:t>
      </w:r>
      <w:r w:rsidR="004A43C6" w:rsidRPr="00A34913">
        <w:t xml:space="preserve"> </w:t>
      </w:r>
      <w:r w:rsidR="00547B10" w:rsidRPr="00A34913">
        <w:t xml:space="preserve">Administrator može da upravlja </w:t>
      </w:r>
      <w:r w:rsidR="00EE610D" w:rsidRPr="00A34913">
        <w:t>drugim profilima korisnika</w:t>
      </w:r>
      <w:r w:rsidR="006354A7" w:rsidRPr="00A34913">
        <w:t>, tako što promeni njihov tip korisnika</w:t>
      </w:r>
      <w:r w:rsidR="00E71047" w:rsidRPr="00A34913">
        <w:t>, odnosno tako što obradi zahteve za viši profil koji podnosne korisnici koji žele da napreduju na platformu.</w:t>
      </w:r>
    </w:p>
    <w:p w14:paraId="7C159589" w14:textId="051FC930" w:rsidR="004A43C6" w:rsidRPr="00A34913" w:rsidRDefault="001657DA" w:rsidP="004A43C6">
      <w:pPr>
        <w:pStyle w:val="BodyText"/>
      </w:pPr>
      <w:r w:rsidRPr="00A34913">
        <w:t>U ulozi administratora</w:t>
      </w:r>
      <w:r w:rsidR="008B67E2" w:rsidRPr="00A34913">
        <w:t xml:space="preserve"> će </w:t>
      </w:r>
      <w:r w:rsidR="007021BC" w:rsidRPr="00A34913">
        <w:t xml:space="preserve">najčešće biti obrazovana </w:t>
      </w:r>
      <w:r w:rsidR="00762060" w:rsidRPr="00A34913">
        <w:t>osoba sa visokim</w:t>
      </w:r>
      <w:r w:rsidR="00A00FD4" w:rsidRPr="00A34913">
        <w:t xml:space="preserve"> nivoom</w:t>
      </w:r>
      <w:r w:rsidR="00733C55" w:rsidRPr="00A34913">
        <w:t xml:space="preserve"> znanja</w:t>
      </w:r>
      <w:r w:rsidR="00DC23AC" w:rsidRPr="00A34913">
        <w:t xml:space="preserve"> i iskustva u</w:t>
      </w:r>
      <w:r w:rsidR="00733C55" w:rsidRPr="00A34913">
        <w:t xml:space="preserve"> sajber bezbednosti i </w:t>
      </w:r>
      <w:r w:rsidR="0047241B" w:rsidRPr="00A34913">
        <w:t>instalacije i održavaju servera.</w:t>
      </w:r>
      <w:r w:rsidR="008C467F" w:rsidRPr="00A34913">
        <w:t xml:space="preserve"> Poželjan je i visok nivo znanja rada sa Docker kontejnerima</w:t>
      </w:r>
      <w:r w:rsidR="002C518B" w:rsidRPr="00A34913">
        <w:t xml:space="preserve"> u slučaju problema sa infrastrukutom izazova koji koriste Docker instance.</w:t>
      </w:r>
    </w:p>
    <w:p w14:paraId="03FFDDB9" w14:textId="01F8FD6F" w:rsidR="0047241B" w:rsidRPr="00A34913" w:rsidRDefault="008C467F" w:rsidP="008C467F">
      <w:pPr>
        <w:pStyle w:val="BodyText"/>
      </w:pPr>
      <w:r w:rsidRPr="00A34913">
        <w:t>Administrator će imati pristup svim funkcionalnostima sistema</w:t>
      </w:r>
      <w:r w:rsidR="00937E8A" w:rsidRPr="00A34913">
        <w:t xml:space="preserve"> i hijerarhijski je na samom vrhu profila korisnika.</w:t>
      </w:r>
    </w:p>
    <w:p w14:paraId="1E2FDFF1" w14:textId="6890C152" w:rsidR="00206E1F" w:rsidRPr="00A34913" w:rsidRDefault="00042899" w:rsidP="009B2233">
      <w:pPr>
        <w:pStyle w:val="BodyText"/>
        <w:rPr>
          <w:b/>
        </w:rPr>
      </w:pPr>
      <w:r w:rsidRPr="00A34913">
        <w:rPr>
          <w:b/>
        </w:rPr>
        <w:lastRenderedPageBreak/>
        <w:t>Moderator</w:t>
      </w:r>
    </w:p>
    <w:p w14:paraId="5FDAA5BE" w14:textId="20499C67" w:rsidR="00C503E4" w:rsidRPr="00A34913" w:rsidRDefault="00505717" w:rsidP="00C503E4">
      <w:pPr>
        <w:pStyle w:val="BodyText"/>
      </w:pPr>
      <w:r w:rsidRPr="00A34913">
        <w:t xml:space="preserve">Moderator je zadužen za kreiranje i modifikaciju sadržaja na platformu koji uključuje </w:t>
      </w:r>
      <w:r w:rsidR="003A45CF" w:rsidRPr="00A34913">
        <w:t>teorijske lekcija, praktične izazove i kurseve kao grupaciju lekcija i izazova radi</w:t>
      </w:r>
      <w:r w:rsidR="00DD5A98" w:rsidRPr="00A34913">
        <w:t xml:space="preserve"> lakše organizacije učenja.</w:t>
      </w:r>
      <w:r w:rsidR="009C65AD" w:rsidRPr="00A34913">
        <w:t xml:space="preserve"> Upravlja </w:t>
      </w:r>
      <w:r w:rsidR="00696098" w:rsidRPr="00A34913">
        <w:t>pravljenjem (build) Docker slika (image) za izazove koji koriste Docker instance.</w:t>
      </w:r>
    </w:p>
    <w:p w14:paraId="39DABCCD" w14:textId="7EA75E54" w:rsidR="00696098" w:rsidRPr="00A34913" w:rsidRDefault="00E15860" w:rsidP="00C503E4">
      <w:pPr>
        <w:pStyle w:val="BodyText"/>
      </w:pPr>
      <w:r w:rsidRPr="00A34913">
        <w:t xml:space="preserve">Moderator je osoba koja treba da poseduje znanje u sajber bezbednosti kako bi postavljala kvalitetan sadržaj na samoj platformu, ali </w:t>
      </w:r>
      <w:r w:rsidR="00D62F50" w:rsidRPr="00A34913">
        <w:t>i znanje o kreiranju dokerizovanih stranica i servisa koji bi se koristili za izazove.</w:t>
      </w:r>
    </w:p>
    <w:p w14:paraId="2AF1F11F" w14:textId="7B5E0871" w:rsidR="001D6988" w:rsidRPr="00A34913" w:rsidRDefault="0081715D" w:rsidP="00C503E4">
      <w:pPr>
        <w:pStyle w:val="BodyText"/>
      </w:pPr>
      <w:r w:rsidRPr="00A34913">
        <w:t>Moderator je odmah ispod administratora u hijerarhijskom pogledu, i poseduje i sve funkcionalnosti profila korisnika ispod njega.</w:t>
      </w:r>
    </w:p>
    <w:p w14:paraId="62154FA0" w14:textId="15AE3BBB" w:rsidR="002D5541" w:rsidRPr="00A34913" w:rsidRDefault="005F47B7" w:rsidP="002D5541">
      <w:pPr>
        <w:pStyle w:val="BodyText"/>
        <w:rPr>
          <w:b/>
        </w:rPr>
      </w:pPr>
      <w:r w:rsidRPr="00A34913">
        <w:rPr>
          <w:b/>
        </w:rPr>
        <w:t>Helper</w:t>
      </w:r>
      <w:r w:rsidR="002D5541" w:rsidRPr="00A34913">
        <w:rPr>
          <w:b/>
        </w:rPr>
        <w:t>:</w:t>
      </w:r>
    </w:p>
    <w:p w14:paraId="28603849" w14:textId="7795D23D" w:rsidR="00060408" w:rsidRPr="00A34913" w:rsidRDefault="0081715D" w:rsidP="00237201">
      <w:pPr>
        <w:pStyle w:val="BodyText"/>
      </w:pPr>
      <w:r w:rsidRPr="00A34913">
        <w:t>Helper je zadužen za odgovaranje na pitanja pomoći</w:t>
      </w:r>
      <w:r w:rsidR="00B01AC6" w:rsidRPr="00A34913">
        <w:t xml:space="preserve"> i komunikaciju</w:t>
      </w:r>
      <w:r w:rsidRPr="00A34913">
        <w:t xml:space="preserve"> u vezi </w:t>
      </w:r>
      <w:r w:rsidR="00B01AC6" w:rsidRPr="00A34913">
        <w:t>izazova i lekcija koje otvore korisnici</w:t>
      </w:r>
      <w:r w:rsidR="00E65A76" w:rsidRPr="00A34913">
        <w:t>.</w:t>
      </w:r>
    </w:p>
    <w:p w14:paraId="66F67C76" w14:textId="36A7E53D" w:rsidR="00E65A76" w:rsidRPr="00A34913" w:rsidRDefault="00E65A76" w:rsidP="00237201">
      <w:pPr>
        <w:pStyle w:val="BodyText"/>
      </w:pPr>
      <w:r w:rsidRPr="00A34913">
        <w:t>Helper je osoba koja se istakla svojim znanjem na platformi i željna je da pomogne drugim korisnicima koji</w:t>
      </w:r>
      <w:r w:rsidR="00CB166B" w:rsidRPr="00A34913">
        <w:t xml:space="preserve"> žele da nauče, ali im je ipak potrebna komunikacija sa ljudima.</w:t>
      </w:r>
    </w:p>
    <w:p w14:paraId="6EDE41F4" w14:textId="60054DA8" w:rsidR="00CB166B" w:rsidRPr="00A34913" w:rsidRDefault="00CB166B" w:rsidP="00237201">
      <w:pPr>
        <w:pStyle w:val="BodyText"/>
      </w:pPr>
      <w:r w:rsidRPr="00A34913">
        <w:t xml:space="preserve">Helper je ispod moderatora u hijerarhijskom pogledu i jedina funkcionalnost koji ima iznad običnih korisnika je pružanje pomoći </w:t>
      </w:r>
      <w:r w:rsidR="00FD113C" w:rsidRPr="00A34913">
        <w:t>odgovarajući na pitanja.</w:t>
      </w:r>
    </w:p>
    <w:p w14:paraId="22E37888" w14:textId="1E1EF2C6" w:rsidR="00A13187" w:rsidRPr="00A34913" w:rsidRDefault="00060408" w:rsidP="00937E8A">
      <w:pPr>
        <w:pStyle w:val="BodyText"/>
        <w:rPr>
          <w:b/>
        </w:rPr>
      </w:pPr>
      <w:r w:rsidRPr="00A34913">
        <w:rPr>
          <w:b/>
        </w:rPr>
        <w:t>Korisnik:</w:t>
      </w:r>
    </w:p>
    <w:p w14:paraId="5B0AA1FA" w14:textId="078D31D3" w:rsidR="00F448D7" w:rsidRPr="00A34913" w:rsidRDefault="003C4648" w:rsidP="002D5541">
      <w:pPr>
        <w:pStyle w:val="BodyText"/>
      </w:pPr>
      <w:r w:rsidRPr="00A34913">
        <w:t xml:space="preserve">Korisnik platforme </w:t>
      </w:r>
      <w:r w:rsidR="006D79A2" w:rsidRPr="00A34913">
        <w:t>je osoba zainteresovana za sajber bezbednost</w:t>
      </w:r>
      <w:r w:rsidR="00163D8A" w:rsidRPr="00A34913">
        <w:t xml:space="preserve">, bez neke potrebne kvalifikacije, platofrmu mogu koristiti i apsolutni početnici i </w:t>
      </w:r>
      <w:r w:rsidR="00CA2D44" w:rsidRPr="00A34913">
        <w:t>iskusniji korisnici.</w:t>
      </w:r>
    </w:p>
    <w:p w14:paraId="0AFA4969" w14:textId="1B99F997" w:rsidR="003C4648" w:rsidRPr="00A34913" w:rsidRDefault="00F448D7" w:rsidP="002D5541">
      <w:pPr>
        <w:pStyle w:val="BodyText"/>
      </w:pPr>
      <w:r w:rsidRPr="00A34913">
        <w:t>K</w:t>
      </w:r>
      <w:r w:rsidR="002E2545" w:rsidRPr="00A34913">
        <w:t xml:space="preserve">orisnik ima </w:t>
      </w:r>
      <w:r w:rsidR="00691CD0" w:rsidRPr="00A34913">
        <w:t>pristup javnim sadržajima platforme koji uključuje lekcije</w:t>
      </w:r>
      <w:r w:rsidR="00213FDE" w:rsidRPr="00A34913">
        <w:t>, izazove, kvizove i kurseve, kao i komunikacionom kanalu za pomoć u savladavanju određenog znanja.</w:t>
      </w:r>
    </w:p>
    <w:p w14:paraId="6CEC7260" w14:textId="77777777" w:rsidR="00206E1F" w:rsidRPr="00A34913" w:rsidRDefault="00B849B5" w:rsidP="00B849B5">
      <w:pPr>
        <w:pStyle w:val="Heading2"/>
      </w:pPr>
      <w:bookmarkStart w:id="18" w:name="_Toc205911875"/>
      <w:bookmarkStart w:id="19" w:name="_Toc206152054"/>
      <w:r w:rsidRPr="00A34913">
        <w:t>Opis okruženja</w:t>
      </w:r>
      <w:bookmarkEnd w:id="18"/>
      <w:bookmarkEnd w:id="19"/>
    </w:p>
    <w:p w14:paraId="45ECCA9B" w14:textId="0A9DFB68" w:rsidR="00150CC1" w:rsidRPr="00A34913" w:rsidRDefault="00150CC1" w:rsidP="00150CC1">
      <w:pPr>
        <w:pStyle w:val="BodyText"/>
      </w:pPr>
      <w:r w:rsidRPr="00A34913">
        <w:t xml:space="preserve">Korisnici </w:t>
      </w:r>
      <w:r w:rsidR="001934AD" w:rsidRPr="00A34913">
        <w:t>platforme</w:t>
      </w:r>
      <w:r w:rsidR="000346D2" w:rsidRPr="00A34913">
        <w:t xml:space="preserve"> pristupaju </w:t>
      </w:r>
      <w:r w:rsidR="001934AD" w:rsidRPr="00A34913">
        <w:t>platformi</w:t>
      </w:r>
      <w:r w:rsidR="000346D2" w:rsidRPr="00A34913">
        <w:t xml:space="preserve"> putem interneta </w:t>
      </w:r>
      <w:r w:rsidRPr="00A34913">
        <w:t xml:space="preserve">što </w:t>
      </w:r>
      <w:r w:rsidR="00C124F3" w:rsidRPr="00A34913">
        <w:t xml:space="preserve">stabilnu </w:t>
      </w:r>
      <w:r w:rsidRPr="00A34913">
        <w:t>Internet konekciju. Ne postoje posebna ograničenja u pogledu okruženja.</w:t>
      </w:r>
    </w:p>
    <w:p w14:paraId="28256E5B" w14:textId="77777777" w:rsidR="00206E1F" w:rsidRPr="00A34913" w:rsidRDefault="00D44844" w:rsidP="00D44844">
      <w:pPr>
        <w:pStyle w:val="Heading2"/>
      </w:pPr>
      <w:bookmarkStart w:id="20" w:name="_Toc205911876"/>
      <w:bookmarkStart w:id="21" w:name="_Toc206152055"/>
      <w:r w:rsidRPr="00A34913">
        <w:t>Osnovne potrebe korisnika</w:t>
      </w:r>
      <w:bookmarkEnd w:id="20"/>
      <w:bookmarkEnd w:id="21"/>
    </w:p>
    <w:p w14:paraId="3F076EED" w14:textId="77777777" w:rsidR="00206E1F" w:rsidRPr="00A34913" w:rsidRDefault="00571FC4" w:rsidP="0095579F">
      <w:pPr>
        <w:pStyle w:val="BodyText"/>
      </w:pPr>
      <w:r w:rsidRPr="00A34913">
        <w:t>Osnovne potrebe korisnika identifikovane na osnovu intervjuisanja potencijalnih korisnika</w:t>
      </w:r>
      <w:r w:rsidR="0095579F" w:rsidRPr="00A34913">
        <w:t xml:space="preserve"> su:</w:t>
      </w:r>
    </w:p>
    <w:p w14:paraId="1B375A15" w14:textId="3BD2E371" w:rsidR="00206E1F" w:rsidRPr="00A34913" w:rsidRDefault="0061593C" w:rsidP="00190105">
      <w:pPr>
        <w:pStyle w:val="BodyText"/>
        <w:numPr>
          <w:ilvl w:val="0"/>
          <w:numId w:val="5"/>
        </w:numPr>
        <w:tabs>
          <w:tab w:val="clear" w:pos="360"/>
          <w:tab w:val="num" w:pos="1080"/>
        </w:tabs>
        <w:ind w:left="1080"/>
      </w:pPr>
      <w:r w:rsidRPr="00A34913">
        <w:rPr>
          <w:b/>
        </w:rPr>
        <w:t>Strukturisano učenje od nule</w:t>
      </w:r>
      <w:r w:rsidR="0095579F" w:rsidRPr="00A34913">
        <w:rPr>
          <w:b/>
        </w:rPr>
        <w:t>.</w:t>
      </w:r>
      <w:r w:rsidR="00206E1F" w:rsidRPr="00A34913">
        <w:t xml:space="preserve">  </w:t>
      </w:r>
      <w:r w:rsidR="005146FA" w:rsidRPr="00A34913">
        <w:t xml:space="preserve">Korisnici dolaze bez prethodnog znanja o </w:t>
      </w:r>
      <w:r w:rsidR="0098319B" w:rsidRPr="00A34913">
        <w:t>sajber</w:t>
      </w:r>
      <w:r w:rsidR="005146FA" w:rsidRPr="00A34913">
        <w:t xml:space="preserve"> bezbednosti i osećaju se preplavljeni složenim konceptima i terminologijom. Njihova primarna potreba je jasno definisan put učenja koji eliminiše nedoumicu </w:t>
      </w:r>
      <w:r w:rsidR="00F7796F" w:rsidRPr="00A34913">
        <w:t>„</w:t>
      </w:r>
      <w:r w:rsidR="005146FA" w:rsidRPr="00A34913">
        <w:t>odakle da počnem</w:t>
      </w:r>
      <w:r w:rsidR="00F7796F" w:rsidRPr="00A34913">
        <w:t>“ ili „šta sledeće da radim“</w:t>
      </w:r>
      <w:r w:rsidR="005146FA" w:rsidRPr="00A34913">
        <w:t>.</w:t>
      </w:r>
    </w:p>
    <w:p w14:paraId="3587A541" w14:textId="596D8E7E" w:rsidR="00206E1F" w:rsidRPr="00A34913" w:rsidRDefault="00D530EA" w:rsidP="00190105">
      <w:pPr>
        <w:pStyle w:val="BodyText"/>
        <w:numPr>
          <w:ilvl w:val="0"/>
          <w:numId w:val="5"/>
        </w:numPr>
        <w:tabs>
          <w:tab w:val="clear" w:pos="360"/>
          <w:tab w:val="num" w:pos="1080"/>
        </w:tabs>
        <w:ind w:left="1080"/>
      </w:pPr>
      <w:r w:rsidRPr="00A34913">
        <w:rPr>
          <w:b/>
        </w:rPr>
        <w:t>Praktična vežba na realnim scenarijima</w:t>
      </w:r>
      <w:r w:rsidR="00206E1F" w:rsidRPr="00A34913">
        <w:rPr>
          <w:b/>
        </w:rPr>
        <w:t>.</w:t>
      </w:r>
      <w:r w:rsidR="00206E1F" w:rsidRPr="00A34913">
        <w:t xml:space="preserve"> </w:t>
      </w:r>
      <w:r w:rsidR="00475196" w:rsidRPr="00A34913">
        <w:t xml:space="preserve">Korisnici žele da primene teoriju u bezbednom okruženju bez rizika od stvarne štete ili kršenja zakona. </w:t>
      </w:r>
      <w:r w:rsidR="00E7364B" w:rsidRPr="00A34913">
        <w:t>Ž</w:t>
      </w:r>
      <w:r w:rsidR="00475196" w:rsidRPr="00A34913">
        <w:t xml:space="preserve">ele da </w:t>
      </w:r>
      <w:r w:rsidR="00BD1478" w:rsidRPr="00A34913">
        <w:t>koriste</w:t>
      </w:r>
      <w:r w:rsidR="00475196" w:rsidRPr="00A34913">
        <w:t xml:space="preserve"> alat ili</w:t>
      </w:r>
      <w:r w:rsidR="00BD1478" w:rsidRPr="00A34913">
        <w:t xml:space="preserve"> iskuse</w:t>
      </w:r>
      <w:r w:rsidR="00475196" w:rsidRPr="00A34913">
        <w:t xml:space="preserve"> napad kroz simulacije koje repliciraju stvarne pretnje (</w:t>
      </w:r>
      <w:r w:rsidR="007D577E" w:rsidRPr="00A34913">
        <w:t>na prime</w:t>
      </w:r>
      <w:r w:rsidR="00673A46" w:rsidRPr="00A34913">
        <w:t>r</w:t>
      </w:r>
      <w:r w:rsidR="00475196" w:rsidRPr="00A34913">
        <w:t xml:space="preserve"> hakovanje testnog sajta, dešifrovanje lažnih ransomware fajlova</w:t>
      </w:r>
      <w:r w:rsidR="00342EBB" w:rsidRPr="00A34913">
        <w:t>)</w:t>
      </w:r>
      <w:r w:rsidR="00475196" w:rsidRPr="00A34913">
        <w:t>.</w:t>
      </w:r>
    </w:p>
    <w:p w14:paraId="5F1A5885" w14:textId="38319A24" w:rsidR="00B46D71" w:rsidRPr="00A34913" w:rsidRDefault="00BD1478" w:rsidP="0036601E">
      <w:pPr>
        <w:pStyle w:val="BodyText"/>
        <w:numPr>
          <w:ilvl w:val="0"/>
          <w:numId w:val="5"/>
        </w:numPr>
        <w:tabs>
          <w:tab w:val="clear" w:pos="360"/>
          <w:tab w:val="num" w:pos="1080"/>
        </w:tabs>
        <w:ind w:left="1080"/>
      </w:pPr>
      <w:r w:rsidRPr="00A34913">
        <w:rPr>
          <w:b/>
          <w:bCs/>
        </w:rPr>
        <w:t>Odbranb</w:t>
      </w:r>
      <w:r w:rsidR="00734733" w:rsidRPr="00A34913">
        <w:rPr>
          <w:b/>
          <w:bCs/>
        </w:rPr>
        <w:t>ene veštine za svakodnevnicu</w:t>
      </w:r>
      <w:r w:rsidR="00206E1F" w:rsidRPr="00A34913">
        <w:rPr>
          <w:b/>
        </w:rPr>
        <w:t>.</w:t>
      </w:r>
      <w:r w:rsidR="00190105" w:rsidRPr="00A34913">
        <w:t xml:space="preserve">  </w:t>
      </w:r>
      <w:bookmarkStart w:id="22" w:name="_Toc205911877"/>
      <w:r w:rsidR="00734733" w:rsidRPr="00A34913">
        <w:t xml:space="preserve">Korisnici traže održive navike i alatke sa neposrednom primenom u ličnom ili profesionalnom životu. Žele da prepoznaju i neutrališu pretnje koje im </w:t>
      </w:r>
      <w:r w:rsidR="001B3E61" w:rsidRPr="00A34913">
        <w:t>neposredno</w:t>
      </w:r>
      <w:r w:rsidR="00734733" w:rsidRPr="00A34913">
        <w:t xml:space="preserve"> ugro</w:t>
      </w:r>
      <w:r w:rsidR="001B3E61" w:rsidRPr="00A34913">
        <w:t>ž</w:t>
      </w:r>
      <w:r w:rsidR="00734733" w:rsidRPr="00A34913">
        <w:t>avaju digitalni identitet (</w:t>
      </w:r>
      <w:r w:rsidR="00673A46" w:rsidRPr="00A34913">
        <w:t>na primer</w:t>
      </w:r>
      <w:r w:rsidR="00734733" w:rsidRPr="00A34913">
        <w:t xml:space="preserve"> phishing, nesiguran WiFi, ranjivi lični sajtovi).</w:t>
      </w:r>
      <w:bookmarkEnd w:id="22"/>
    </w:p>
    <w:p w14:paraId="10C2C75A" w14:textId="77777777" w:rsidR="00206E1F" w:rsidRPr="00A34913" w:rsidRDefault="00B849B5" w:rsidP="2FF8E829">
      <w:pPr>
        <w:pStyle w:val="Heading1"/>
      </w:pPr>
      <w:bookmarkStart w:id="23" w:name="_Toc205911878"/>
      <w:bookmarkStart w:id="24" w:name="_Toc206152056"/>
      <w:r w:rsidRPr="00A34913">
        <w:t>Opis</w:t>
      </w:r>
      <w:r w:rsidR="00D44844" w:rsidRPr="00A34913">
        <w:t xml:space="preserve"> proizvoda</w:t>
      </w:r>
      <w:bookmarkEnd w:id="23"/>
      <w:bookmarkEnd w:id="24"/>
    </w:p>
    <w:p w14:paraId="1B6683CA" w14:textId="02A6CF17" w:rsidR="00206E1F" w:rsidRPr="00A34913" w:rsidRDefault="00D00311" w:rsidP="00732741">
      <w:pPr>
        <w:pStyle w:val="BodyText"/>
      </w:pPr>
      <w:r w:rsidRPr="00A34913">
        <w:t xml:space="preserve">U ovom odeljku je dat pogled na osnovne mogućnosti </w:t>
      </w:r>
      <w:r w:rsidR="00934D47" w:rsidRPr="00A34913">
        <w:t>CyberionAcademy platforme</w:t>
      </w:r>
      <w:r w:rsidR="00732741" w:rsidRPr="00A34913">
        <w:t>,</w:t>
      </w:r>
      <w:r w:rsidRPr="00A34913">
        <w:t xml:space="preserve"> kontekst u kome sistem treba da funkcioniše </w:t>
      </w:r>
      <w:r w:rsidR="00732741" w:rsidRPr="00A34913">
        <w:t>i konfiguracija sistema</w:t>
      </w:r>
      <w:r w:rsidR="00206E1F" w:rsidRPr="00A34913">
        <w:t xml:space="preserve">. </w:t>
      </w:r>
    </w:p>
    <w:p w14:paraId="46DAA9C9" w14:textId="77777777" w:rsidR="00206E1F" w:rsidRPr="00A34913" w:rsidRDefault="00D44844" w:rsidP="00D44844">
      <w:pPr>
        <w:pStyle w:val="Heading2"/>
      </w:pPr>
      <w:bookmarkStart w:id="25" w:name="_Toc205911879"/>
      <w:bookmarkStart w:id="26" w:name="_Toc206152057"/>
      <w:r w:rsidRPr="00A34913">
        <w:t>Perspektiva proi</w:t>
      </w:r>
      <w:r w:rsidR="00B849B5" w:rsidRPr="00A34913">
        <w:t>z</w:t>
      </w:r>
      <w:r w:rsidRPr="00A34913">
        <w:t>voda</w:t>
      </w:r>
      <w:bookmarkEnd w:id="25"/>
      <w:bookmarkEnd w:id="26"/>
      <w:r w:rsidR="00206E1F" w:rsidRPr="00A34913">
        <w:t xml:space="preserve"> </w:t>
      </w:r>
    </w:p>
    <w:p w14:paraId="4DB04FD9" w14:textId="462D31A7" w:rsidR="00206E1F" w:rsidRPr="00A34913" w:rsidRDefault="00A409B0" w:rsidP="00732741">
      <w:pPr>
        <w:pStyle w:val="BodyText"/>
      </w:pPr>
      <w:r w:rsidRPr="00A34913">
        <w:t xml:space="preserve">CyberionAcademy </w:t>
      </w:r>
      <w:r w:rsidR="00943E11" w:rsidRPr="00A34913">
        <w:t>platforma</w:t>
      </w:r>
      <w:r w:rsidR="000C3A76" w:rsidRPr="00A34913">
        <w:t xml:space="preserve"> je zamišljena kao</w:t>
      </w:r>
      <w:r w:rsidR="00943E11" w:rsidRPr="00A34913">
        <w:t xml:space="preserve"> </w:t>
      </w:r>
      <w:r w:rsidR="00026D3C" w:rsidRPr="00A34913">
        <w:t>W</w:t>
      </w:r>
      <w:r w:rsidR="000C3A76" w:rsidRPr="00A34913">
        <w:t>eb</w:t>
      </w:r>
      <w:r w:rsidR="00732741" w:rsidRPr="00A34913">
        <w:t xml:space="preserve"> </w:t>
      </w:r>
      <w:r w:rsidRPr="00A34913">
        <w:t>aplikacija</w:t>
      </w:r>
      <w:r w:rsidR="00732741" w:rsidRPr="00A34913">
        <w:t xml:space="preserve">. </w:t>
      </w:r>
      <w:r w:rsidRPr="00A34913">
        <w:t>Platforma</w:t>
      </w:r>
      <w:r w:rsidR="00732741" w:rsidRPr="00A34913">
        <w:t xml:space="preserve"> će koristiti postojeći DBMS </w:t>
      </w:r>
      <w:r w:rsidR="00F211C8" w:rsidRPr="00A34913">
        <w:t xml:space="preserve">i Docker engine </w:t>
      </w:r>
      <w:r w:rsidR="00732741" w:rsidRPr="00A34913">
        <w:t xml:space="preserve">instaliran na mašini koja predstavlja Web server </w:t>
      </w:r>
      <w:r w:rsidR="00F211C8" w:rsidRPr="00A34913">
        <w:t>platforme</w:t>
      </w:r>
      <w:r w:rsidR="00732741" w:rsidRPr="00A34913">
        <w:t xml:space="preserve">. Dijagram koji pokazuje kontekst sistema je dat na slici </w:t>
      </w:r>
      <w:r w:rsidR="00A37060" w:rsidRPr="00A34913">
        <w:t>5</w:t>
      </w:r>
      <w:r w:rsidR="00732741" w:rsidRPr="00A34913">
        <w:t>.1.1</w:t>
      </w:r>
      <w:r w:rsidR="00206E1F" w:rsidRPr="00A34913">
        <w:t>.</w:t>
      </w:r>
    </w:p>
    <w:p w14:paraId="7FF40AC6" w14:textId="55FD6B91" w:rsidR="00206E1F" w:rsidRPr="00A34913" w:rsidRDefault="00A409B0" w:rsidP="00F06298">
      <w:pPr>
        <w:pStyle w:val="BodyText"/>
      </w:pPr>
      <w:r w:rsidRPr="00A34913">
        <w:lastRenderedPageBreak/>
        <w:t>CyberionAcademy platforma</w:t>
      </w:r>
      <w:r w:rsidR="00732741" w:rsidRPr="00A34913">
        <w:t xml:space="preserve"> će biti zasnovan na klijent/server arhitekturi Web aplikacija ilustrovanoj na slici </w:t>
      </w:r>
      <w:r w:rsidR="00F211C8" w:rsidRPr="00A34913">
        <w:t>5</w:t>
      </w:r>
      <w:r w:rsidR="00732741" w:rsidRPr="00A34913">
        <w:t>.1.2.</w:t>
      </w:r>
      <w:r w:rsidR="00206E1F" w:rsidRPr="00A34913">
        <w:t xml:space="preserve"> </w:t>
      </w:r>
      <w:r w:rsidR="00732741" w:rsidRPr="00A34913">
        <w:t xml:space="preserve">Serverski deo će se izvršavati u kontekstu Web servera na personalnom računaru koji je za to namenjen. Pri izboru tehnologije potrebno je voditi računa da sistem može raditi i na Linux i na Windows platformi. Serverske komponente </w:t>
      </w:r>
      <w:r w:rsidR="00D7252F" w:rsidRPr="00A34913">
        <w:t xml:space="preserve">će </w:t>
      </w:r>
      <w:r w:rsidR="00732741" w:rsidRPr="00A34913">
        <w:t>komunicirati sa DBMS-om</w:t>
      </w:r>
      <w:r w:rsidR="00D7252F" w:rsidRPr="00A34913">
        <w:t xml:space="preserve"> koji se nalazi na </w:t>
      </w:r>
      <w:r w:rsidR="00F06298" w:rsidRPr="00A34913">
        <w:t>istoj mašini</w:t>
      </w:r>
      <w:r w:rsidR="00206E1F" w:rsidRPr="00A34913">
        <w:t>.</w:t>
      </w:r>
      <w:r w:rsidR="0040115A" w:rsidRPr="00A34913">
        <w:t xml:space="preserve"> U okviru aplikacije će postojati servis koji će komunicitari sa Docker</w:t>
      </w:r>
      <w:r w:rsidR="004F727C" w:rsidRPr="00A34913">
        <w:t xml:space="preserve"> engine-om radi podizanja instanci i kreiranju slika (docker image).</w:t>
      </w:r>
    </w:p>
    <w:p w14:paraId="504E510E" w14:textId="77777777" w:rsidR="00206E1F" w:rsidRPr="00A34913" w:rsidRDefault="00F06298" w:rsidP="00F06298">
      <w:pPr>
        <w:pStyle w:val="BodyText"/>
      </w:pPr>
      <w:r w:rsidRPr="00A34913">
        <w:t>Tanki klijent sistema se izvršava na personalnim računarima, u okviru Web čitača koji se sa Web serverom povezuje preko Interneta. Ne postoji potreba za posebnom instalacijom klijenta, ali je potrebno voditi računa o kompatibilnosti sistema sa različitim popularnim tipovima Web čitača.</w:t>
      </w:r>
    </w:p>
    <w:p w14:paraId="67885B21" w14:textId="4EF8E3F9" w:rsidR="00206E1F" w:rsidRPr="00A34913" w:rsidRDefault="00206E1F">
      <w:pPr>
        <w:pStyle w:val="BodyText"/>
      </w:pPr>
    </w:p>
    <w:p w14:paraId="751CE10B" w14:textId="64375241" w:rsidR="00206E1F" w:rsidRPr="00A34913" w:rsidRDefault="00F45DC2" w:rsidP="00E5055D">
      <w:pPr>
        <w:pStyle w:val="BodyText"/>
        <w:ind w:left="851"/>
      </w:pPr>
      <w:r w:rsidRPr="00A34913"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4DBFE662" wp14:editId="395B790E">
                <wp:simplePos x="0" y="0"/>
                <wp:positionH relativeFrom="column">
                  <wp:posOffset>3798125</wp:posOffset>
                </wp:positionH>
                <wp:positionV relativeFrom="paragraph">
                  <wp:posOffset>837631</wp:posOffset>
                </wp:positionV>
                <wp:extent cx="622300" cy="419100"/>
                <wp:effectExtent l="0" t="0" r="63500" b="95250"/>
                <wp:wrapNone/>
                <wp:docPr id="265438942" name="Connector: Elbow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2300" cy="419100"/>
                        </a:xfrm>
                        <a:prstGeom prst="bentConnector3">
                          <a:avLst>
                            <a:gd name="adj1" fmla="val 51305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5A1B3C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12" o:spid="_x0000_s1026" type="#_x0000_t34" style="position:absolute;margin-left:299.05pt;margin-top:65.95pt;width:49pt;height:33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" adj="11082" strokecolor="black [3040]">
                <v:stroke endarrow="block"/>
              </v:shape>
            </w:pict>
          </mc:Fallback>
        </mc:AlternateContent>
      </w:r>
      <w:r w:rsidR="003A362F" w:rsidRPr="00A34913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0554EBB" wp14:editId="20DC3875">
                <wp:simplePos x="0" y="0"/>
                <wp:positionH relativeFrom="column">
                  <wp:posOffset>4432300</wp:posOffset>
                </wp:positionH>
                <wp:positionV relativeFrom="paragraph">
                  <wp:posOffset>979170</wp:posOffset>
                </wp:positionV>
                <wp:extent cx="1212850" cy="692150"/>
                <wp:effectExtent l="0" t="0" r="25400" b="12700"/>
                <wp:wrapNone/>
                <wp:docPr id="1846382571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2850" cy="692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173BB9" w14:textId="77777777" w:rsidR="00CB6343" w:rsidRPr="00A34913" w:rsidRDefault="00CB6343" w:rsidP="00CB6343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095AEE1E" w14:textId="77777777" w:rsidR="00CB6343" w:rsidRPr="00A34913" w:rsidRDefault="00D812FB" w:rsidP="00CB6343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A34913">
                              <w:rPr>
                                <w:b/>
                              </w:rPr>
                              <w:t>Docker Engine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0554EBB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349pt;margin-top:77.1pt;width:95.5pt;height:54.5pt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">
                <v:textbox>
                  <w:txbxContent>
                    <w:p w14:paraId="0F173BB9" w14:textId="77777777" w:rsidR="00CB6343" w:rsidRPr="00A34913" w:rsidRDefault="00CB6343" w:rsidP="00CB6343">
                      <w:pPr>
                        <w:jc w:val="center"/>
                        <w:rPr>
                          <w:b/>
                        </w:rPr>
                      </w:pPr>
                    </w:p>
                    <w:p w14:paraId="095AEE1E" w14:textId="77777777" w:rsidR="00CB6343" w:rsidRPr="00A34913" w:rsidRDefault="00D812FB" w:rsidP="00CB6343">
                      <w:pPr>
                        <w:jc w:val="center"/>
                        <w:rPr>
                          <w:b/>
                        </w:rPr>
                      </w:pPr>
                      <w:r w:rsidRPr="00A34913">
                        <w:rPr>
                          <w:b/>
                        </w:rPr>
                        <w:t>Docker Engine</w:t>
                      </w:r>
                    </w:p>
                  </w:txbxContent>
                </v:textbox>
              </v:shape>
            </w:pict>
          </mc:Fallback>
        </mc:AlternateContent>
      </w:r>
      <w:r w:rsidR="00740B9F" w:rsidRPr="00A34913">
        <w:rPr>
          <w:noProof/>
          <w:lang w:eastAsia="en-US"/>
        </w:rPr>
        <mc:AlternateContent>
          <mc:Choice Requires="wpg">
            <w:drawing>
              <wp:inline distT="0" distB="0" distL="0" distR="0" wp14:anchorId="6893B8CF" wp14:editId="0DC95A6B">
                <wp:extent cx="5100477" cy="1530291"/>
                <wp:effectExtent l="0" t="0" r="24130" b="13335"/>
                <wp:docPr id="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100477" cy="1530291"/>
                          <a:chOff x="2448" y="2296"/>
                          <a:chExt cx="7951" cy="2386"/>
                        </a:xfrm>
                      </wpg:grpSpPr>
                      <wps:wsp>
                        <wps:cNvPr id="7" name="Oval 3"/>
                        <wps:cNvSpPr>
                          <a:spLocks noChangeArrowheads="1"/>
                        </wps:cNvSpPr>
                        <wps:spPr bwMode="auto">
                          <a:xfrm>
                            <a:off x="5661" y="2704"/>
                            <a:ext cx="1800" cy="18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5915" y="3116"/>
                            <a:ext cx="1299" cy="102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359DA21" w14:textId="77777777" w:rsidR="00B95E61" w:rsidRPr="00A34913" w:rsidRDefault="00886034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 w:rsidRPr="00A34913">
                                <w:rPr>
                                  <w:b/>
                                  <w:bCs/>
                                </w:rPr>
                                <w:t>Cyberion</w:t>
                              </w:r>
                            </w:p>
                            <w:p w14:paraId="59D7B085" w14:textId="21C08FD0" w:rsidR="008942D4" w:rsidRPr="00A34913" w:rsidRDefault="00886034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 w:rsidRPr="00A34913">
                                <w:rPr>
                                  <w:b/>
                                  <w:bCs/>
                                </w:rPr>
                                <w:t>Academy platforma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8527" y="2296"/>
                            <a:ext cx="1872" cy="10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EF3FA29" w14:textId="77777777" w:rsidR="008942D4" w:rsidRPr="00A34913" w:rsidRDefault="008942D4" w:rsidP="00AF6B06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</w:p>
                            <w:p w14:paraId="20D0ED5C" w14:textId="77777777" w:rsidR="008942D4" w:rsidRPr="00A34913" w:rsidRDefault="008942D4" w:rsidP="00AF6B06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 w:rsidRPr="00A34913">
                                <w:rPr>
                                  <w:b/>
                                </w:rPr>
                                <w:t>DBMS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2448" y="2355"/>
                            <a:ext cx="1953" cy="232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93C1E97" w14:textId="59D44A7C" w:rsidR="008942D4" w:rsidRPr="00A34913" w:rsidRDefault="00FE3246" w:rsidP="00AF6B06">
                              <w:pPr>
                                <w:pStyle w:val="BodyText2"/>
                              </w:pPr>
                              <w:r w:rsidRPr="00A34913">
                                <w:t>CyberionAcademy</w:t>
                              </w:r>
                              <w:r w:rsidR="008942D4" w:rsidRPr="00A34913">
                                <w:t xml:space="preserve"> korisnici </w:t>
                              </w:r>
                            </w:p>
                            <w:p w14:paraId="526E469E" w14:textId="77777777" w:rsidR="008942D4" w:rsidRPr="00A34913" w:rsidRDefault="008942D4">
                              <w:pPr>
                                <w:rPr>
                                  <w:b/>
                                </w:rPr>
                              </w:pPr>
                            </w:p>
                            <w:p w14:paraId="6B980B57" w14:textId="77777777" w:rsidR="008942D4" w:rsidRPr="00A34913" w:rsidRDefault="008942D4">
                              <w:pPr>
                                <w:numPr>
                                  <w:ilvl w:val="0"/>
                                  <w:numId w:val="7"/>
                                </w:numPr>
                                <w:rPr>
                                  <w:b/>
                                </w:rPr>
                              </w:pPr>
                              <w:r w:rsidRPr="00A34913">
                                <w:rPr>
                                  <w:b/>
                                </w:rPr>
                                <w:t>administrator</w:t>
                              </w:r>
                            </w:p>
                            <w:p w14:paraId="42F7F0AE" w14:textId="2166E04E" w:rsidR="008942D4" w:rsidRPr="00A34913" w:rsidRDefault="00F45091">
                              <w:pPr>
                                <w:numPr>
                                  <w:ilvl w:val="0"/>
                                  <w:numId w:val="7"/>
                                </w:numPr>
                                <w:rPr>
                                  <w:b/>
                                </w:rPr>
                              </w:pPr>
                              <w:r w:rsidRPr="00A34913">
                                <w:rPr>
                                  <w:b/>
                                </w:rPr>
                                <w:t>moderator</w:t>
                              </w:r>
                            </w:p>
                            <w:p w14:paraId="3CD92897" w14:textId="578494D3" w:rsidR="008942D4" w:rsidRPr="00A34913" w:rsidRDefault="00F45091">
                              <w:pPr>
                                <w:numPr>
                                  <w:ilvl w:val="0"/>
                                  <w:numId w:val="7"/>
                                </w:numPr>
                              </w:pPr>
                              <w:r w:rsidRPr="00A34913">
                                <w:rPr>
                                  <w:b/>
                                </w:rPr>
                                <w:t>helper</w:t>
                              </w:r>
                            </w:p>
                            <w:p w14:paraId="2ACDA83F" w14:textId="677B69D1" w:rsidR="008942D4" w:rsidRPr="00A34913" w:rsidRDefault="00F45091" w:rsidP="00F06298">
                              <w:pPr>
                                <w:numPr>
                                  <w:ilvl w:val="0"/>
                                  <w:numId w:val="7"/>
                                </w:numPr>
                              </w:pPr>
                              <w:r w:rsidRPr="00A34913">
                                <w:rPr>
                                  <w:b/>
                                </w:rPr>
                                <w:t>korisnik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4401" y="3604"/>
                            <a:ext cx="126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Line 11"/>
                        <wps:cNvCnPr>
                          <a:cxnSpLocks noChangeShapeType="1"/>
                          <a:stCxn id="9" idx="1"/>
                          <a:endCxn id="7" idx="6"/>
                        </wps:cNvCnPr>
                        <wps:spPr bwMode="auto">
                          <a:xfrm rot="10800000" flipV="1">
                            <a:off x="7461" y="2836"/>
                            <a:ext cx="1066" cy="768"/>
                          </a:xfrm>
                          <a:prstGeom prst="bentConnector3">
                            <a:avLst>
                              <a:gd name="adj1" fmla="val 47198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893B8CF" id="Group 26" o:spid="_x0000_s1027" style="width:401.6pt;height:120.5pt;mso-position-horizontal-relative:char;mso-position-vertical-relative:line" coordorigin="2448,2296" coordsize="7951,23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">
                <v:oval id="Oval 3" o:spid="_x0000_s1028" style="position:absolute;left:5661;top:2704;width:1800;height:1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"/>
                <v:shape id="Text Box 4" o:spid="_x0000_s1029" type="#_x0000_t202" style="position:absolute;left:5915;top:3116;width:1299;height:10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" stroked="f">
                  <v:textbox>
                    <w:txbxContent>
                      <w:p w14:paraId="7359DA21" w14:textId="77777777" w:rsidR="00B95E61" w:rsidRPr="00A34913" w:rsidRDefault="00886034">
                        <w:pPr>
                          <w:jc w:val="center"/>
                          <w:rPr>
                            <w:b/>
                            <w:bCs/>
                          </w:rPr>
                        </w:pPr>
                        <w:r w:rsidRPr="00A34913">
                          <w:rPr>
                            <w:b/>
                            <w:bCs/>
                          </w:rPr>
                          <w:t>Cyberion</w:t>
                        </w:r>
                      </w:p>
                      <w:p w14:paraId="59D7B085" w14:textId="21C08FD0" w:rsidR="008942D4" w:rsidRPr="00A34913" w:rsidRDefault="00886034">
                        <w:pPr>
                          <w:jc w:val="center"/>
                          <w:rPr>
                            <w:b/>
                          </w:rPr>
                        </w:pPr>
                        <w:r w:rsidRPr="00A34913">
                          <w:rPr>
                            <w:b/>
                            <w:bCs/>
                          </w:rPr>
                          <w:t>Academy platforma</w:t>
                        </w:r>
                      </w:p>
                    </w:txbxContent>
                  </v:textbox>
                </v:shape>
                <v:shape id="_x0000_s1030" type="#_x0000_t202" style="position:absolute;left:8527;top:2296;width:1872;height:1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">
                  <v:textbox>
                    <w:txbxContent>
                      <w:p w14:paraId="6EF3FA29" w14:textId="77777777" w:rsidR="008942D4" w:rsidRPr="00A34913" w:rsidRDefault="008942D4" w:rsidP="00AF6B06">
                        <w:pPr>
                          <w:jc w:val="center"/>
                          <w:rPr>
                            <w:b/>
                          </w:rPr>
                        </w:pPr>
                      </w:p>
                      <w:p w14:paraId="20D0ED5C" w14:textId="77777777" w:rsidR="008942D4" w:rsidRPr="00A34913" w:rsidRDefault="008942D4" w:rsidP="00AF6B06">
                        <w:pPr>
                          <w:jc w:val="center"/>
                          <w:rPr>
                            <w:b/>
                          </w:rPr>
                        </w:pPr>
                        <w:r w:rsidRPr="00A34913">
                          <w:rPr>
                            <w:b/>
                          </w:rPr>
                          <w:t>DBMS</w:t>
                        </w:r>
                      </w:p>
                    </w:txbxContent>
                  </v:textbox>
                </v:shape>
                <v:shape id="Text Box 7" o:spid="_x0000_s1031" type="#_x0000_t202" style="position:absolute;left:2448;top:2355;width:1953;height:23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">
                  <v:textbox>
                    <w:txbxContent>
                      <w:p w14:paraId="393C1E97" w14:textId="59D44A7C" w:rsidR="008942D4" w:rsidRPr="00A34913" w:rsidRDefault="00FE3246" w:rsidP="00AF6B06">
                        <w:pPr>
                          <w:pStyle w:val="BodyText2"/>
                        </w:pPr>
                        <w:r w:rsidRPr="00A34913">
                          <w:t>CyberionAcademy</w:t>
                        </w:r>
                        <w:r w:rsidR="008942D4" w:rsidRPr="00A34913">
                          <w:t xml:space="preserve"> korisnici </w:t>
                        </w:r>
                      </w:p>
                      <w:p w14:paraId="526E469E" w14:textId="77777777" w:rsidR="008942D4" w:rsidRPr="00A34913" w:rsidRDefault="008942D4">
                        <w:pPr>
                          <w:rPr>
                            <w:b/>
                          </w:rPr>
                        </w:pPr>
                      </w:p>
                      <w:p w14:paraId="6B980B57" w14:textId="77777777" w:rsidR="008942D4" w:rsidRPr="00A34913" w:rsidRDefault="008942D4">
                        <w:pPr>
                          <w:numPr>
                            <w:ilvl w:val="0"/>
                            <w:numId w:val="7"/>
                          </w:numPr>
                          <w:rPr>
                            <w:b/>
                          </w:rPr>
                        </w:pPr>
                        <w:r w:rsidRPr="00A34913">
                          <w:rPr>
                            <w:b/>
                          </w:rPr>
                          <w:t>administrator</w:t>
                        </w:r>
                      </w:p>
                      <w:p w14:paraId="42F7F0AE" w14:textId="2166E04E" w:rsidR="008942D4" w:rsidRPr="00A34913" w:rsidRDefault="00F45091">
                        <w:pPr>
                          <w:numPr>
                            <w:ilvl w:val="0"/>
                            <w:numId w:val="7"/>
                          </w:numPr>
                          <w:rPr>
                            <w:b/>
                          </w:rPr>
                        </w:pPr>
                        <w:r w:rsidRPr="00A34913">
                          <w:rPr>
                            <w:b/>
                          </w:rPr>
                          <w:t>moderator</w:t>
                        </w:r>
                      </w:p>
                      <w:p w14:paraId="3CD92897" w14:textId="578494D3" w:rsidR="008942D4" w:rsidRPr="00A34913" w:rsidRDefault="00F45091">
                        <w:pPr>
                          <w:numPr>
                            <w:ilvl w:val="0"/>
                            <w:numId w:val="7"/>
                          </w:numPr>
                        </w:pPr>
                        <w:r w:rsidRPr="00A34913">
                          <w:rPr>
                            <w:b/>
                          </w:rPr>
                          <w:t>helper</w:t>
                        </w:r>
                      </w:p>
                      <w:p w14:paraId="2ACDA83F" w14:textId="677B69D1" w:rsidR="008942D4" w:rsidRPr="00A34913" w:rsidRDefault="00F45091" w:rsidP="00F06298">
                        <w:pPr>
                          <w:numPr>
                            <w:ilvl w:val="0"/>
                            <w:numId w:val="7"/>
                          </w:numPr>
                        </w:pPr>
                        <w:r w:rsidRPr="00A34913">
                          <w:rPr>
                            <w:b/>
                          </w:rPr>
                          <w:t>korisnik</w:t>
                        </w:r>
                      </w:p>
                    </w:txbxContent>
                  </v:textbox>
                </v:shape>
                <v:line id="Line 8" o:spid="_x0000_s1032" style="position:absolute;visibility:visible;mso-wrap-style:square" from="4401,3604" to="5661,36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">
                  <v:stroke startarrow="block" endarrow="block"/>
                </v:line>
                <v:shape id="Line 11" o:spid="_x0000_s1033" type="#_x0000_t34" style="position:absolute;left:7461;top:2836;width:1066;height:768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" adj="10195">
                  <v:stroke startarrow="block" endarrow="block" joinstyle="round"/>
                </v:shape>
                <w10:anchorlock/>
              </v:group>
            </w:pict>
          </mc:Fallback>
        </mc:AlternateContent>
      </w:r>
    </w:p>
    <w:p w14:paraId="6FF25DF3" w14:textId="77777777" w:rsidR="00AF6B06" w:rsidRPr="00A34913" w:rsidRDefault="00AF6B06" w:rsidP="00D44844">
      <w:pPr>
        <w:pStyle w:val="BodyText"/>
        <w:jc w:val="center"/>
        <w:rPr>
          <w:rFonts w:ascii="Arial" w:hAnsi="Arial"/>
          <w:b/>
        </w:rPr>
      </w:pPr>
    </w:p>
    <w:p w14:paraId="7498A698" w14:textId="28CE7C6F" w:rsidR="00AF6B06" w:rsidRPr="00A34913" w:rsidRDefault="0060579A" w:rsidP="00237201">
      <w:pPr>
        <w:pStyle w:val="BodyText"/>
        <w:jc w:val="center"/>
        <w:rPr>
          <w:rFonts w:ascii="Arial" w:hAnsi="Arial"/>
          <w:b/>
        </w:rPr>
      </w:pPr>
      <w:r w:rsidRPr="00A34913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658241" behindDoc="0" locked="0" layoutInCell="1" allowOverlap="1" wp14:anchorId="05938087" wp14:editId="4B83BDB5">
                <wp:simplePos x="0" y="0"/>
                <wp:positionH relativeFrom="margin">
                  <wp:posOffset>1146810</wp:posOffset>
                </wp:positionH>
                <wp:positionV relativeFrom="paragraph">
                  <wp:posOffset>364490</wp:posOffset>
                </wp:positionV>
                <wp:extent cx="3709035" cy="2018030"/>
                <wp:effectExtent l="0" t="0" r="24765" b="20320"/>
                <wp:wrapTopAndBottom/>
                <wp:docPr id="1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709035" cy="2018030"/>
                          <a:chOff x="2241" y="5404"/>
                          <a:chExt cx="4680" cy="2309"/>
                        </a:xfrm>
                      </wpg:grpSpPr>
                      <wps:wsp>
                        <wps:cNvPr id="2" name="Text Box 16"/>
                        <wps:cNvSpPr txBox="1">
                          <a:spLocks noChangeArrowheads="1"/>
                        </wps:cNvSpPr>
                        <wps:spPr bwMode="auto">
                          <a:xfrm>
                            <a:off x="2241" y="5404"/>
                            <a:ext cx="1747" cy="230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E159F42" w14:textId="77777777" w:rsidR="0060579A" w:rsidRPr="00A34913" w:rsidRDefault="0060579A" w:rsidP="0060579A">
                              <w:pPr>
                                <w:rPr>
                                  <w:b/>
                                </w:rPr>
                              </w:pPr>
                              <w:r w:rsidRPr="00A34913">
                                <w:rPr>
                                  <w:b/>
                                </w:rPr>
                                <w:t xml:space="preserve">PC </w:t>
                              </w:r>
                            </w:p>
                            <w:p w14:paraId="2E8B80E4" w14:textId="77777777" w:rsidR="0060579A" w:rsidRPr="00A34913" w:rsidRDefault="0060579A" w:rsidP="0060579A"/>
                            <w:p w14:paraId="7AE48CDE" w14:textId="77777777" w:rsidR="00481DDF" w:rsidRPr="00A34913" w:rsidRDefault="00481DDF" w:rsidP="0060579A"/>
                            <w:p w14:paraId="02784443" w14:textId="77777777" w:rsidR="00481DDF" w:rsidRPr="00A34913" w:rsidRDefault="00481DDF" w:rsidP="0060579A"/>
                            <w:p w14:paraId="481E5C1C" w14:textId="77777777" w:rsidR="00481DDF" w:rsidRPr="00A34913" w:rsidRDefault="00481DDF" w:rsidP="0060579A"/>
                            <w:p w14:paraId="26A352EF" w14:textId="77777777" w:rsidR="00481DDF" w:rsidRPr="00A34913" w:rsidRDefault="00481DDF" w:rsidP="0060579A"/>
                            <w:p w14:paraId="38DC8378" w14:textId="0E5DDEB7" w:rsidR="0060579A" w:rsidRPr="00A34913" w:rsidRDefault="00481DDF" w:rsidP="00481DDF">
                              <w:r w:rsidRPr="00A34913">
                                <w:t xml:space="preserve">          </w:t>
                              </w:r>
                              <w:r w:rsidR="0060579A" w:rsidRPr="00A34913">
                                <w:t>Web čitač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5301" y="5404"/>
                            <a:ext cx="1620" cy="230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EAC67DC" w14:textId="77777777" w:rsidR="0060579A" w:rsidRPr="00A34913" w:rsidRDefault="0060579A" w:rsidP="0060579A">
                              <w:pPr>
                                <w:pStyle w:val="BodyText3"/>
                              </w:pPr>
                              <w:r w:rsidRPr="00A34913">
                                <w:t>Web server</w:t>
                              </w:r>
                            </w:p>
                            <w:p w14:paraId="371957E3" w14:textId="77777777" w:rsidR="0060579A" w:rsidRPr="00A34913" w:rsidRDefault="0060579A" w:rsidP="0060579A"/>
                            <w:p w14:paraId="624D67C5" w14:textId="77777777" w:rsidR="0060579A" w:rsidRPr="00A34913" w:rsidRDefault="0060579A" w:rsidP="0060579A"/>
                            <w:p w14:paraId="4E92D545" w14:textId="3EA542EA" w:rsidR="0060579A" w:rsidRPr="00A34913" w:rsidRDefault="0060579A" w:rsidP="0060579A">
                              <w:r w:rsidRPr="00A34913">
                                <w:t xml:space="preserve">CyberionAcademy </w:t>
                              </w:r>
                            </w:p>
                            <w:p w14:paraId="720C96B3" w14:textId="77777777" w:rsidR="0060579A" w:rsidRPr="00A34913" w:rsidRDefault="0060579A" w:rsidP="0060579A">
                              <w:r w:rsidRPr="00A34913">
                                <w:t>Web aplikacija</w:t>
                              </w:r>
                            </w:p>
                            <w:p w14:paraId="67FE3AAD" w14:textId="77777777" w:rsidR="0060579A" w:rsidRPr="00A34913" w:rsidRDefault="0060579A" w:rsidP="0060579A"/>
                            <w:p w14:paraId="1F1DDD2F" w14:textId="0DF62376" w:rsidR="0060579A" w:rsidRPr="00A34913" w:rsidRDefault="0060579A" w:rsidP="0060579A">
                              <w:r w:rsidRPr="00A34913">
                                <w:t>CyberionAcademy</w:t>
                              </w:r>
                            </w:p>
                            <w:p w14:paraId="57BB21D9" w14:textId="77777777" w:rsidR="0060579A" w:rsidRPr="00A34913" w:rsidRDefault="0060579A" w:rsidP="0060579A">
                              <w:r w:rsidRPr="00A34913">
                                <w:t>Baza podataka</w:t>
                              </w:r>
                            </w:p>
                            <w:p w14:paraId="21ECF137" w14:textId="77777777" w:rsidR="00481DDF" w:rsidRPr="00A34913" w:rsidRDefault="00481DDF" w:rsidP="0060579A"/>
                            <w:p w14:paraId="37F7ECA1" w14:textId="77777777" w:rsidR="00481DDF" w:rsidRPr="00A34913" w:rsidRDefault="00481DDF" w:rsidP="00481DDF">
                              <w:r w:rsidRPr="00A34913">
                                <w:t>CyberionAcademy</w:t>
                              </w:r>
                            </w:p>
                            <w:p w14:paraId="6F5693EC" w14:textId="35319B4A" w:rsidR="00481DDF" w:rsidRPr="00A34913" w:rsidRDefault="00E62036" w:rsidP="0060579A">
                              <w:r w:rsidRPr="00A34913">
                                <w:t>Docker serv</w:t>
                              </w:r>
                              <w:r w:rsidR="003B2788" w:rsidRPr="00A34913">
                                <w:t>i</w:t>
                              </w:r>
                              <w:r w:rsidRPr="00A34913">
                                <w:t>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Line 20"/>
                        <wps:cNvCnPr>
                          <a:cxnSpLocks noChangeShapeType="1"/>
                          <a:stCxn id="2" idx="3"/>
                          <a:endCxn id="3" idx="1"/>
                        </wps:cNvCnPr>
                        <wps:spPr bwMode="auto">
                          <a:xfrm>
                            <a:off x="3988" y="6559"/>
                            <a:ext cx="1313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Text Box 22"/>
                        <wps:cNvSpPr txBox="1">
                          <a:spLocks noChangeArrowheads="1"/>
                        </wps:cNvSpPr>
                        <wps:spPr bwMode="auto">
                          <a:xfrm>
                            <a:off x="4117" y="6690"/>
                            <a:ext cx="1080" cy="43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10E7080" w14:textId="77777777" w:rsidR="0060579A" w:rsidRPr="00A34913" w:rsidRDefault="0060579A" w:rsidP="0060579A">
                              <w:pPr>
                                <w:jc w:val="center"/>
                              </w:pPr>
                              <w:r w:rsidRPr="00A34913">
                                <w:t>Internet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5938087" id="Group 27" o:spid="_x0000_s1034" style="position:absolute;left:0;text-align:left;margin-left:90.3pt;margin-top:28.7pt;width:292.05pt;height:158.9pt;z-index:251658241;mso-position-horizontal-relative:margin;mso-position-vertical-relative:text;mso-width-relative:margin;mso-height-relative:margin" coordorigin="2241,5404" coordsize="4680,23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">
                <v:shape id="Text Box 16" o:spid="_x0000_s1035" type="#_x0000_t202" style="position:absolute;left:2241;top:5404;width:1747;height:2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">
                  <v:textbox>
                    <w:txbxContent>
                      <w:p w14:paraId="4E159F42" w14:textId="77777777" w:rsidR="0060579A" w:rsidRPr="00A34913" w:rsidRDefault="0060579A" w:rsidP="0060579A">
                        <w:pPr>
                          <w:rPr>
                            <w:b/>
                          </w:rPr>
                        </w:pPr>
                        <w:r w:rsidRPr="00A34913">
                          <w:rPr>
                            <w:b/>
                          </w:rPr>
                          <w:t xml:space="preserve">PC </w:t>
                        </w:r>
                      </w:p>
                      <w:p w14:paraId="2E8B80E4" w14:textId="77777777" w:rsidR="0060579A" w:rsidRPr="00A34913" w:rsidRDefault="0060579A" w:rsidP="0060579A"/>
                      <w:p w14:paraId="7AE48CDE" w14:textId="77777777" w:rsidR="00481DDF" w:rsidRPr="00A34913" w:rsidRDefault="00481DDF" w:rsidP="0060579A"/>
                      <w:p w14:paraId="02784443" w14:textId="77777777" w:rsidR="00481DDF" w:rsidRPr="00A34913" w:rsidRDefault="00481DDF" w:rsidP="0060579A"/>
                      <w:p w14:paraId="481E5C1C" w14:textId="77777777" w:rsidR="00481DDF" w:rsidRPr="00A34913" w:rsidRDefault="00481DDF" w:rsidP="0060579A"/>
                      <w:p w14:paraId="26A352EF" w14:textId="77777777" w:rsidR="00481DDF" w:rsidRPr="00A34913" w:rsidRDefault="00481DDF" w:rsidP="0060579A"/>
                      <w:p w14:paraId="38DC8378" w14:textId="0E5DDEB7" w:rsidR="0060579A" w:rsidRPr="00A34913" w:rsidRDefault="00481DDF" w:rsidP="00481DDF">
                        <w:r w:rsidRPr="00A34913">
                          <w:t xml:space="preserve">          </w:t>
                        </w:r>
                        <w:r w:rsidR="0060579A" w:rsidRPr="00A34913">
                          <w:t>Web čitač</w:t>
                        </w:r>
                      </w:p>
                    </w:txbxContent>
                  </v:textbox>
                </v:shape>
                <v:shape id="Text Box 17" o:spid="_x0000_s1036" type="#_x0000_t202" style="position:absolute;left:5301;top:5404;width:1620;height:2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">
                  <v:textbox>
                    <w:txbxContent>
                      <w:p w14:paraId="7EAC67DC" w14:textId="77777777" w:rsidR="0060579A" w:rsidRPr="00A34913" w:rsidRDefault="0060579A" w:rsidP="0060579A">
                        <w:pPr>
                          <w:pStyle w:val="BodyText3"/>
                        </w:pPr>
                        <w:r w:rsidRPr="00A34913">
                          <w:t>Web server</w:t>
                        </w:r>
                      </w:p>
                      <w:p w14:paraId="371957E3" w14:textId="77777777" w:rsidR="0060579A" w:rsidRPr="00A34913" w:rsidRDefault="0060579A" w:rsidP="0060579A"/>
                      <w:p w14:paraId="624D67C5" w14:textId="77777777" w:rsidR="0060579A" w:rsidRPr="00A34913" w:rsidRDefault="0060579A" w:rsidP="0060579A"/>
                      <w:p w14:paraId="4E92D545" w14:textId="3EA542EA" w:rsidR="0060579A" w:rsidRPr="00A34913" w:rsidRDefault="0060579A" w:rsidP="0060579A">
                        <w:r w:rsidRPr="00A34913">
                          <w:t xml:space="preserve">CyberionAcademy </w:t>
                        </w:r>
                      </w:p>
                      <w:p w14:paraId="720C96B3" w14:textId="77777777" w:rsidR="0060579A" w:rsidRPr="00A34913" w:rsidRDefault="0060579A" w:rsidP="0060579A">
                        <w:r w:rsidRPr="00A34913">
                          <w:t>Web aplikacija</w:t>
                        </w:r>
                      </w:p>
                      <w:p w14:paraId="67FE3AAD" w14:textId="77777777" w:rsidR="0060579A" w:rsidRPr="00A34913" w:rsidRDefault="0060579A" w:rsidP="0060579A"/>
                      <w:p w14:paraId="1F1DDD2F" w14:textId="0DF62376" w:rsidR="0060579A" w:rsidRPr="00A34913" w:rsidRDefault="0060579A" w:rsidP="0060579A">
                        <w:r w:rsidRPr="00A34913">
                          <w:t>CyberionAcademy</w:t>
                        </w:r>
                      </w:p>
                      <w:p w14:paraId="57BB21D9" w14:textId="77777777" w:rsidR="0060579A" w:rsidRPr="00A34913" w:rsidRDefault="0060579A" w:rsidP="0060579A">
                        <w:r w:rsidRPr="00A34913">
                          <w:t>Baza podataka</w:t>
                        </w:r>
                      </w:p>
                      <w:p w14:paraId="21ECF137" w14:textId="77777777" w:rsidR="00481DDF" w:rsidRPr="00A34913" w:rsidRDefault="00481DDF" w:rsidP="0060579A"/>
                      <w:p w14:paraId="37F7ECA1" w14:textId="77777777" w:rsidR="00481DDF" w:rsidRPr="00A34913" w:rsidRDefault="00481DDF" w:rsidP="00481DDF">
                        <w:r w:rsidRPr="00A34913">
                          <w:t>CyberionAcademy</w:t>
                        </w:r>
                      </w:p>
                      <w:p w14:paraId="6F5693EC" w14:textId="35319B4A" w:rsidR="00481DDF" w:rsidRPr="00A34913" w:rsidRDefault="00E62036" w:rsidP="0060579A">
                        <w:r w:rsidRPr="00A34913">
                          <w:t>Docker serv</w:t>
                        </w:r>
                        <w:r w:rsidR="003B2788" w:rsidRPr="00A34913">
                          <w:t>i</w:t>
                        </w:r>
                        <w:r w:rsidRPr="00A34913">
                          <w:t>s</w:t>
                        </w:r>
                      </w:p>
                    </w:txbxContent>
                  </v:textbox>
                </v:shape>
                <v:line id="Line 20" o:spid="_x0000_s1037" style="position:absolute;visibility:visible;mso-wrap-style:square" from="3988,6559" to="5301,65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LSoxQAAANo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CeWLSoxQAAANoAAAAP&#10;AAAAAAAAAAAAAAAAAAcCAABkcnMvZG93bnJldi54bWxQSwUGAAAAAAMAAwC3AAAA+QIAAAAA&#10;"/>
                <v:shape id="Text Box 22" o:spid="_x0000_s1038" type="#_x0000_t202" style="position:absolute;left:4117;top:6690;width:108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" stroked="f">
                  <v:textbox>
                    <w:txbxContent>
                      <w:p w14:paraId="410E7080" w14:textId="77777777" w:rsidR="0060579A" w:rsidRPr="00A34913" w:rsidRDefault="0060579A" w:rsidP="0060579A">
                        <w:pPr>
                          <w:jc w:val="center"/>
                        </w:pPr>
                        <w:r w:rsidRPr="00A34913">
                          <w:t>Internet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 w:rsidR="00D44844" w:rsidRPr="00A34913">
        <w:rPr>
          <w:rFonts w:ascii="Arial" w:hAnsi="Arial"/>
          <w:b/>
        </w:rPr>
        <w:t>Slika</w:t>
      </w:r>
      <w:r w:rsidR="00206E1F" w:rsidRPr="00A34913">
        <w:rPr>
          <w:rFonts w:ascii="Arial" w:hAnsi="Arial"/>
          <w:b/>
        </w:rPr>
        <w:t xml:space="preserve"> </w:t>
      </w:r>
      <w:r w:rsidR="00A37060" w:rsidRPr="00A34913">
        <w:rPr>
          <w:rFonts w:ascii="Arial" w:hAnsi="Arial"/>
          <w:b/>
        </w:rPr>
        <w:t>5</w:t>
      </w:r>
      <w:r w:rsidR="00206E1F" w:rsidRPr="00A34913">
        <w:rPr>
          <w:rFonts w:ascii="Arial" w:hAnsi="Arial"/>
          <w:b/>
        </w:rPr>
        <w:t>.1.1</w:t>
      </w:r>
      <w:r w:rsidR="00D44844" w:rsidRPr="00A34913">
        <w:rPr>
          <w:rFonts w:ascii="Arial" w:hAnsi="Arial"/>
          <w:b/>
        </w:rPr>
        <w:t>.</w:t>
      </w:r>
      <w:r w:rsidR="00206E1F" w:rsidRPr="00A34913">
        <w:rPr>
          <w:rFonts w:ascii="Arial" w:hAnsi="Arial"/>
          <w:b/>
        </w:rPr>
        <w:t xml:space="preserve"> </w:t>
      </w:r>
      <w:r w:rsidR="00D44844" w:rsidRPr="00A34913">
        <w:rPr>
          <w:rFonts w:ascii="Arial" w:hAnsi="Arial"/>
          <w:b/>
        </w:rPr>
        <w:t xml:space="preserve">Kontekst </w:t>
      </w:r>
      <w:r w:rsidR="007D099D" w:rsidRPr="00A34913">
        <w:rPr>
          <w:rFonts w:ascii="Arial" w:hAnsi="Arial"/>
          <w:b/>
        </w:rPr>
        <w:t>C</w:t>
      </w:r>
      <w:r w:rsidR="005B5548" w:rsidRPr="00A34913">
        <w:rPr>
          <w:rFonts w:ascii="Arial" w:hAnsi="Arial"/>
          <w:b/>
        </w:rPr>
        <w:t>yberionAcademy</w:t>
      </w:r>
      <w:r w:rsidR="00D812FB" w:rsidRPr="00A34913">
        <w:rPr>
          <w:rFonts w:ascii="Arial" w:hAnsi="Arial"/>
          <w:b/>
        </w:rPr>
        <w:t xml:space="preserve"> platforme</w:t>
      </w:r>
    </w:p>
    <w:p w14:paraId="7989BC6E" w14:textId="77777777" w:rsidR="003901C9" w:rsidRPr="00A34913" w:rsidRDefault="003901C9" w:rsidP="00D44844">
      <w:pPr>
        <w:pStyle w:val="BodyText"/>
        <w:jc w:val="center"/>
        <w:rPr>
          <w:rFonts w:ascii="Arial" w:hAnsi="Arial"/>
          <w:b/>
        </w:rPr>
      </w:pPr>
    </w:p>
    <w:p w14:paraId="5FF1B7D6" w14:textId="3213862C" w:rsidR="00AF6B06" w:rsidRPr="00A34913" w:rsidRDefault="00D44844" w:rsidP="00D44844">
      <w:pPr>
        <w:pStyle w:val="BodyText"/>
        <w:jc w:val="center"/>
        <w:rPr>
          <w:rFonts w:ascii="Arial" w:hAnsi="Arial"/>
          <w:b/>
        </w:rPr>
      </w:pPr>
      <w:r w:rsidRPr="00A34913">
        <w:rPr>
          <w:rFonts w:ascii="Arial" w:hAnsi="Arial"/>
          <w:b/>
        </w:rPr>
        <w:t>Slika</w:t>
      </w:r>
      <w:r w:rsidR="00206E1F" w:rsidRPr="00A34913">
        <w:rPr>
          <w:rFonts w:ascii="Arial" w:hAnsi="Arial"/>
          <w:b/>
        </w:rPr>
        <w:t xml:space="preserve"> </w:t>
      </w:r>
      <w:r w:rsidR="00F211C8" w:rsidRPr="00A34913">
        <w:rPr>
          <w:rFonts w:ascii="Arial" w:hAnsi="Arial"/>
          <w:b/>
        </w:rPr>
        <w:t>5</w:t>
      </w:r>
      <w:r w:rsidR="00206E1F" w:rsidRPr="00A34913">
        <w:rPr>
          <w:rFonts w:ascii="Arial" w:hAnsi="Arial"/>
          <w:b/>
        </w:rPr>
        <w:t>.1.2</w:t>
      </w:r>
      <w:r w:rsidRPr="00A34913">
        <w:rPr>
          <w:rFonts w:ascii="Arial" w:hAnsi="Arial"/>
          <w:b/>
        </w:rPr>
        <w:t>.</w:t>
      </w:r>
      <w:r w:rsidR="00206E1F" w:rsidRPr="00A34913">
        <w:rPr>
          <w:rFonts w:ascii="Arial" w:hAnsi="Arial"/>
          <w:b/>
        </w:rPr>
        <w:t xml:space="preserve"> </w:t>
      </w:r>
      <w:r w:rsidRPr="00A34913">
        <w:rPr>
          <w:rFonts w:ascii="Arial" w:hAnsi="Arial"/>
          <w:b/>
        </w:rPr>
        <w:t xml:space="preserve">Pregled </w:t>
      </w:r>
      <w:r w:rsidR="00B95E61" w:rsidRPr="00A34913">
        <w:rPr>
          <w:rFonts w:ascii="Arial" w:hAnsi="Arial"/>
          <w:b/>
        </w:rPr>
        <w:t>CyberionAcademy platforme</w:t>
      </w:r>
    </w:p>
    <w:p w14:paraId="572687C6" w14:textId="77777777" w:rsidR="00206E1F" w:rsidRPr="00A34913" w:rsidRDefault="00D44844" w:rsidP="00B849B5">
      <w:pPr>
        <w:pStyle w:val="Heading2"/>
      </w:pPr>
      <w:bookmarkStart w:id="27" w:name="_Toc205911880"/>
      <w:bookmarkStart w:id="28" w:name="_Toc206152058"/>
      <w:r w:rsidRPr="00A34913">
        <w:t xml:space="preserve">Pregled </w:t>
      </w:r>
      <w:r w:rsidR="00B849B5" w:rsidRPr="00A34913">
        <w:t>mogućnosti</w:t>
      </w:r>
      <w:bookmarkEnd w:id="27"/>
      <w:bookmarkEnd w:id="28"/>
    </w:p>
    <w:p w14:paraId="7C339A82" w14:textId="4BFCFE39" w:rsidR="00206E1F" w:rsidRPr="00A34913" w:rsidRDefault="0074590A" w:rsidP="0074590A">
      <w:pPr>
        <w:pStyle w:val="BodyText"/>
      </w:pPr>
      <w:r w:rsidRPr="00A34913">
        <w:t xml:space="preserve">Tabela prikazana u ovom odeljku identifikuje osnovne mogućnosti </w:t>
      </w:r>
      <w:r w:rsidR="00DF778E" w:rsidRPr="00A34913">
        <w:t>CyberionAcademy platforme</w:t>
      </w:r>
      <w:r w:rsidRPr="00A34913">
        <w:t xml:space="preserve"> u pogledu prednosti koje nudi i funkcionalnosti koje te prednosti ostvaruju</w:t>
      </w:r>
      <w:r w:rsidR="00206E1F" w:rsidRPr="00A34913">
        <w:t>.</w:t>
      </w:r>
      <w:r w:rsidR="00823975" w:rsidRPr="00A34913">
        <w:t xml:space="preserve"> Dodatni opis funkcionalnih zahteva je dat u odeljku 6 ovog dokumenta.</w:t>
      </w:r>
    </w:p>
    <w:p w14:paraId="62BB566D" w14:textId="77777777" w:rsidR="00206E1F" w:rsidRPr="00A34913" w:rsidRDefault="00206E1F">
      <w:pPr>
        <w:pStyle w:val="BodyText"/>
      </w:pPr>
    </w:p>
    <w:p w14:paraId="43AF456A" w14:textId="77777777" w:rsidR="00457676" w:rsidRPr="00A34913" w:rsidRDefault="00457676">
      <w:pPr>
        <w:pStyle w:val="BodyText"/>
      </w:pPr>
    </w:p>
    <w:p w14:paraId="3BC1BADF" w14:textId="77777777" w:rsidR="00457676" w:rsidRPr="00A34913" w:rsidRDefault="00457676">
      <w:pPr>
        <w:pStyle w:val="BodyText"/>
      </w:pPr>
    </w:p>
    <w:tbl>
      <w:tblPr>
        <w:tblW w:w="8562" w:type="dxa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40"/>
        <w:gridCol w:w="4422"/>
      </w:tblGrid>
      <w:tr w:rsidR="00206E1F" w:rsidRPr="00A34913" w14:paraId="167A2081" w14:textId="77777777" w:rsidTr="00CA6A15">
        <w:trPr>
          <w:trHeight w:val="143"/>
        </w:trPr>
        <w:tc>
          <w:tcPr>
            <w:tcW w:w="4140" w:type="dxa"/>
          </w:tcPr>
          <w:p w14:paraId="47EF6E56" w14:textId="77777777" w:rsidR="00206E1F" w:rsidRPr="00A34913" w:rsidRDefault="0074590A">
            <w:pPr>
              <w:pStyle w:val="BodyText"/>
              <w:spacing w:after="0"/>
              <w:ind w:left="0"/>
              <w:rPr>
                <w:b/>
              </w:rPr>
            </w:pPr>
            <w:r w:rsidRPr="00A34913">
              <w:rPr>
                <w:b/>
              </w:rPr>
              <w:lastRenderedPageBreak/>
              <w:t>Prednosti</w:t>
            </w:r>
          </w:p>
        </w:tc>
        <w:tc>
          <w:tcPr>
            <w:tcW w:w="4422" w:type="dxa"/>
          </w:tcPr>
          <w:p w14:paraId="4768B1CF" w14:textId="77777777" w:rsidR="00206E1F" w:rsidRPr="00A34913" w:rsidRDefault="0074590A">
            <w:pPr>
              <w:pStyle w:val="BodyText"/>
              <w:spacing w:after="0"/>
              <w:ind w:left="0"/>
              <w:rPr>
                <w:b/>
              </w:rPr>
            </w:pPr>
            <w:r w:rsidRPr="00A34913">
              <w:rPr>
                <w:b/>
              </w:rPr>
              <w:t>Funkcionalnosti</w:t>
            </w:r>
          </w:p>
        </w:tc>
      </w:tr>
      <w:tr w:rsidR="00206E1F" w:rsidRPr="00A34913" w14:paraId="703FE8EF" w14:textId="77777777" w:rsidTr="00CA6A15">
        <w:trPr>
          <w:trHeight w:val="287"/>
        </w:trPr>
        <w:tc>
          <w:tcPr>
            <w:tcW w:w="4140" w:type="dxa"/>
          </w:tcPr>
          <w:p w14:paraId="663DA138" w14:textId="244CA315" w:rsidR="00206E1F" w:rsidRPr="00A34913" w:rsidRDefault="007244EC">
            <w:pPr>
              <w:pStyle w:val="BodyText"/>
              <w:spacing w:after="0"/>
              <w:ind w:left="0"/>
            </w:pPr>
            <w:r w:rsidRPr="00A34913">
              <w:t xml:space="preserve">Sistem za </w:t>
            </w:r>
            <w:r w:rsidR="00EE744A" w:rsidRPr="00A34913">
              <w:t>autentifikaciju i autorizaciju</w:t>
            </w:r>
            <w:r w:rsidR="00457676" w:rsidRPr="00A34913">
              <w:t xml:space="preserve"> koji obezbeđuje zaštitu sadržaja.</w:t>
            </w:r>
          </w:p>
        </w:tc>
        <w:tc>
          <w:tcPr>
            <w:tcW w:w="4422" w:type="dxa"/>
          </w:tcPr>
          <w:p w14:paraId="5015D2AC" w14:textId="49049371" w:rsidR="00A12200" w:rsidRPr="00A34913" w:rsidRDefault="00EE744A" w:rsidP="00A12200">
            <w:pPr>
              <w:pStyle w:val="BodyText"/>
              <w:spacing w:after="0"/>
              <w:ind w:left="0"/>
            </w:pPr>
            <w:r w:rsidRPr="00A34913">
              <w:t xml:space="preserve">Login </w:t>
            </w:r>
            <w:r w:rsidR="00AC51EE" w:rsidRPr="00A34913">
              <w:t>i</w:t>
            </w:r>
            <w:r w:rsidRPr="00A34913">
              <w:t xml:space="preserve"> Register strani</w:t>
            </w:r>
            <w:r w:rsidR="00E04E24" w:rsidRPr="00A34913">
              <w:t>ce, korisnik ima korisnicki nalog</w:t>
            </w:r>
            <w:r w:rsidR="00457676" w:rsidRPr="00A34913">
              <w:t xml:space="preserve"> koji mu je potreban da bi pristupio bilo kom sadržaju na samoj platformu.</w:t>
            </w:r>
          </w:p>
        </w:tc>
      </w:tr>
      <w:tr w:rsidR="00A04D01" w:rsidRPr="00A34913" w14:paraId="53E9B7D4" w14:textId="77777777" w:rsidTr="00CA6A15">
        <w:trPr>
          <w:trHeight w:val="287"/>
        </w:trPr>
        <w:tc>
          <w:tcPr>
            <w:tcW w:w="4140" w:type="dxa"/>
          </w:tcPr>
          <w:p w14:paraId="2BEFEA50" w14:textId="3801ED86" w:rsidR="00A04D01" w:rsidRPr="00A34913" w:rsidRDefault="00CF4DF8">
            <w:pPr>
              <w:pStyle w:val="BodyText"/>
              <w:spacing w:after="0"/>
              <w:ind w:left="0"/>
            </w:pPr>
            <w:r w:rsidRPr="00A34913">
              <w:t xml:space="preserve">Centralizovana evidencija </w:t>
            </w:r>
            <w:r w:rsidR="001706BF" w:rsidRPr="00A34913">
              <w:t>podataka o sadržaju na platformu, odnosno lekcijama, kvizovima, izazovima i kursevima.</w:t>
            </w:r>
          </w:p>
        </w:tc>
        <w:tc>
          <w:tcPr>
            <w:tcW w:w="4422" w:type="dxa"/>
          </w:tcPr>
          <w:p w14:paraId="2DFCBCF4" w14:textId="090E3A05" w:rsidR="00A04D01" w:rsidRPr="00A34913" w:rsidRDefault="002B2517" w:rsidP="00A12200">
            <w:pPr>
              <w:pStyle w:val="BodyText"/>
              <w:spacing w:after="0"/>
              <w:ind w:left="0"/>
            </w:pPr>
            <w:r w:rsidRPr="00A34913">
              <w:t xml:space="preserve">Sav sadržaj koji se kreira je smešten na </w:t>
            </w:r>
            <w:r w:rsidR="00397CB0" w:rsidRPr="00A34913">
              <w:t>serveru kako u okviru DBMS-a, tako i u okviru storage-a na disku</w:t>
            </w:r>
            <w:r w:rsidR="0076094D" w:rsidRPr="00A34913">
              <w:t>. Za zadatke sa Docker instancom korisnici loklano vrše pripremu, ali se konacne instance</w:t>
            </w:r>
            <w:r w:rsidR="00E10CC0" w:rsidRPr="00A34913">
              <w:t xml:space="preserve"> nalaze na serveru.</w:t>
            </w:r>
          </w:p>
        </w:tc>
      </w:tr>
      <w:tr w:rsidR="00206E1F" w:rsidRPr="00A34913" w14:paraId="5B3D6D04" w14:textId="77777777" w:rsidTr="00CA6A15">
        <w:trPr>
          <w:trHeight w:val="442"/>
        </w:trPr>
        <w:tc>
          <w:tcPr>
            <w:tcW w:w="4140" w:type="dxa"/>
          </w:tcPr>
          <w:p w14:paraId="5ED81641" w14:textId="6AA92801" w:rsidR="00206E1F" w:rsidRPr="00A34913" w:rsidRDefault="00AC51EE">
            <w:pPr>
              <w:pStyle w:val="BodyText"/>
              <w:spacing w:after="0"/>
              <w:ind w:left="0"/>
            </w:pPr>
            <w:r w:rsidRPr="00A34913">
              <w:t>Praćenje napre</w:t>
            </w:r>
            <w:r w:rsidR="00172928" w:rsidRPr="00A34913">
              <w:t>t</w:t>
            </w:r>
            <w:r w:rsidRPr="00A34913">
              <w:t>ka korisnika i pra</w:t>
            </w:r>
            <w:r w:rsidR="0086754F" w:rsidRPr="00A34913">
              <w:t>ćenje njegovih dostignuća</w:t>
            </w:r>
            <w:r w:rsidR="004B4F67" w:rsidRPr="00A34913">
              <w:t xml:space="preserve"> i konzistentnost </w:t>
            </w:r>
            <w:r w:rsidR="0039669E" w:rsidRPr="00A34913">
              <w:t>njegovih podataka.</w:t>
            </w:r>
          </w:p>
        </w:tc>
        <w:tc>
          <w:tcPr>
            <w:tcW w:w="4422" w:type="dxa"/>
          </w:tcPr>
          <w:p w14:paraId="370BD028" w14:textId="53B98D84" w:rsidR="00206E1F" w:rsidRPr="00A34913" w:rsidRDefault="0086754F">
            <w:pPr>
              <w:pStyle w:val="BodyText"/>
              <w:spacing w:after="0"/>
              <w:ind w:left="0"/>
            </w:pPr>
            <w:r w:rsidRPr="00A34913">
              <w:t xml:space="preserve">Stranica profila korisnika sa njegovom statistikom </w:t>
            </w:r>
            <w:r w:rsidR="006900EC" w:rsidRPr="00A34913">
              <w:t>urađenih zadataka i položenih kvizova.</w:t>
            </w:r>
            <w:r w:rsidR="009F22E5" w:rsidRPr="00A34913">
              <w:t xml:space="preserve"> </w:t>
            </w:r>
            <w:r w:rsidR="00676DB9" w:rsidRPr="00A34913">
              <w:t>Rangiranje korisnika je takođe moguće videti na stranici sa rang listom.</w:t>
            </w:r>
          </w:p>
        </w:tc>
      </w:tr>
      <w:tr w:rsidR="00206E1F" w:rsidRPr="00A34913" w14:paraId="10C8E623" w14:textId="77777777" w:rsidTr="00CA6A15">
        <w:trPr>
          <w:trHeight w:val="287"/>
        </w:trPr>
        <w:tc>
          <w:tcPr>
            <w:tcW w:w="4140" w:type="dxa"/>
          </w:tcPr>
          <w:p w14:paraId="5E8C0E2A" w14:textId="2B05A45A" w:rsidR="00206E1F" w:rsidRPr="00A34913" w:rsidRDefault="000B2A1F">
            <w:pPr>
              <w:pStyle w:val="BodyText"/>
              <w:spacing w:after="0"/>
              <w:ind w:left="0"/>
            </w:pPr>
            <w:r w:rsidRPr="00A34913">
              <w:t xml:space="preserve">Jednostavno kreiranje i ažuriranje </w:t>
            </w:r>
            <w:r w:rsidR="00955E03" w:rsidRPr="00A34913">
              <w:t>kurseva, lekcija</w:t>
            </w:r>
            <w:r w:rsidRPr="00A34913">
              <w:t>, kvizova i</w:t>
            </w:r>
            <w:r w:rsidR="00955E03" w:rsidRPr="00A34913">
              <w:t xml:space="preserve"> izazova</w:t>
            </w:r>
            <w:r w:rsidR="00C87650" w:rsidRPr="00A34913">
              <w:t xml:space="preserve"> na platformi</w:t>
            </w:r>
            <w:r w:rsidRPr="00A34913">
              <w:t>.</w:t>
            </w:r>
          </w:p>
        </w:tc>
        <w:tc>
          <w:tcPr>
            <w:tcW w:w="4422" w:type="dxa"/>
          </w:tcPr>
          <w:p w14:paraId="5EB2EA07" w14:textId="6EDE72CE" w:rsidR="00206E1F" w:rsidRPr="00A34913" w:rsidRDefault="00C87650" w:rsidP="00A12200">
            <w:pPr>
              <w:pStyle w:val="BodyText"/>
              <w:spacing w:after="0"/>
              <w:ind w:left="0"/>
            </w:pPr>
            <w:r w:rsidRPr="00A34913">
              <w:t xml:space="preserve">Stranice za kreiranje kurseva, lekcija i </w:t>
            </w:r>
            <w:r w:rsidR="002747BB" w:rsidRPr="00A34913">
              <w:t>izazova, i dodavanje svih njihovih osobina</w:t>
            </w:r>
            <w:r w:rsidR="00EF2BD6" w:rsidRPr="00A34913">
              <w:t xml:space="preserve"> dostupan je </w:t>
            </w:r>
            <w:r w:rsidR="00BF1F75" w:rsidRPr="00A34913">
              <w:t xml:space="preserve">sa bilo koje lokacije </w:t>
            </w:r>
            <w:r w:rsidR="00FF2E31" w:rsidRPr="00A34913">
              <w:t>korišćenjem PC</w:t>
            </w:r>
            <w:r w:rsidR="00583885" w:rsidRPr="00A34913">
              <w:t xml:space="preserve"> računara i internet konekcije.</w:t>
            </w:r>
          </w:p>
        </w:tc>
      </w:tr>
      <w:tr w:rsidR="00206E1F" w:rsidRPr="00A34913" w14:paraId="72BCD52E" w14:textId="77777777" w:rsidTr="00CA6A15">
        <w:trPr>
          <w:trHeight w:val="287"/>
        </w:trPr>
        <w:tc>
          <w:tcPr>
            <w:tcW w:w="4140" w:type="dxa"/>
          </w:tcPr>
          <w:p w14:paraId="06318D28" w14:textId="694098EA" w:rsidR="00206E1F" w:rsidRPr="00A34913" w:rsidRDefault="00542544">
            <w:pPr>
              <w:pStyle w:val="BodyText"/>
              <w:spacing w:after="0"/>
              <w:ind w:left="0"/>
            </w:pPr>
            <w:r w:rsidRPr="00A34913">
              <w:t xml:space="preserve">Mogućnost </w:t>
            </w:r>
            <w:r w:rsidR="00366AA4" w:rsidRPr="00A34913">
              <w:t>slanja poruke za pomoć</w:t>
            </w:r>
            <w:r w:rsidR="006863F1" w:rsidRPr="00A34913">
              <w:t xml:space="preserve"> otvaraćuji kouminacioni kanal sa višim profilima korisnika</w:t>
            </w:r>
            <w:r w:rsidR="00F04A5C" w:rsidRPr="00A34913">
              <w:t>.</w:t>
            </w:r>
          </w:p>
        </w:tc>
        <w:tc>
          <w:tcPr>
            <w:tcW w:w="4422" w:type="dxa"/>
          </w:tcPr>
          <w:p w14:paraId="4AA3388A" w14:textId="4F02E6BE" w:rsidR="00206E1F" w:rsidRPr="00A34913" w:rsidRDefault="00A13255">
            <w:pPr>
              <w:pStyle w:val="BodyText"/>
              <w:spacing w:after="0"/>
              <w:ind w:left="0"/>
            </w:pPr>
            <w:r w:rsidRPr="00A34913">
              <w:t xml:space="preserve">U okviru lekcije ili izazova korisnik moze postaviti pitanje </w:t>
            </w:r>
            <w:r w:rsidR="00367C3A" w:rsidRPr="00A34913">
              <w:t xml:space="preserve">klikom na dugme koje ga vodi na stranicu za postavljanje pitanja. </w:t>
            </w:r>
            <w:r w:rsidR="00CA6A15" w:rsidRPr="00A34913">
              <w:t xml:space="preserve">Stranica za pitanja namenjena helperima gde mogu videti </w:t>
            </w:r>
            <w:r w:rsidR="006863F1" w:rsidRPr="00A34913">
              <w:t>i</w:t>
            </w:r>
            <w:r w:rsidR="00CA6A15" w:rsidRPr="00A34913">
              <w:t xml:space="preserve"> odgovoriti na pitanje.</w:t>
            </w:r>
            <w:r w:rsidR="00A12200" w:rsidRPr="00A34913">
              <w:t xml:space="preserve"> </w:t>
            </w:r>
            <w:r w:rsidR="006863F1" w:rsidRPr="00A34913">
              <w:t>Sva komunikacija se vrši u realnom vremenu bez potrebe stalnog osvežavanja stranice.</w:t>
            </w:r>
          </w:p>
        </w:tc>
      </w:tr>
    </w:tbl>
    <w:p w14:paraId="0C032868" w14:textId="77777777" w:rsidR="00206E1F" w:rsidRPr="00A34913" w:rsidRDefault="00206E1F">
      <w:pPr>
        <w:pStyle w:val="BodyText"/>
      </w:pPr>
    </w:p>
    <w:p w14:paraId="7031D00E" w14:textId="77777777" w:rsidR="00206E1F" w:rsidRPr="00A34913" w:rsidRDefault="00D44844" w:rsidP="00D44844">
      <w:pPr>
        <w:pStyle w:val="Heading2"/>
      </w:pPr>
      <w:bookmarkStart w:id="29" w:name="_Toc205911881"/>
      <w:bookmarkStart w:id="30" w:name="_Toc206152059"/>
      <w:r w:rsidRPr="00A34913">
        <w:t>Pretpostavke i zavisnosti</w:t>
      </w:r>
      <w:bookmarkEnd w:id="29"/>
      <w:bookmarkEnd w:id="30"/>
    </w:p>
    <w:p w14:paraId="4207A4B8" w14:textId="39419533" w:rsidR="00206E1F" w:rsidRPr="00A34913" w:rsidRDefault="00233A4D" w:rsidP="00445A8C">
      <w:pPr>
        <w:pStyle w:val="BodyText"/>
      </w:pPr>
      <w:r w:rsidRPr="00A34913">
        <w:t>CyberionAcademy platforma</w:t>
      </w:r>
      <w:r w:rsidR="00445A8C" w:rsidRPr="00A34913">
        <w:t>, kao Web aplikacija je zavisan od</w:t>
      </w:r>
      <w:r w:rsidR="00D67D2B" w:rsidRPr="00A34913">
        <w:t>:</w:t>
      </w:r>
    </w:p>
    <w:p w14:paraId="3A46F598" w14:textId="77777777" w:rsidR="00D67D2B" w:rsidRPr="00A34913" w:rsidRDefault="00D67D2B" w:rsidP="00445A8C">
      <w:pPr>
        <w:pStyle w:val="BodyText"/>
        <w:numPr>
          <w:ilvl w:val="0"/>
          <w:numId w:val="10"/>
        </w:numPr>
        <w:tabs>
          <w:tab w:val="clear" w:pos="360"/>
          <w:tab w:val="num" w:pos="1080"/>
        </w:tabs>
        <w:ind w:left="1080"/>
      </w:pPr>
      <w:r w:rsidRPr="00A34913">
        <w:t>Podršk</w:t>
      </w:r>
      <w:r w:rsidR="00445A8C" w:rsidRPr="00A34913">
        <w:t>a</w:t>
      </w:r>
      <w:r w:rsidRPr="00A34913">
        <w:t xml:space="preserve"> Web servera za izabrani skripting jezik.</w:t>
      </w:r>
    </w:p>
    <w:p w14:paraId="4F489E63" w14:textId="7C4F6A95" w:rsidR="00206E1F" w:rsidRPr="00A34913" w:rsidRDefault="00D67D2B" w:rsidP="00445A8C">
      <w:pPr>
        <w:pStyle w:val="BodyText"/>
        <w:numPr>
          <w:ilvl w:val="0"/>
          <w:numId w:val="10"/>
        </w:numPr>
        <w:tabs>
          <w:tab w:val="clear" w:pos="360"/>
          <w:tab w:val="num" w:pos="1080"/>
        </w:tabs>
        <w:ind w:left="1080"/>
      </w:pPr>
      <w:r w:rsidRPr="00A34913">
        <w:t>Podršk</w:t>
      </w:r>
      <w:r w:rsidR="00445A8C" w:rsidRPr="00A34913">
        <w:t>a</w:t>
      </w:r>
      <w:r w:rsidRPr="00A34913">
        <w:t xml:space="preserve"> </w:t>
      </w:r>
      <w:r w:rsidR="006F0D1E" w:rsidRPr="00A34913">
        <w:t>programskog</w:t>
      </w:r>
      <w:r w:rsidR="00C206AF" w:rsidRPr="00A34913">
        <w:t xml:space="preserve"> jezika za Linux i Windows platformu.</w:t>
      </w:r>
      <w:r w:rsidR="00206E1F" w:rsidRPr="00A34913">
        <w:t xml:space="preserve"> </w:t>
      </w:r>
    </w:p>
    <w:p w14:paraId="2FF11176" w14:textId="77777777" w:rsidR="00C206AF" w:rsidRPr="00A34913" w:rsidRDefault="00445A8C" w:rsidP="00445A8C">
      <w:pPr>
        <w:pStyle w:val="BodyText"/>
        <w:numPr>
          <w:ilvl w:val="0"/>
          <w:numId w:val="10"/>
        </w:numPr>
        <w:tabs>
          <w:tab w:val="clear" w:pos="360"/>
          <w:tab w:val="num" w:pos="1080"/>
        </w:tabs>
        <w:ind w:left="1080"/>
      </w:pPr>
      <w:r w:rsidRPr="00A34913">
        <w:t>Mogućnost p</w:t>
      </w:r>
      <w:r w:rsidR="00C206AF" w:rsidRPr="00A34913">
        <w:t>ovezivanja sa DBMS-om iz skripting jezika.</w:t>
      </w:r>
    </w:p>
    <w:p w14:paraId="4D434593" w14:textId="413B1AA0" w:rsidR="00723163" w:rsidRPr="00A34913" w:rsidRDefault="006F64B8" w:rsidP="00445A8C">
      <w:pPr>
        <w:pStyle w:val="BodyText"/>
        <w:numPr>
          <w:ilvl w:val="0"/>
          <w:numId w:val="10"/>
        </w:numPr>
        <w:tabs>
          <w:tab w:val="clear" w:pos="360"/>
          <w:tab w:val="num" w:pos="1080"/>
        </w:tabs>
        <w:ind w:left="1080"/>
      </w:pPr>
      <w:r w:rsidRPr="2FAB9B01">
        <w:rPr>
          <w:lang w:val="en-US"/>
        </w:rPr>
        <w:t>Podrška</w:t>
      </w:r>
      <w:r w:rsidR="009F6E30" w:rsidRPr="2FAB9B01">
        <w:rPr>
          <w:lang w:val="en-US"/>
        </w:rPr>
        <w:t xml:space="preserve"> </w:t>
      </w:r>
      <w:r w:rsidRPr="2FAB9B01">
        <w:rPr>
          <w:lang w:val="en-US"/>
        </w:rPr>
        <w:t xml:space="preserve">za </w:t>
      </w:r>
      <w:r w:rsidR="009F6E30" w:rsidRPr="2FAB9B01">
        <w:rPr>
          <w:lang w:val="en-US"/>
        </w:rPr>
        <w:t xml:space="preserve">Docker </w:t>
      </w:r>
      <w:r w:rsidR="0060236A" w:rsidRPr="2FAB9B01">
        <w:rPr>
          <w:lang w:val="en-US"/>
        </w:rPr>
        <w:t>Engine</w:t>
      </w:r>
      <w:r w:rsidR="00653281" w:rsidRPr="2FAB9B01">
        <w:rPr>
          <w:lang w:val="en-US"/>
        </w:rPr>
        <w:t xml:space="preserve"> za Linux i Windows platformu</w:t>
      </w:r>
      <w:r w:rsidRPr="2FAB9B01">
        <w:rPr>
          <w:lang w:val="en-US"/>
        </w:rPr>
        <w:t>.</w:t>
      </w:r>
    </w:p>
    <w:p w14:paraId="4E379902" w14:textId="77777777" w:rsidR="00C206AF" w:rsidRPr="00A34913" w:rsidRDefault="00C206AF" w:rsidP="00445A8C">
      <w:pPr>
        <w:pStyle w:val="BodyText"/>
        <w:numPr>
          <w:ilvl w:val="0"/>
          <w:numId w:val="10"/>
        </w:numPr>
        <w:tabs>
          <w:tab w:val="clear" w:pos="360"/>
          <w:tab w:val="num" w:pos="1080"/>
        </w:tabs>
        <w:ind w:left="1080"/>
      </w:pPr>
      <w:r w:rsidRPr="00A34913">
        <w:t>Podršk</w:t>
      </w:r>
      <w:r w:rsidR="00445A8C" w:rsidRPr="00A34913">
        <w:t>a</w:t>
      </w:r>
      <w:r w:rsidRPr="00A34913">
        <w:t xml:space="preserve"> DBMS-a za Linux i Windows platformu.</w:t>
      </w:r>
    </w:p>
    <w:p w14:paraId="45F5C3F5" w14:textId="77777777" w:rsidR="00445A8C" w:rsidRPr="00A34913" w:rsidRDefault="00445A8C" w:rsidP="00445A8C">
      <w:pPr>
        <w:pStyle w:val="BodyText"/>
        <w:numPr>
          <w:ilvl w:val="0"/>
          <w:numId w:val="10"/>
        </w:numPr>
        <w:tabs>
          <w:tab w:val="clear" w:pos="360"/>
          <w:tab w:val="num" w:pos="1080"/>
        </w:tabs>
        <w:ind w:left="1080"/>
      </w:pPr>
      <w:r w:rsidRPr="2FAB9B01">
        <w:rPr>
          <w:lang w:val="en-US"/>
        </w:rPr>
        <w:t>Funkcionalnosti Web čitača koje korisnici upotrebljavaju za pristupanje portalu.</w:t>
      </w:r>
    </w:p>
    <w:p w14:paraId="006B6CDE" w14:textId="77777777" w:rsidR="00206E1F" w:rsidRPr="00A34913" w:rsidRDefault="00D44844" w:rsidP="00B849B5">
      <w:pPr>
        <w:pStyle w:val="Heading2"/>
      </w:pPr>
      <w:bookmarkStart w:id="31" w:name="_Toc205911882"/>
      <w:bookmarkStart w:id="32" w:name="_Toc206152060"/>
      <w:r w:rsidRPr="00A34913">
        <w:t>Cena</w:t>
      </w:r>
      <w:bookmarkEnd w:id="31"/>
      <w:bookmarkEnd w:id="32"/>
    </w:p>
    <w:p w14:paraId="343C327A" w14:textId="77777777" w:rsidR="00206E1F" w:rsidRPr="00A34913" w:rsidRDefault="00D62AEA" w:rsidP="00D62AEA">
      <w:pPr>
        <w:pStyle w:val="BodyText"/>
      </w:pPr>
      <w:r w:rsidRPr="2FAB9B01">
        <w:rPr>
          <w:lang w:val="en-US"/>
        </w:rPr>
        <w:t>Zbog ograničenja u pogledu budžeta, cena razvoja sistema ne sme da premaši sumu od 250.000 dinara.</w:t>
      </w:r>
    </w:p>
    <w:p w14:paraId="04694426" w14:textId="24581D5A" w:rsidR="00206E1F" w:rsidRPr="00A34913" w:rsidRDefault="00D62AEA" w:rsidP="00D62AEA">
      <w:pPr>
        <w:pStyle w:val="BodyText"/>
      </w:pPr>
      <w:r w:rsidRPr="2FAB9B01">
        <w:rPr>
          <w:lang w:val="en-US"/>
        </w:rPr>
        <w:t>Za instalaciju siste</w:t>
      </w:r>
      <w:r w:rsidR="00445A8C" w:rsidRPr="2FAB9B01">
        <w:rPr>
          <w:lang w:val="en-US"/>
        </w:rPr>
        <w:t xml:space="preserve">ma će biti </w:t>
      </w:r>
      <w:r w:rsidR="00E94E89" w:rsidRPr="2FAB9B01">
        <w:rPr>
          <w:lang w:val="en-US"/>
        </w:rPr>
        <w:t>potre</w:t>
      </w:r>
      <w:r w:rsidR="00786392" w:rsidRPr="2FAB9B01">
        <w:rPr>
          <w:lang w:val="en-US"/>
        </w:rPr>
        <w:t xml:space="preserve">bno zakupiti </w:t>
      </w:r>
      <w:r w:rsidRPr="2FAB9B01">
        <w:rPr>
          <w:lang w:val="en-US"/>
        </w:rPr>
        <w:t>Web server</w:t>
      </w:r>
      <w:r w:rsidR="00445A8C" w:rsidRPr="2FAB9B01">
        <w:rPr>
          <w:lang w:val="en-US"/>
        </w:rPr>
        <w:t xml:space="preserve"> </w:t>
      </w:r>
      <w:r w:rsidRPr="2FAB9B01">
        <w:rPr>
          <w:lang w:val="en-US"/>
        </w:rPr>
        <w:t>tako da je potrebn</w:t>
      </w:r>
      <w:r w:rsidR="006B7CB2" w:rsidRPr="2FAB9B01">
        <w:rPr>
          <w:lang w:val="en-US"/>
        </w:rPr>
        <w:t>o</w:t>
      </w:r>
      <w:r w:rsidRPr="2FAB9B01">
        <w:rPr>
          <w:lang w:val="en-US"/>
        </w:rPr>
        <w:t xml:space="preserve"> odv</w:t>
      </w:r>
      <w:r w:rsidR="00E90106" w:rsidRPr="2FAB9B01">
        <w:rPr>
          <w:lang w:val="en-US"/>
        </w:rPr>
        <w:t>oji</w:t>
      </w:r>
      <w:r w:rsidRPr="2FAB9B01">
        <w:rPr>
          <w:lang w:val="en-US"/>
        </w:rPr>
        <w:t>ti poseban budžet z</w:t>
      </w:r>
      <w:r w:rsidR="00E90106" w:rsidRPr="2FAB9B01">
        <w:rPr>
          <w:lang w:val="en-US"/>
        </w:rPr>
        <w:t>a zakup</w:t>
      </w:r>
      <w:r w:rsidR="00F6023F" w:rsidRPr="2FAB9B01">
        <w:rPr>
          <w:lang w:val="en-US"/>
        </w:rPr>
        <w:t>, dok će samo održavanje vršiti administrator sistema.</w:t>
      </w:r>
    </w:p>
    <w:p w14:paraId="55680BE8" w14:textId="77777777" w:rsidR="00206E1F" w:rsidRPr="00A34913" w:rsidRDefault="00D44844" w:rsidP="00D44844">
      <w:pPr>
        <w:pStyle w:val="Heading2"/>
      </w:pPr>
      <w:bookmarkStart w:id="33" w:name="_Toc205911883"/>
      <w:bookmarkStart w:id="34" w:name="_Toc206152061"/>
      <w:r w:rsidRPr="00A34913">
        <w:t>Licenciranje i instalacija</w:t>
      </w:r>
      <w:bookmarkEnd w:id="33"/>
      <w:bookmarkEnd w:id="34"/>
    </w:p>
    <w:p w14:paraId="3C668E27" w14:textId="10755554" w:rsidR="005A1FE4" w:rsidRPr="00A34913" w:rsidRDefault="00B34D6C" w:rsidP="00A82910">
      <w:pPr>
        <w:pStyle w:val="BodyText"/>
      </w:pPr>
      <w:r w:rsidRPr="00A34913">
        <w:t>Platformi će biti samo pot</w:t>
      </w:r>
      <w:r w:rsidR="009634E3" w:rsidRPr="00A34913">
        <w:t xml:space="preserve">rebne licence za hosting i domen. </w:t>
      </w:r>
      <w:r w:rsidR="007A0B19" w:rsidRPr="00A34913">
        <w:t xml:space="preserve">Sam softver će biti licenciran </w:t>
      </w:r>
      <w:r w:rsidR="000E3E37" w:rsidRPr="00A34913">
        <w:t>radi zaštite od neovlašćene upotrebe resursa sa platforme.</w:t>
      </w:r>
    </w:p>
    <w:p w14:paraId="1FD9B8E3" w14:textId="31D7BC7B" w:rsidR="00206E1F" w:rsidRPr="00A34913" w:rsidRDefault="00A82910" w:rsidP="00A82910">
      <w:pPr>
        <w:pStyle w:val="BodyText"/>
      </w:pPr>
      <w:r w:rsidRPr="00A34913">
        <w:t xml:space="preserve">Kako </w:t>
      </w:r>
      <w:r w:rsidR="003E48F8" w:rsidRPr="00A34913">
        <w:t>CyberionAcademy platforma</w:t>
      </w:r>
      <w:r w:rsidRPr="00A34913">
        <w:t xml:space="preserve"> nije proizvod namenjen za šire tržište neće biti pravljen poseban instalacioni program. </w:t>
      </w:r>
    </w:p>
    <w:p w14:paraId="7E969DE0" w14:textId="77777777" w:rsidR="00206E1F" w:rsidRPr="00A34913" w:rsidRDefault="00B849B5" w:rsidP="00B849B5">
      <w:pPr>
        <w:pStyle w:val="Heading1"/>
      </w:pPr>
      <w:bookmarkStart w:id="35" w:name="_Toc205911884"/>
      <w:bookmarkStart w:id="36" w:name="_Toc206152062"/>
      <w:r w:rsidRPr="2FAB9B01">
        <w:rPr>
          <w:lang w:val="en-US"/>
        </w:rPr>
        <w:t>Funkcionalni zahtevi</w:t>
      </w:r>
      <w:bookmarkEnd w:id="35"/>
      <w:bookmarkEnd w:id="36"/>
    </w:p>
    <w:p w14:paraId="73338A2A" w14:textId="5D4E9130" w:rsidR="00206E1F" w:rsidRPr="00A34913" w:rsidRDefault="00F6773B" w:rsidP="00F6773B">
      <w:pPr>
        <w:pStyle w:val="BodyText"/>
      </w:pPr>
      <w:r w:rsidRPr="00A34913">
        <w:t xml:space="preserve">U ovom odeljku su definisane funkcionalnosti </w:t>
      </w:r>
      <w:r w:rsidR="3478C831" w:rsidRPr="00A34913">
        <w:t>CyberionAcademy</w:t>
      </w:r>
      <w:r w:rsidRPr="00A34913">
        <w:t xml:space="preserve"> </w:t>
      </w:r>
      <w:r w:rsidR="4FB31A94" w:rsidRPr="00A34913">
        <w:t>pl</w:t>
      </w:r>
      <w:r w:rsidRPr="00A34913">
        <w:t>a</w:t>
      </w:r>
      <w:r w:rsidR="4FB31A94" w:rsidRPr="00A34913">
        <w:t>tforme</w:t>
      </w:r>
      <w:r w:rsidRPr="00A34913">
        <w:t>.</w:t>
      </w:r>
      <w:r w:rsidR="00206E1F" w:rsidRPr="00A34913">
        <w:t xml:space="preserve"> </w:t>
      </w:r>
      <w:r w:rsidRPr="00A34913">
        <w:t xml:space="preserve">Opisane funkcionalnosti predstavljaju osnovne mogućnosti </w:t>
      </w:r>
      <w:r w:rsidR="0D34B3B5" w:rsidRPr="00A34913">
        <w:t>platforme</w:t>
      </w:r>
      <w:r w:rsidRPr="00A34913">
        <w:t xml:space="preserve"> koje je neophodno implementirati da bi se zadovoljile potrebe korisnika</w:t>
      </w:r>
      <w:r w:rsidR="00206E1F" w:rsidRPr="00A34913">
        <w:t xml:space="preserve">. </w:t>
      </w:r>
    </w:p>
    <w:p w14:paraId="6B268CCC" w14:textId="1853BA40" w:rsidR="4FBE802E" w:rsidRPr="00A34913" w:rsidRDefault="4FBE802E" w:rsidP="3CF7112B">
      <w:pPr>
        <w:pStyle w:val="Heading2"/>
      </w:pPr>
      <w:bookmarkStart w:id="37" w:name="_Toc206152063"/>
      <w:r w:rsidRPr="2FAB9B01">
        <w:rPr>
          <w:lang w:val="en-US"/>
        </w:rPr>
        <w:lastRenderedPageBreak/>
        <w:t>Prijavljivanje i registracija korisnika</w:t>
      </w:r>
      <w:bookmarkEnd w:id="37"/>
    </w:p>
    <w:p w14:paraId="63C47EE9" w14:textId="7617FD07" w:rsidR="4FBE802E" w:rsidRPr="00A34913" w:rsidRDefault="4FBE802E" w:rsidP="00757330">
      <w:pPr>
        <w:pStyle w:val="ListParagraph"/>
      </w:pPr>
      <w:r w:rsidRPr="2FAB9B01">
        <w:rPr>
          <w:lang w:val="en-US"/>
        </w:rPr>
        <w:t>Omogućava korisnicima da kreiraju nalog</w:t>
      </w:r>
      <w:r w:rsidR="007B4AC9" w:rsidRPr="2FAB9B01">
        <w:rPr>
          <w:lang w:val="en-US"/>
        </w:rPr>
        <w:t xml:space="preserve"> za koji je potrebna e-mail adresa, </w:t>
      </w:r>
      <w:r w:rsidR="00331365" w:rsidRPr="2FAB9B01">
        <w:rPr>
          <w:lang w:val="en-US"/>
        </w:rPr>
        <w:t>„</w:t>
      </w:r>
      <w:proofErr w:type="gramStart"/>
      <w:r w:rsidR="00331365" w:rsidRPr="2FAB9B01">
        <w:rPr>
          <w:lang w:val="en-US"/>
        </w:rPr>
        <w:t>jaka“ lozinka</w:t>
      </w:r>
      <w:proofErr w:type="gramEnd"/>
      <w:r w:rsidR="00331365" w:rsidRPr="2FAB9B01">
        <w:rPr>
          <w:lang w:val="en-US"/>
        </w:rPr>
        <w:t>, korisničko ime, pun</w:t>
      </w:r>
      <w:r w:rsidR="00757330" w:rsidRPr="2FAB9B01">
        <w:rPr>
          <w:lang w:val="en-US"/>
        </w:rPr>
        <w:t xml:space="preserve">o ime i prezime i država iz koje je korisnik. </w:t>
      </w:r>
      <w:r w:rsidR="00D22786" w:rsidRPr="2FAB9B01">
        <w:rPr>
          <w:lang w:val="en-US"/>
        </w:rPr>
        <w:t>Nakon kreiranja naloga moguće je prijaviti se korišćenjem e-mail adrese i lozinke postavljene pri registraciji.</w:t>
      </w:r>
    </w:p>
    <w:p w14:paraId="2DFCA731" w14:textId="0DE6DEBD" w:rsidR="4FBE802E" w:rsidRPr="00A34913" w:rsidRDefault="00A67CA6" w:rsidP="3CF7112B">
      <w:pPr>
        <w:pStyle w:val="Heading2"/>
      </w:pPr>
      <w:bookmarkStart w:id="38" w:name="_Toc206152064"/>
      <w:r w:rsidRPr="2FAB9B01">
        <w:rPr>
          <w:lang w:val="en-US"/>
        </w:rPr>
        <w:t>Prikaz liste</w:t>
      </w:r>
      <w:r w:rsidR="4FBE802E" w:rsidRPr="2FAB9B01">
        <w:rPr>
          <w:lang w:val="en-US"/>
        </w:rPr>
        <w:t xml:space="preserve"> kurseva</w:t>
      </w:r>
      <w:r w:rsidRPr="2FAB9B01">
        <w:rPr>
          <w:lang w:val="en-US"/>
        </w:rPr>
        <w:t xml:space="preserve"> i </w:t>
      </w:r>
      <w:r w:rsidR="00DB199A" w:rsidRPr="2FAB9B01">
        <w:rPr>
          <w:lang w:val="en-US"/>
        </w:rPr>
        <w:t>individualnih kurseva</w:t>
      </w:r>
      <w:bookmarkEnd w:id="38"/>
    </w:p>
    <w:p w14:paraId="6C5229A2" w14:textId="2DDB0DAA" w:rsidR="4FBE802E" w:rsidRPr="00A34913" w:rsidRDefault="00F62EB2" w:rsidP="002B2B8D">
      <w:pPr>
        <w:ind w:left="720"/>
      </w:pPr>
      <w:r w:rsidRPr="2FAB9B01">
        <w:rPr>
          <w:lang w:val="en-US"/>
        </w:rPr>
        <w:t>Registrovani (autorizovani) korisnici mogu pristupiti listi svih kurseva koji su</w:t>
      </w:r>
      <w:r w:rsidR="002B2B8D" w:rsidRPr="2FAB9B01">
        <w:rPr>
          <w:lang w:val="en-US"/>
        </w:rPr>
        <w:t xml:space="preserve"> prikazani u tabelarnom obliku, pri čemu nisu svi kursevi odjednom prikazani već je sadržaj</w:t>
      </w:r>
      <w:r w:rsidR="009F3B7E" w:rsidRPr="2FAB9B01">
        <w:rPr>
          <w:lang w:val="en-US"/>
        </w:rPr>
        <w:t xml:space="preserve"> podeljen u više stranica</w:t>
      </w:r>
      <w:r w:rsidR="00F93897" w:rsidRPr="2FAB9B01">
        <w:rPr>
          <w:lang w:val="en-US"/>
        </w:rPr>
        <w:t xml:space="preserve"> koji je moguće pretražiti</w:t>
      </w:r>
      <w:r w:rsidR="00E321E3" w:rsidRPr="2FAB9B01">
        <w:rPr>
          <w:lang w:val="en-US"/>
        </w:rPr>
        <w:t xml:space="preserve">, </w:t>
      </w:r>
      <w:r w:rsidR="00F93897" w:rsidRPr="2FAB9B01">
        <w:rPr>
          <w:lang w:val="en-US"/>
        </w:rPr>
        <w:t>filtrirati</w:t>
      </w:r>
      <w:r w:rsidR="00E321E3" w:rsidRPr="2FAB9B01">
        <w:rPr>
          <w:lang w:val="en-US"/>
        </w:rPr>
        <w:t xml:space="preserve"> i sortirati</w:t>
      </w:r>
      <w:r w:rsidR="009F3B7E" w:rsidRPr="2FAB9B01">
        <w:rPr>
          <w:lang w:val="en-US"/>
        </w:rPr>
        <w:t>. K</w:t>
      </w:r>
      <w:r w:rsidR="00F93897" w:rsidRPr="2FAB9B01">
        <w:rPr>
          <w:lang w:val="en-US"/>
        </w:rPr>
        <w:t>likom na određeni kurs se prikazuje stranica sa detaljima samog kursa.</w:t>
      </w:r>
    </w:p>
    <w:p w14:paraId="69CFBEF3" w14:textId="7F710211" w:rsidR="4FBE802E" w:rsidRPr="00A34913" w:rsidRDefault="00F93897" w:rsidP="3CF7112B">
      <w:pPr>
        <w:pStyle w:val="Heading2"/>
      </w:pPr>
      <w:bookmarkStart w:id="39" w:name="_Toc206152065"/>
      <w:r w:rsidRPr="2FAB9B01">
        <w:rPr>
          <w:lang w:val="en-US"/>
        </w:rPr>
        <w:t>Prikaz liste lekcija i individualnih lekcija</w:t>
      </w:r>
      <w:bookmarkEnd w:id="39"/>
    </w:p>
    <w:p w14:paraId="587756AB" w14:textId="32DD3085" w:rsidR="4FBE802E" w:rsidRPr="00A34913" w:rsidRDefault="00F93897" w:rsidP="00E321E3">
      <w:pPr>
        <w:ind w:left="720"/>
      </w:pPr>
      <w:r w:rsidRPr="2FAB9B01">
        <w:rPr>
          <w:lang w:val="en-US"/>
        </w:rPr>
        <w:t>Regustriva</w:t>
      </w:r>
      <w:r w:rsidR="005D090F" w:rsidRPr="2FAB9B01">
        <w:rPr>
          <w:lang w:val="en-US"/>
        </w:rPr>
        <w:t>ni</w:t>
      </w:r>
      <w:r w:rsidRPr="2FAB9B01">
        <w:rPr>
          <w:lang w:val="en-US"/>
        </w:rPr>
        <w:t xml:space="preserve"> (autorizovani) korisnici mogu pristupu</w:t>
      </w:r>
      <w:r w:rsidR="00093293" w:rsidRPr="2FAB9B01">
        <w:rPr>
          <w:lang w:val="en-US"/>
        </w:rPr>
        <w:t xml:space="preserve"> listi svih lekcija koje su prikazane u tabelarnom obliku, </w:t>
      </w:r>
      <w:r w:rsidR="00E321E3" w:rsidRPr="2FAB9B01">
        <w:rPr>
          <w:lang w:val="en-US"/>
        </w:rPr>
        <w:t>pri čemu su lekcije podeljene u više stranica koje je moguće pretražiti, filtrirati i sortirati</w:t>
      </w:r>
      <w:r w:rsidR="001D219D" w:rsidRPr="2FAB9B01">
        <w:rPr>
          <w:lang w:val="en-US"/>
        </w:rPr>
        <w:t xml:space="preserve">. Klikom na određenu lekciju prikazuje se stranica sa </w:t>
      </w:r>
      <w:r w:rsidR="005F3FF6" w:rsidRPr="2FAB9B01">
        <w:rPr>
          <w:lang w:val="en-US"/>
        </w:rPr>
        <w:t xml:space="preserve">sadržajem lekcije i detaljima o njoj, kao i </w:t>
      </w:r>
      <w:r w:rsidR="00245C52" w:rsidRPr="2FAB9B01">
        <w:rPr>
          <w:lang w:val="en-US"/>
        </w:rPr>
        <w:t>linku ka kvizu ukoliko ga lekcija sadrži.</w:t>
      </w:r>
    </w:p>
    <w:p w14:paraId="18CE80D8" w14:textId="107E61A6" w:rsidR="4FBE802E" w:rsidRPr="00A34913" w:rsidRDefault="00245C52" w:rsidP="3CF7112B">
      <w:pPr>
        <w:pStyle w:val="Heading2"/>
      </w:pPr>
      <w:bookmarkStart w:id="40" w:name="_Toc206152066"/>
      <w:r w:rsidRPr="2FAB9B01">
        <w:rPr>
          <w:lang w:val="en-US"/>
        </w:rPr>
        <w:t>Prikaz i k</w:t>
      </w:r>
      <w:r w:rsidR="4FBE802E" w:rsidRPr="2FAB9B01">
        <w:rPr>
          <w:lang w:val="en-US"/>
        </w:rPr>
        <w:t>orišćenje kvizova</w:t>
      </w:r>
      <w:bookmarkEnd w:id="40"/>
    </w:p>
    <w:p w14:paraId="3607A1D3" w14:textId="6C1413FD" w:rsidR="76A44CD3" w:rsidRPr="00A34913" w:rsidRDefault="005D090F" w:rsidP="005D090F">
      <w:pPr>
        <w:pStyle w:val="ListParagraph"/>
      </w:pPr>
      <w:r w:rsidRPr="2FAB9B01">
        <w:rPr>
          <w:lang w:val="en-US"/>
        </w:rPr>
        <w:t xml:space="preserve">Korisnici koji su pristupili kvizu preko lekcije, mogu videti svoje prethodne pokušaje </w:t>
      </w:r>
      <w:r w:rsidR="00915D63" w:rsidRPr="2FAB9B01">
        <w:rPr>
          <w:lang w:val="en-US"/>
        </w:rPr>
        <w:t>za rešavanje kviza, jer se najbolji rezultat uzima rangiranje. Specifičan kviz je moguće raditi jednom u 30 dana. Startovanjem kviza prikazuju se pitanja</w:t>
      </w:r>
      <w:r w:rsidR="00D66BA2" w:rsidRPr="2FAB9B01">
        <w:rPr>
          <w:lang w:val="en-US"/>
        </w:rPr>
        <w:t>, od kojih postoje četiri tipa: pitanja sa jednim tačnim odgovorom, pitanja sa više tačnih odgovora, pitanja za spajanje pojmova i pitanje sa tekstualnim</w:t>
      </w:r>
      <w:r w:rsidR="0007505F" w:rsidRPr="2FAB9B01">
        <w:rPr>
          <w:lang w:val="en-US"/>
        </w:rPr>
        <w:t xml:space="preserve"> unosom odgovora. Kviz je ograničen vremenski.</w:t>
      </w:r>
      <w:r w:rsidR="00825E25" w:rsidRPr="2FAB9B01">
        <w:rPr>
          <w:lang w:val="en-US"/>
        </w:rPr>
        <w:t xml:space="preserve"> Rešavanjem kviza dobijaju se poeni za rangiranje.</w:t>
      </w:r>
    </w:p>
    <w:p w14:paraId="43B5B494" w14:textId="7709317E" w:rsidR="4FBE802E" w:rsidRPr="00A34913" w:rsidRDefault="0007505F" w:rsidP="3CF7112B">
      <w:pPr>
        <w:pStyle w:val="Heading2"/>
      </w:pPr>
      <w:bookmarkStart w:id="41" w:name="_Toc206152067"/>
      <w:r w:rsidRPr="2FAB9B01">
        <w:rPr>
          <w:lang w:val="en-US"/>
        </w:rPr>
        <w:t xml:space="preserve">Prikaz liste </w:t>
      </w:r>
      <w:r w:rsidR="007873FF" w:rsidRPr="2FAB9B01">
        <w:rPr>
          <w:lang w:val="en-US"/>
        </w:rPr>
        <w:t>izazova i individualnih izazova</w:t>
      </w:r>
      <w:bookmarkEnd w:id="41"/>
    </w:p>
    <w:p w14:paraId="18D86D40" w14:textId="7B392B0D" w:rsidR="4FBE802E" w:rsidRPr="00A34913" w:rsidRDefault="00510632" w:rsidP="00510632">
      <w:pPr>
        <w:pStyle w:val="ListParagraph"/>
      </w:pPr>
      <w:r w:rsidRPr="2FAB9B01">
        <w:rPr>
          <w:lang w:val="en-US"/>
        </w:rPr>
        <w:t>Regustrivani (autorizovani) korisnici mogu pristupu listi svih izazova koji su prikazane u tabelarnom obliku, pri čemu su izazovi podeljeni u više stranica koje je moguće pretražiti, filtrirati i sortirati. Klikom na određeni izazov prikazuje se stranica sa sadržajem izazova i detaljima o njemu. Za određene izazove mogu postojati fajlovi koje je moguće skinuti kako bi se on rešio, takođe je moguće postojanje docker instance koja pruža izolovan</w:t>
      </w:r>
      <w:r w:rsidR="003A1429" w:rsidRPr="2FAB9B01">
        <w:rPr>
          <w:lang w:val="en-US"/>
        </w:rPr>
        <w:t>o okruženje za rešavanje zadatka.</w:t>
      </w:r>
      <w:r w:rsidR="00825E25" w:rsidRPr="2FAB9B01">
        <w:rPr>
          <w:lang w:val="en-US"/>
        </w:rPr>
        <w:t xml:space="preserve"> Rešavanjem izazova dobijaju se poeni za rangiranje</w:t>
      </w:r>
      <w:r w:rsidR="00617777" w:rsidRPr="2FAB9B01">
        <w:rPr>
          <w:lang w:val="en-US"/>
        </w:rPr>
        <w:t xml:space="preserve"> pri čemu arhivirani izazovi ne donose poene.</w:t>
      </w:r>
    </w:p>
    <w:p w14:paraId="36E4A348" w14:textId="209BABF1" w:rsidR="4FBE802E" w:rsidRPr="00A34913" w:rsidRDefault="4FBE802E" w:rsidP="3CF7112B">
      <w:pPr>
        <w:pStyle w:val="Heading2"/>
      </w:pPr>
      <w:bookmarkStart w:id="42" w:name="_Toc206152068"/>
      <w:r w:rsidRPr="2FAB9B01">
        <w:rPr>
          <w:lang w:val="en-US"/>
        </w:rPr>
        <w:t>Kreiranje, ažuriranje i brisanje kurseva</w:t>
      </w:r>
      <w:bookmarkEnd w:id="42"/>
    </w:p>
    <w:p w14:paraId="787825D4" w14:textId="2043567F" w:rsidR="4FBE802E" w:rsidRPr="00A34913" w:rsidRDefault="003A1429" w:rsidP="00027005">
      <w:pPr>
        <w:pStyle w:val="ListParagraph"/>
      </w:pPr>
      <w:r w:rsidRPr="00A34913">
        <w:t>Mode</w:t>
      </w:r>
      <w:r w:rsidR="00027005" w:rsidRPr="00A34913">
        <w:t>ratori mogu</w:t>
      </w:r>
      <w:r w:rsidR="00A82481" w:rsidRPr="00A34913">
        <w:t xml:space="preserve"> kreirati i ažurirati svoje kurseve, ne mogu</w:t>
      </w:r>
      <w:r w:rsidR="00F06454" w:rsidRPr="00A34913">
        <w:t xml:space="preserve"> </w:t>
      </w:r>
      <w:r w:rsidR="004609BF" w:rsidRPr="00A34913">
        <w:t xml:space="preserve">modifikovati tuđe kurseve, dok administratori mogu </w:t>
      </w:r>
      <w:r w:rsidR="00B81E9B" w:rsidRPr="00A34913">
        <w:t>modifik</w:t>
      </w:r>
      <w:r w:rsidR="00896FCA" w:rsidRPr="00A34913">
        <w:t>o</w:t>
      </w:r>
      <w:r w:rsidR="00B81E9B" w:rsidRPr="00A34913">
        <w:t>v</w:t>
      </w:r>
      <w:r w:rsidR="00896FCA" w:rsidRPr="00A34913">
        <w:t>a</w:t>
      </w:r>
      <w:r w:rsidR="00B81E9B" w:rsidRPr="00A34913">
        <w:t xml:space="preserve">ti sve </w:t>
      </w:r>
      <w:r w:rsidR="009C2BCF" w:rsidRPr="00A34913">
        <w:t>i čak i obrisati kurseve koj</w:t>
      </w:r>
      <w:r w:rsidR="006E35F3" w:rsidRPr="00A34913">
        <w:t>e smatraju ne kvalitetnim.</w:t>
      </w:r>
      <w:r w:rsidR="00985D4B" w:rsidRPr="00A34913">
        <w:t xml:space="preserve"> Pri kreiranju/</w:t>
      </w:r>
      <w:r w:rsidR="001C3E14" w:rsidRPr="00A34913">
        <w:t xml:space="preserve">ažuriranju kursa moguće je </w:t>
      </w:r>
      <w:r w:rsidR="00324E06" w:rsidRPr="00A34913">
        <w:t xml:space="preserve">promeniti naziv, </w:t>
      </w:r>
      <w:r w:rsidR="003C737D" w:rsidRPr="00A34913">
        <w:t xml:space="preserve">opis, </w:t>
      </w:r>
      <w:r w:rsidR="00324E06" w:rsidRPr="00A34913">
        <w:t xml:space="preserve">težinu, </w:t>
      </w:r>
      <w:r w:rsidR="00CF6BBE" w:rsidRPr="00A34913">
        <w:t>sliku banera</w:t>
      </w:r>
      <w:r w:rsidR="003C737D" w:rsidRPr="00A34913">
        <w:t>,</w:t>
      </w:r>
      <w:r w:rsidR="00A82481" w:rsidRPr="00A34913">
        <w:t xml:space="preserve"> </w:t>
      </w:r>
      <w:r w:rsidR="003C737D" w:rsidRPr="00A34913">
        <w:t>i naravno listu lekcija i izazova koji pripadaju samom kursu.</w:t>
      </w:r>
    </w:p>
    <w:p w14:paraId="0B55EB36" w14:textId="799E9B7F" w:rsidR="4FBE802E" w:rsidRPr="00A34913" w:rsidRDefault="4FBE802E" w:rsidP="3CF7112B">
      <w:pPr>
        <w:pStyle w:val="Heading2"/>
      </w:pPr>
      <w:bookmarkStart w:id="43" w:name="_Toc206152069"/>
      <w:r w:rsidRPr="2FAB9B01">
        <w:rPr>
          <w:lang w:val="en-US"/>
        </w:rPr>
        <w:t>Kreiranje, ažuriranje i brisanje lekcija</w:t>
      </w:r>
      <w:bookmarkEnd w:id="43"/>
    </w:p>
    <w:p w14:paraId="73CC36FD" w14:textId="477FBFE3" w:rsidR="4FBE802E" w:rsidRPr="00A34913" w:rsidRDefault="003C737D" w:rsidP="003C737D">
      <w:pPr>
        <w:pStyle w:val="ListParagraph"/>
      </w:pPr>
      <w:r w:rsidRPr="00A34913">
        <w:t>Moderatori mogu kreirati i ažurirati svoje lekcije, ne mogu modifikovati tuđe kurseve, dok administratori mogu modifi</w:t>
      </w:r>
      <w:r w:rsidR="00896FCA" w:rsidRPr="00A34913">
        <w:t>ko</w:t>
      </w:r>
      <w:r w:rsidRPr="00A34913">
        <w:t>v</w:t>
      </w:r>
      <w:r w:rsidR="00896FCA" w:rsidRPr="00A34913">
        <w:t>a</w:t>
      </w:r>
      <w:r w:rsidRPr="00A34913">
        <w:t xml:space="preserve">ti sve i čak i obrisati lekcije koje smatraju ne kvalitetnim. </w:t>
      </w:r>
      <w:r w:rsidR="00453583" w:rsidRPr="00A34913">
        <w:t xml:space="preserve">Pri kreiranju/ažuriranju lekcija moguće je promeniti naziv, opis, težinu, kategoriju, </w:t>
      </w:r>
      <w:r w:rsidR="004413CD" w:rsidRPr="00A34913">
        <w:t xml:space="preserve">sadržaj koji </w:t>
      </w:r>
      <w:r w:rsidR="00D24363" w:rsidRPr="00A34913">
        <w:t xml:space="preserve">je u Markdown formatu i može se editovati iz posebne stranice, i </w:t>
      </w:r>
      <w:r w:rsidR="004E3EF1" w:rsidRPr="00A34913">
        <w:t>upravljati kvizom.</w:t>
      </w:r>
    </w:p>
    <w:p w14:paraId="246117F0" w14:textId="282AEC05" w:rsidR="4FBE802E" w:rsidRPr="00A34913" w:rsidRDefault="4FBE802E" w:rsidP="3CF7112B">
      <w:pPr>
        <w:pStyle w:val="Heading2"/>
      </w:pPr>
      <w:bookmarkStart w:id="44" w:name="_Toc206152070"/>
      <w:r w:rsidRPr="2FAB9B01">
        <w:rPr>
          <w:lang w:val="en-US"/>
        </w:rPr>
        <w:t>Kreiranje, ažuriranje i brisanje kvizova</w:t>
      </w:r>
      <w:bookmarkEnd w:id="44"/>
    </w:p>
    <w:p w14:paraId="13010C80" w14:textId="1F91C0EC" w:rsidR="4FBE802E" w:rsidRPr="00A34913" w:rsidRDefault="004E3EF1" w:rsidP="004E3EF1">
      <w:pPr>
        <w:pStyle w:val="ListParagraph"/>
      </w:pPr>
      <w:r w:rsidRPr="00A34913">
        <w:t>Moderatori mogu kreirati</w:t>
      </w:r>
      <w:r w:rsidR="00DF224C" w:rsidRPr="00A34913">
        <w:t xml:space="preserve">, </w:t>
      </w:r>
      <w:r w:rsidRPr="00A34913">
        <w:t>ažurirati</w:t>
      </w:r>
      <w:r w:rsidR="00DF224C" w:rsidRPr="00A34913">
        <w:t xml:space="preserve"> i obrisati</w:t>
      </w:r>
      <w:r w:rsidRPr="00A34913">
        <w:t xml:space="preserve"> kvizove za svoje lekcije</w:t>
      </w:r>
      <w:r w:rsidR="00896FCA" w:rsidRPr="00A34913">
        <w:t>, ne mogu modifikovati tuđe kvizove, dok administratori mogu modifi</w:t>
      </w:r>
      <w:r w:rsidR="00DF224C" w:rsidRPr="00A34913">
        <w:t>kovati sve.</w:t>
      </w:r>
      <w:r w:rsidR="003F07E8" w:rsidRPr="00A34913">
        <w:t xml:space="preserve"> Pri kreiranju/ažuriranju kviza </w:t>
      </w:r>
      <w:r w:rsidR="003575C4" w:rsidRPr="00A34913">
        <w:t xml:space="preserve">bira </w:t>
      </w:r>
      <w:r w:rsidR="00B600C5" w:rsidRPr="00A34913">
        <w:t>se trajanje kviza</w:t>
      </w:r>
      <w:r w:rsidR="00C80484" w:rsidRPr="00A34913">
        <w:t xml:space="preserve"> i upravlja pitanjima i odgovorima kojima se postavljaju poeni koje nose.</w:t>
      </w:r>
    </w:p>
    <w:p w14:paraId="4C241217" w14:textId="2F6ED02E" w:rsidR="4FBE802E" w:rsidRPr="00A34913" w:rsidRDefault="4FBE802E" w:rsidP="3CF7112B">
      <w:pPr>
        <w:pStyle w:val="Heading2"/>
      </w:pPr>
      <w:bookmarkStart w:id="45" w:name="_Toc206152071"/>
      <w:r w:rsidRPr="2FAB9B01">
        <w:rPr>
          <w:lang w:val="en-US"/>
        </w:rPr>
        <w:t>Kreiranje, ažuriranje i brisanje izazova</w:t>
      </w:r>
      <w:bookmarkEnd w:id="45"/>
    </w:p>
    <w:p w14:paraId="68632C8F" w14:textId="5D5ED970" w:rsidR="4FBE802E" w:rsidRPr="00A34913" w:rsidRDefault="006310D4" w:rsidP="006310D4">
      <w:pPr>
        <w:pStyle w:val="ListParagraph"/>
      </w:pPr>
      <w:r w:rsidRPr="00A34913">
        <w:t>Moderatori mogu kreirati i ažurirati svoje izazove, ne mogu modifikovati tuđe izazove, dok administratori mogu modifikovati sve i čak i obrisati izazove koje smatraju ne kvalitetnim. Pri kreiranju/ažuriranju izazova</w:t>
      </w:r>
      <w:r w:rsidR="00870930" w:rsidRPr="00A34913">
        <w:t xml:space="preserve"> moguće je promeniti ime, opis, težinu, </w:t>
      </w:r>
      <w:r w:rsidR="000D0961" w:rsidRPr="00A34913">
        <w:t>kategoriju</w:t>
      </w:r>
      <w:r w:rsidR="005E29D6" w:rsidRPr="00A34913">
        <w:t xml:space="preserve">, </w:t>
      </w:r>
      <w:r w:rsidR="00F813A7" w:rsidRPr="00A34913">
        <w:t xml:space="preserve">dostaviti fajlove neophodne za rešavanje i </w:t>
      </w:r>
      <w:r w:rsidR="008A74B8" w:rsidRPr="00A34913">
        <w:t xml:space="preserve">dostaviti </w:t>
      </w:r>
      <w:r w:rsidR="00B92210" w:rsidRPr="00A34913">
        <w:t xml:space="preserve">fajl sa pripremljenim docker </w:t>
      </w:r>
      <w:r w:rsidR="0057603F" w:rsidRPr="00A34913">
        <w:t>fajlovima</w:t>
      </w:r>
      <w:r w:rsidR="00DD14E7" w:rsidRPr="00A34913">
        <w:t xml:space="preserve">. Nakon dostavljana docker fajlova potrebno je kreirati docker sliku (image) kako bi </w:t>
      </w:r>
      <w:r w:rsidR="0081095E" w:rsidRPr="00A34913">
        <w:t>korisnici mogli da podignu instancu za rad.</w:t>
      </w:r>
    </w:p>
    <w:p w14:paraId="7292C58E" w14:textId="3E8AF13A" w:rsidR="4FBE802E" w:rsidRPr="00A34913" w:rsidRDefault="4FBE802E" w:rsidP="3CF7112B">
      <w:pPr>
        <w:pStyle w:val="Heading2"/>
      </w:pPr>
      <w:bookmarkStart w:id="46" w:name="_Toc206152072"/>
      <w:r w:rsidRPr="2FAB9B01">
        <w:rPr>
          <w:lang w:val="en-US"/>
        </w:rPr>
        <w:lastRenderedPageBreak/>
        <w:t>Pregled i ažuriranje korisničkih profila</w:t>
      </w:r>
      <w:bookmarkEnd w:id="46"/>
    </w:p>
    <w:p w14:paraId="71495CDA" w14:textId="2F68BCE2" w:rsidR="4FBE802E" w:rsidRPr="00A34913" w:rsidRDefault="002956CB" w:rsidP="002956CB">
      <w:pPr>
        <w:pStyle w:val="ListParagraph"/>
      </w:pPr>
      <w:r w:rsidRPr="2FAB9B01">
        <w:rPr>
          <w:lang w:val="en-US"/>
        </w:rPr>
        <w:t>Registrovani korisnici mogu videti svoj profil</w:t>
      </w:r>
      <w:r w:rsidR="00751A9E" w:rsidRPr="2FAB9B01">
        <w:rPr>
          <w:lang w:val="en-US"/>
        </w:rPr>
        <w:t xml:space="preserve"> ali i </w:t>
      </w:r>
      <w:r w:rsidR="00350775" w:rsidRPr="2FAB9B01">
        <w:rPr>
          <w:lang w:val="en-US"/>
        </w:rPr>
        <w:t>profile drugih korisnika, gde je moguće videti korisnikovu sliku, poene, korisnički profil</w:t>
      </w:r>
      <w:r w:rsidR="009C138E" w:rsidRPr="2FAB9B01">
        <w:rPr>
          <w:lang w:val="en-US"/>
        </w:rPr>
        <w:t>, bedževe</w:t>
      </w:r>
      <w:r w:rsidR="00350775" w:rsidRPr="2FAB9B01">
        <w:rPr>
          <w:lang w:val="en-US"/>
        </w:rPr>
        <w:t xml:space="preserve">, </w:t>
      </w:r>
      <w:r w:rsidR="009D06DC" w:rsidRPr="2FAB9B01">
        <w:rPr>
          <w:lang w:val="en-US"/>
        </w:rPr>
        <w:t xml:space="preserve">mesto na rang listi i </w:t>
      </w:r>
      <w:r w:rsidR="00F95793" w:rsidRPr="2FAB9B01">
        <w:rPr>
          <w:lang w:val="en-US"/>
        </w:rPr>
        <w:t xml:space="preserve">naziv </w:t>
      </w:r>
      <w:r w:rsidR="009D06DC" w:rsidRPr="2FAB9B01">
        <w:rPr>
          <w:lang w:val="en-US"/>
        </w:rPr>
        <w:t>rank</w:t>
      </w:r>
      <w:r w:rsidR="00F95793" w:rsidRPr="2FAB9B01">
        <w:rPr>
          <w:lang w:val="en-US"/>
        </w:rPr>
        <w:t>a</w:t>
      </w:r>
      <w:r w:rsidR="009D06DC" w:rsidRPr="2FAB9B01">
        <w:rPr>
          <w:lang w:val="en-US"/>
        </w:rPr>
        <w:t xml:space="preserve"> koji poseduje</w:t>
      </w:r>
      <w:r w:rsidR="00F95793" w:rsidRPr="2FAB9B01">
        <w:rPr>
          <w:lang w:val="en-US"/>
        </w:rPr>
        <w:t xml:space="preserve">. Pored toga postoje </w:t>
      </w:r>
      <w:r w:rsidR="00622AE8" w:rsidRPr="2FAB9B01">
        <w:rPr>
          <w:lang w:val="en-US"/>
        </w:rPr>
        <w:t>grafički prik</w:t>
      </w:r>
      <w:r w:rsidR="00536DC1" w:rsidRPr="2FAB9B01">
        <w:rPr>
          <w:lang w:val="en-US"/>
        </w:rPr>
        <w:t>azi statistike korisnika u odnosu na urađene lekcije i kvizove.</w:t>
      </w:r>
      <w:r w:rsidR="003C5124" w:rsidRPr="2FAB9B01">
        <w:rPr>
          <w:lang w:val="en-US"/>
        </w:rPr>
        <w:t xml:space="preserve"> Korisnik može ažurirati svoj </w:t>
      </w:r>
      <w:r w:rsidR="004854F1" w:rsidRPr="2FAB9B01">
        <w:rPr>
          <w:lang w:val="en-US"/>
        </w:rPr>
        <w:t xml:space="preserve">nalog, promeniti sliku, </w:t>
      </w:r>
      <w:r w:rsidR="006023CF" w:rsidRPr="2FAB9B01">
        <w:rPr>
          <w:lang w:val="en-US"/>
        </w:rPr>
        <w:t xml:space="preserve">korisničko ime, puno ime, biografiju </w:t>
      </w:r>
      <w:r w:rsidR="00BA3677" w:rsidRPr="2FAB9B01">
        <w:rPr>
          <w:lang w:val="en-US"/>
        </w:rPr>
        <w:t xml:space="preserve">koja se prikazuje ispod profila, </w:t>
      </w:r>
      <w:r w:rsidR="00BE1B61" w:rsidRPr="2FAB9B01">
        <w:rPr>
          <w:lang w:val="en-US"/>
        </w:rPr>
        <w:t xml:space="preserve">državu i </w:t>
      </w:r>
      <w:r w:rsidR="00A34913" w:rsidRPr="2FAB9B01">
        <w:rPr>
          <w:lang w:val="en-US"/>
        </w:rPr>
        <w:t>promeniti svoju lozinku.</w:t>
      </w:r>
    </w:p>
    <w:p w14:paraId="4C839D13" w14:textId="244B18F7" w:rsidR="4FBE802E" w:rsidRPr="00A34913" w:rsidRDefault="4FBE802E" w:rsidP="3CF7112B">
      <w:pPr>
        <w:pStyle w:val="Heading2"/>
      </w:pPr>
      <w:bookmarkStart w:id="47" w:name="_Toc206152073"/>
      <w:r w:rsidRPr="2FAB9B01">
        <w:rPr>
          <w:lang w:val="en-US"/>
        </w:rPr>
        <w:t>Podnošenje i odobravanje zahteva za promenu uloge korisnika</w:t>
      </w:r>
      <w:bookmarkEnd w:id="47"/>
    </w:p>
    <w:p w14:paraId="48D4524E" w14:textId="0607B330" w:rsidR="4FBE802E" w:rsidRPr="00A34913" w:rsidRDefault="00A34913" w:rsidP="00CE585E">
      <w:pPr>
        <w:pStyle w:val="ListParagraph"/>
      </w:pPr>
      <w:r w:rsidRPr="2FAB9B01">
        <w:rPr>
          <w:lang w:val="en-US"/>
        </w:rPr>
        <w:t>Registrovani korisnici mogu</w:t>
      </w:r>
      <w:r w:rsidR="00284C28" w:rsidRPr="2FAB9B01">
        <w:rPr>
          <w:lang w:val="en-US"/>
        </w:rPr>
        <w:t xml:space="preserve"> podneti zahtev za promenu svoje uloge (korisničkog profila) </w:t>
      </w:r>
      <w:r w:rsidR="0084136A" w:rsidRPr="2FAB9B01">
        <w:rPr>
          <w:lang w:val="en-US"/>
        </w:rPr>
        <w:t>jednom</w:t>
      </w:r>
      <w:r w:rsidR="001B2888" w:rsidRPr="2FAB9B01">
        <w:rPr>
          <w:lang w:val="en-US"/>
        </w:rPr>
        <w:t xml:space="preserve"> mesešno</w:t>
      </w:r>
      <w:r w:rsidR="004D67D4" w:rsidRPr="2FAB9B01">
        <w:rPr>
          <w:lang w:val="en-US"/>
        </w:rPr>
        <w:t xml:space="preserve"> </w:t>
      </w:r>
      <w:r w:rsidR="009F3FB0" w:rsidRPr="2FAB9B01">
        <w:rPr>
          <w:lang w:val="en-US"/>
        </w:rPr>
        <w:t xml:space="preserve">uz tekst zašto misle da treba da dobiju tu ulogu. Ove zahteve </w:t>
      </w:r>
      <w:r w:rsidR="00CE585E" w:rsidRPr="2FAB9B01">
        <w:rPr>
          <w:lang w:val="en-US"/>
        </w:rPr>
        <w:t>pregledaju administratori i u zavisnosti od parametara korisnika odobravaju ili odbijaju zahtev</w:t>
      </w:r>
      <w:r w:rsidR="00D65380" w:rsidRPr="2FAB9B01">
        <w:rPr>
          <w:lang w:val="en-US"/>
        </w:rPr>
        <w:t>. Administratori mogu kasnije i promeniti ulogu korisnika pristupajući listi svih korisnika koju je moguće pretraživati i filtrirati.</w:t>
      </w:r>
    </w:p>
    <w:p w14:paraId="4105600E" w14:textId="7CCB0DFA" w:rsidR="4FBE802E" w:rsidRPr="00A34913" w:rsidRDefault="4FBE802E" w:rsidP="3CF7112B">
      <w:pPr>
        <w:pStyle w:val="Heading2"/>
      </w:pPr>
      <w:bookmarkStart w:id="48" w:name="_Toc206152074"/>
      <w:r w:rsidRPr="2FAB9B01">
        <w:rPr>
          <w:lang w:val="en-US"/>
        </w:rPr>
        <w:t>Leaderboard (rang lista)</w:t>
      </w:r>
      <w:bookmarkEnd w:id="48"/>
    </w:p>
    <w:p w14:paraId="70D18280" w14:textId="171D2B22" w:rsidR="4FBE802E" w:rsidRPr="00A34913" w:rsidRDefault="00354048" w:rsidP="00354048">
      <w:pPr>
        <w:pStyle w:val="ListParagraph"/>
      </w:pPr>
      <w:r w:rsidRPr="2FAB9B01">
        <w:rPr>
          <w:lang w:val="en-US"/>
        </w:rPr>
        <w:t xml:space="preserve">Prikaz rang liste je dostupan svim registrovanim korisnicima gde mogu videti gde se nalaze u odnosu na druge </w:t>
      </w:r>
      <w:r w:rsidR="00CD3B69" w:rsidRPr="2FAB9B01">
        <w:rPr>
          <w:lang w:val="en-US"/>
        </w:rPr>
        <w:t>korisnike</w:t>
      </w:r>
      <w:r w:rsidR="00FF229E" w:rsidRPr="2FAB9B01">
        <w:rPr>
          <w:lang w:val="en-US"/>
        </w:rPr>
        <w:t xml:space="preserve">, pri čemu nisu svi </w:t>
      </w:r>
      <w:r w:rsidR="002308D6" w:rsidRPr="2FAB9B01">
        <w:rPr>
          <w:lang w:val="en-US"/>
        </w:rPr>
        <w:t>ko</w:t>
      </w:r>
      <w:r w:rsidR="00CD3B69" w:rsidRPr="2FAB9B01">
        <w:rPr>
          <w:lang w:val="en-US"/>
        </w:rPr>
        <w:t>risnici prikazani, već je podeljena na više stranica, gde su na prvoj najuspešniji, a na poslednjoj najneuspešniji, samo korisnici koji su rešili bar jedan izazov ili kviz se rangiraju.</w:t>
      </w:r>
    </w:p>
    <w:p w14:paraId="7CA37B0D" w14:textId="12BAF472" w:rsidR="4FBE802E" w:rsidRPr="00A34913" w:rsidRDefault="4FBE802E" w:rsidP="3CF7112B">
      <w:pPr>
        <w:pStyle w:val="Heading2"/>
      </w:pPr>
      <w:bookmarkStart w:id="49" w:name="_Toc206152075"/>
      <w:r w:rsidRPr="2FAB9B01">
        <w:rPr>
          <w:lang w:val="en-US"/>
        </w:rPr>
        <w:t>Sistem za podršku (support)</w:t>
      </w:r>
      <w:bookmarkEnd w:id="49"/>
    </w:p>
    <w:p w14:paraId="6F6FE11B" w14:textId="32EDEBB7" w:rsidR="4FBE802E" w:rsidRPr="00A34913" w:rsidRDefault="00E6502F" w:rsidP="00E6502F">
      <w:pPr>
        <w:pStyle w:val="ListParagraph"/>
      </w:pPr>
      <w:r w:rsidRPr="2FAB9B01">
        <w:rPr>
          <w:lang w:val="en-US"/>
        </w:rPr>
        <w:t>Na individualnim stranicama lekcija i izazova moguće je potražiti pomoć klikom na dugme koje vodi na stranicu</w:t>
      </w:r>
      <w:r w:rsidR="00FC16B0" w:rsidRPr="2FAB9B01">
        <w:rPr>
          <w:lang w:val="en-US"/>
        </w:rPr>
        <w:t xml:space="preserve"> koja predstavlja komunikacioni kanal</w:t>
      </w:r>
      <w:r w:rsidR="00153654" w:rsidRPr="2FAB9B01">
        <w:rPr>
          <w:lang w:val="en-US"/>
        </w:rPr>
        <w:t xml:space="preserve"> kojim je moguća komunikacija u realnom vremenu sa </w:t>
      </w:r>
      <w:r w:rsidR="00FC679F" w:rsidRPr="2FAB9B01">
        <w:rPr>
          <w:lang w:val="en-US"/>
        </w:rPr>
        <w:t xml:space="preserve">korisnicima viših uloga (prvenstveno helpera) </w:t>
      </w:r>
      <w:r w:rsidR="00AD632C" w:rsidRPr="2FAB9B01">
        <w:rPr>
          <w:lang w:val="en-US"/>
        </w:rPr>
        <w:t xml:space="preserve">koji odgovaraju na pitanja. </w:t>
      </w:r>
      <w:r w:rsidR="00F50DBC" w:rsidRPr="2FAB9B01">
        <w:rPr>
          <w:lang w:val="en-US"/>
        </w:rPr>
        <w:t xml:space="preserve">Helper i više uloge mogu pristupiti listi </w:t>
      </w:r>
      <w:r w:rsidR="002C7751" w:rsidRPr="2FAB9B01">
        <w:rPr>
          <w:lang w:val="en-US"/>
        </w:rPr>
        <w:t xml:space="preserve">pitanja korisnika i </w:t>
      </w:r>
      <w:r w:rsidR="00F4264C" w:rsidRPr="2FAB9B01">
        <w:rPr>
          <w:lang w:val="en-US"/>
        </w:rPr>
        <w:t>odgovoriti na njih, ako smatraju da je konverzacija završena mogu klikom na dugme to potvrditi i arhivirati konverzaciju. Moguće je pregledati arhivirane konverzacije i od strane korisnika (svojih konverzacija) i od strane viših uloga (svih konverzacija).</w:t>
      </w:r>
    </w:p>
    <w:p w14:paraId="373EA04A" w14:textId="2AA0E0FE" w:rsidR="4FBE802E" w:rsidRPr="00A34913" w:rsidRDefault="4FBE802E" w:rsidP="3CF7112B">
      <w:pPr>
        <w:pStyle w:val="Heading2"/>
      </w:pPr>
      <w:bookmarkStart w:id="50" w:name="_Toc206152076"/>
      <w:r w:rsidRPr="2FAB9B01">
        <w:rPr>
          <w:lang w:val="en-US"/>
        </w:rPr>
        <w:t xml:space="preserve">Sistem </w:t>
      </w:r>
      <w:r w:rsidR="00F4264C" w:rsidRPr="2FAB9B01">
        <w:rPr>
          <w:lang w:val="en-US"/>
        </w:rPr>
        <w:t>nagrada (bedževa)</w:t>
      </w:r>
      <w:bookmarkEnd w:id="50"/>
      <w:r w:rsidRPr="2FAB9B01">
        <w:rPr>
          <w:lang w:val="en-US"/>
        </w:rPr>
        <w:t xml:space="preserve"> </w:t>
      </w:r>
    </w:p>
    <w:p w14:paraId="5D23DD11" w14:textId="1F60017D" w:rsidR="004C53DA" w:rsidRDefault="00421A17" w:rsidP="00635DD8">
      <w:pPr>
        <w:pStyle w:val="ListParagraph"/>
      </w:pPr>
      <w:r>
        <w:t xml:space="preserve">Ostvarivanjem određenih uslova moguće je dobiti nagradu u vidu bedževa koji se prikazuju </w:t>
      </w:r>
      <w:r w:rsidR="00C37505">
        <w:t xml:space="preserve">na profilu korisnika. Uslovi koje korisnici ostvaruju su u vidu toga da li je korisnik rešio izazov prvi po redu (first blood), da li je </w:t>
      </w:r>
      <w:r w:rsidR="00304124">
        <w:t xml:space="preserve">veoma brzo odradio kviz, </w:t>
      </w:r>
      <w:r w:rsidR="000E10BF">
        <w:t>određeni broj urađenih izazova u određenoj težini i kategoriji.</w:t>
      </w:r>
    </w:p>
    <w:p w14:paraId="04218165" w14:textId="1E867E3F" w:rsidR="00635DD8" w:rsidRPr="00A34913" w:rsidRDefault="00635DD8" w:rsidP="00635DD8">
      <w:pPr>
        <w:pStyle w:val="Heading2"/>
      </w:pPr>
      <w:bookmarkStart w:id="51" w:name="_Toc206152077"/>
      <w:r w:rsidRPr="00A34913">
        <w:t xml:space="preserve">Sistem </w:t>
      </w:r>
      <w:r w:rsidR="006D4E2B">
        <w:t>preporuka</w:t>
      </w:r>
      <w:bookmarkEnd w:id="51"/>
    </w:p>
    <w:p w14:paraId="22DC9A8B" w14:textId="66A0E7CA" w:rsidR="00635DD8" w:rsidRDefault="006D4E2B" w:rsidP="00635DD8">
      <w:pPr>
        <w:pStyle w:val="ListParagraph"/>
      </w:pPr>
      <w:r>
        <w:t xml:space="preserve">Na početnoj stranici </w:t>
      </w:r>
      <w:r w:rsidR="001918C5">
        <w:t>ulogovanog korisnika</w:t>
      </w:r>
      <w:r w:rsidR="00C12B02">
        <w:t xml:space="preserve"> mogu se videti personalne preporuke na osnovu </w:t>
      </w:r>
      <w:r w:rsidR="002F384E">
        <w:t>prethodn</w:t>
      </w:r>
      <w:r w:rsidR="00617BB4">
        <w:t>o sakuljenih podataka o korisniku</w:t>
      </w:r>
      <w:r w:rsidR="00A32859">
        <w:t xml:space="preserve">, pri čemu postoje određene preporuke koje su globalne i </w:t>
      </w:r>
      <w:r w:rsidR="00D71014">
        <w:t xml:space="preserve">napravljene su u odnosu na ceo sistem ne </w:t>
      </w:r>
      <w:r w:rsidR="00AF6DDE">
        <w:t>specifično za određenog korisnika</w:t>
      </w:r>
      <w:r w:rsidR="00EA7D72">
        <w:t>.</w:t>
      </w:r>
      <w:r w:rsidR="00481E5B">
        <w:t xml:space="preserve"> Za određene podatke </w:t>
      </w:r>
      <w:r w:rsidR="00F93073">
        <w:t xml:space="preserve">velike količine </w:t>
      </w:r>
      <w:r w:rsidR="00AA4EFC">
        <w:t xml:space="preserve">u pozadinskim poslovima se </w:t>
      </w:r>
      <w:r w:rsidR="00B30978">
        <w:t xml:space="preserve">svakog dana obrađuju i keširaju kako </w:t>
      </w:r>
      <w:r w:rsidR="00813473">
        <w:t>bi se postigle efikasnije preporuke.</w:t>
      </w:r>
    </w:p>
    <w:p w14:paraId="2CAB323E" w14:textId="6154E074" w:rsidR="00A75146" w:rsidRPr="00A34913" w:rsidRDefault="00A75146" w:rsidP="00A75146">
      <w:pPr>
        <w:pStyle w:val="Heading2"/>
      </w:pPr>
      <w:bookmarkStart w:id="52" w:name="_Toc206152078"/>
      <w:r w:rsidRPr="00A34913">
        <w:t xml:space="preserve">Sistem </w:t>
      </w:r>
      <w:r>
        <w:t>pretraživanja</w:t>
      </w:r>
      <w:bookmarkEnd w:id="52"/>
    </w:p>
    <w:p w14:paraId="76BF8701" w14:textId="38F0E9DF" w:rsidR="00A75146" w:rsidRPr="00A34913" w:rsidRDefault="00641048" w:rsidP="00635DD8">
      <w:pPr>
        <w:pStyle w:val="ListParagraph"/>
      </w:pPr>
      <w:r>
        <w:t xml:space="preserve">Na svakoj stranici u hederu postoji </w:t>
      </w:r>
      <w:r w:rsidR="00F35A16">
        <w:t xml:space="preserve">polje za pretragu koje pretražuje </w:t>
      </w:r>
      <w:r w:rsidR="007E7246">
        <w:t>sav</w:t>
      </w:r>
      <w:r w:rsidR="00F35A16">
        <w:t xml:space="preserve"> </w:t>
      </w:r>
      <w:r w:rsidR="00FE4190">
        <w:t xml:space="preserve">sadržaje (izazove, lekcije, kurseve i </w:t>
      </w:r>
      <w:r w:rsidR="007E7246">
        <w:t xml:space="preserve">korisnike) i </w:t>
      </w:r>
      <w:r w:rsidR="008A6AA4">
        <w:t>prikazuje rezultate pretrage na novoj stranici</w:t>
      </w:r>
      <w:r w:rsidR="00C01CFE">
        <w:t xml:space="preserve">. Pored toga može se </w:t>
      </w:r>
      <w:r w:rsidR="00581F1A">
        <w:t xml:space="preserve">pretraživati </w:t>
      </w:r>
      <w:r w:rsidR="003A48A9">
        <w:t xml:space="preserve">i samo specifičan sadržaj </w:t>
      </w:r>
      <w:r w:rsidR="007D1D83">
        <w:t xml:space="preserve">koji se pri pretrazi takođe </w:t>
      </w:r>
      <w:r w:rsidR="009F74A7">
        <w:t xml:space="preserve">prikazuje na novoj stranici. </w:t>
      </w:r>
      <w:r w:rsidR="00C55843">
        <w:t>Ne prikazuju se svi rezultati koji se poklapaju, već samo određeni broj kako prikaz ne bi bio prenartpan</w:t>
      </w:r>
      <w:r w:rsidR="00023AFF">
        <w:t>, dok se</w:t>
      </w:r>
      <w:r w:rsidR="00F452AE">
        <w:t xml:space="preserve"> </w:t>
      </w:r>
      <w:r w:rsidR="005F3376">
        <w:t xml:space="preserve">ostali rezultati mogu pronaći na stranicama koje prikazuju </w:t>
      </w:r>
      <w:r w:rsidR="002757F1">
        <w:t>liste sadržaja.</w:t>
      </w:r>
    </w:p>
    <w:p w14:paraId="2BE7C586" w14:textId="04D7FBA6" w:rsidR="3CF7112B" w:rsidRPr="00A34913" w:rsidRDefault="3CF7112B" w:rsidP="3CF7112B">
      <w:pPr>
        <w:pStyle w:val="BodyText"/>
      </w:pPr>
    </w:p>
    <w:p w14:paraId="1E70F2E6" w14:textId="77777777" w:rsidR="00206E1F" w:rsidRPr="00A34913" w:rsidRDefault="00B849B5" w:rsidP="2FF8E829">
      <w:pPr>
        <w:pStyle w:val="Heading1"/>
      </w:pPr>
      <w:bookmarkStart w:id="53" w:name="_Toc205911892"/>
      <w:bookmarkStart w:id="54" w:name="_Toc206152079"/>
      <w:r w:rsidRPr="2FAB9B01">
        <w:rPr>
          <w:lang w:val="en-US"/>
        </w:rPr>
        <w:t>Ograničenja</w:t>
      </w:r>
      <w:bookmarkEnd w:id="53"/>
      <w:bookmarkEnd w:id="54"/>
      <w:r w:rsidR="00206E1F" w:rsidRPr="2FAB9B01">
        <w:rPr>
          <w:lang w:val="en-US"/>
        </w:rPr>
        <w:t xml:space="preserve"> </w:t>
      </w:r>
    </w:p>
    <w:p w14:paraId="6E231960" w14:textId="4AD73D21" w:rsidR="00206E1F" w:rsidRPr="00A34913" w:rsidRDefault="1C1D8F40" w:rsidP="00A82910">
      <w:pPr>
        <w:pStyle w:val="BodyText"/>
      </w:pPr>
      <w:r w:rsidRPr="00A34913">
        <w:t>Cyberion</w:t>
      </w:r>
      <w:r w:rsidR="001A73CE">
        <w:t>A</w:t>
      </w:r>
      <w:r w:rsidRPr="00A34913">
        <w:t>cademy</w:t>
      </w:r>
      <w:r w:rsidR="00A82910" w:rsidRPr="00A34913">
        <w:t xml:space="preserve"> će biti razvijan pod sledećim ograničenjima:</w:t>
      </w:r>
    </w:p>
    <w:p w14:paraId="53915E14" w14:textId="77777777" w:rsidR="00206E1F" w:rsidRPr="00A34913" w:rsidRDefault="00A82910" w:rsidP="00A82910">
      <w:pPr>
        <w:pStyle w:val="BodyText"/>
        <w:numPr>
          <w:ilvl w:val="0"/>
          <w:numId w:val="14"/>
        </w:numPr>
        <w:tabs>
          <w:tab w:val="clear" w:pos="360"/>
          <w:tab w:val="num" w:pos="1080"/>
        </w:tabs>
        <w:ind w:left="1080"/>
      </w:pPr>
      <w:r w:rsidRPr="00A34913">
        <w:t>Sistem neće zahtevati nabavljanje novog hardvera</w:t>
      </w:r>
      <w:r w:rsidR="00206E1F" w:rsidRPr="00A34913">
        <w:t>.</w:t>
      </w:r>
    </w:p>
    <w:p w14:paraId="0AD2F5D1" w14:textId="7997A237" w:rsidR="00206E1F" w:rsidRPr="00A34913" w:rsidRDefault="00A82910" w:rsidP="00A82910">
      <w:pPr>
        <w:pStyle w:val="BodyText"/>
        <w:numPr>
          <w:ilvl w:val="0"/>
          <w:numId w:val="14"/>
        </w:numPr>
        <w:tabs>
          <w:tab w:val="clear" w:pos="360"/>
          <w:tab w:val="num" w:pos="1080"/>
        </w:tabs>
        <w:ind w:left="1080"/>
      </w:pPr>
      <w:r w:rsidRPr="00A34913">
        <w:t>Sistem će se osloniti na besplatna softverska rešenja, tako da neće zahtevati kupovinu dodatnog softvera</w:t>
      </w:r>
      <w:r w:rsidR="00206E1F" w:rsidRPr="00A34913">
        <w:t>.</w:t>
      </w:r>
    </w:p>
    <w:p w14:paraId="5A2D1084" w14:textId="77777777" w:rsidR="00206E1F" w:rsidRPr="00A34913" w:rsidRDefault="00B849B5" w:rsidP="2FF8E829">
      <w:pPr>
        <w:pStyle w:val="Heading1"/>
      </w:pPr>
      <w:bookmarkStart w:id="55" w:name="_Toc205911893"/>
      <w:bookmarkStart w:id="56" w:name="_Toc206152080"/>
      <w:r w:rsidRPr="2FAB9B01">
        <w:rPr>
          <w:lang w:val="en-US"/>
        </w:rPr>
        <w:lastRenderedPageBreak/>
        <w:t>Zahtevi u pogledu kvaliteta</w:t>
      </w:r>
      <w:bookmarkEnd w:id="55"/>
      <w:bookmarkEnd w:id="56"/>
      <w:r w:rsidR="00206E1F" w:rsidRPr="2FAB9B01">
        <w:rPr>
          <w:lang w:val="en-US"/>
        </w:rPr>
        <w:t xml:space="preserve"> </w:t>
      </w:r>
    </w:p>
    <w:p w14:paraId="0DDF7DA2" w14:textId="77777777" w:rsidR="00206E1F" w:rsidRPr="00A34913" w:rsidRDefault="00BC2229" w:rsidP="00BC2229">
      <w:pPr>
        <w:pStyle w:val="BodyText"/>
      </w:pPr>
      <w:r w:rsidRPr="00A34913">
        <w:t>U ovom odeljku definisan je očekivani kvalitet u pogledu performansi, robusnosti, tolerancije na otkaze i lakoće korišćenja.</w:t>
      </w:r>
    </w:p>
    <w:p w14:paraId="51E375FC" w14:textId="00A15BDE" w:rsidR="00BC2229" w:rsidRPr="00A34913" w:rsidRDefault="00BC2229" w:rsidP="00BC2229">
      <w:pPr>
        <w:pStyle w:val="BodyText"/>
      </w:pPr>
      <w:r w:rsidRPr="00A34913">
        <w:t>Dostupnost</w:t>
      </w:r>
      <w:r w:rsidR="00206E1F" w:rsidRPr="00A34913">
        <w:t xml:space="preserve">: </w:t>
      </w:r>
      <w:r w:rsidRPr="00A34913">
        <w:t>Sistem će biti dostupan 24 časa dnevno, 7 dana u nedelji.</w:t>
      </w:r>
    </w:p>
    <w:p w14:paraId="1E321EFD" w14:textId="0B6D7154" w:rsidR="00206E1F" w:rsidRPr="00A34913" w:rsidRDefault="00BC2229" w:rsidP="00BC2229">
      <w:pPr>
        <w:pStyle w:val="BodyText"/>
      </w:pPr>
      <w:r w:rsidRPr="00A34913">
        <w:t>Lakoća korišćenja:</w:t>
      </w:r>
      <w:r w:rsidR="0069445A" w:rsidRPr="00A34913">
        <w:t xml:space="preserve"> </w:t>
      </w:r>
      <w:r w:rsidRPr="00A34913">
        <w:t>Sistem će posedovati jednostavan i intuitivan interfejs prilagođen profilima korisnika koji će ga koristiti.</w:t>
      </w:r>
    </w:p>
    <w:p w14:paraId="03DB8C9B" w14:textId="3CE5156F" w:rsidR="00206E1F" w:rsidRPr="00A34913" w:rsidRDefault="0069445A" w:rsidP="001F7D36">
      <w:pPr>
        <w:pStyle w:val="BodyText"/>
      </w:pPr>
      <w:r w:rsidRPr="00A34913">
        <w:t>Održavanje</w:t>
      </w:r>
      <w:r w:rsidR="00206E1F" w:rsidRPr="00A34913">
        <w:t xml:space="preserve">: </w:t>
      </w:r>
      <w:r w:rsidRPr="00A34913">
        <w:t xml:space="preserve">Sistem </w:t>
      </w:r>
      <w:r w:rsidR="001F7D36" w:rsidRPr="00A34913">
        <w:t>treba</w:t>
      </w:r>
      <w:r w:rsidRPr="00A34913">
        <w:t xml:space="preserve"> biti jednostavan za održavanje. Potrebno je izdvojiti grafički dizajn od sadržaja. Podatke koje čine sadržaj treba čuvati u bazi podataka</w:t>
      </w:r>
      <w:r w:rsidR="00206E1F" w:rsidRPr="00A34913">
        <w:t>.</w:t>
      </w:r>
      <w:r w:rsidR="00CA10A8">
        <w:t xml:space="preserve"> </w:t>
      </w:r>
      <w:r w:rsidR="0018350F">
        <w:t>Administrator mora biti spreman na rešavanje problema u vezi Docker-a.</w:t>
      </w:r>
    </w:p>
    <w:p w14:paraId="18ADCEBB" w14:textId="77777777" w:rsidR="00206E1F" w:rsidRPr="00A34913" w:rsidRDefault="00B849B5" w:rsidP="00206E1F">
      <w:pPr>
        <w:pStyle w:val="Heading1"/>
        <w:tabs>
          <w:tab w:val="left" w:pos="1276"/>
        </w:tabs>
      </w:pPr>
      <w:bookmarkStart w:id="57" w:name="_Toc205911894"/>
      <w:bookmarkStart w:id="58" w:name="_Toc206152081"/>
      <w:r w:rsidRPr="2FAB9B01">
        <w:rPr>
          <w:lang w:val="en-US"/>
        </w:rPr>
        <w:t>Prioritet funkcionalnosti</w:t>
      </w:r>
      <w:bookmarkEnd w:id="57"/>
      <w:bookmarkEnd w:id="58"/>
    </w:p>
    <w:p w14:paraId="1141D772" w14:textId="5F42DD55" w:rsidR="00206E1F" w:rsidRPr="00A34913" w:rsidRDefault="00CA62F9" w:rsidP="7373DC08">
      <w:pPr>
        <w:pStyle w:val="BodyText"/>
      </w:pPr>
      <w:r w:rsidRPr="00A34913">
        <w:t xml:space="preserve">U ovom odeljku su date smernice u pogledu relativnog značaja predloženih funkcionalnosti.  Funkcionalnosti propisane u ovom dokumentu treba realizovati kroz beta i konačnu verziju. Prioritet funkcionalnosti koje će biti realizovane je </w:t>
      </w:r>
      <w:r w:rsidR="1CFA167E" w:rsidRPr="00A34913">
        <w:t>sledeći:</w:t>
      </w:r>
    </w:p>
    <w:p w14:paraId="144C56B2" w14:textId="535E177E" w:rsidR="00206E1F" w:rsidRPr="00A34913" w:rsidRDefault="1CFA167E" w:rsidP="00804829">
      <w:pPr>
        <w:pStyle w:val="ListParagraph"/>
        <w:numPr>
          <w:ilvl w:val="0"/>
          <w:numId w:val="28"/>
        </w:numPr>
        <w:spacing w:before="120" w:line="360" w:lineRule="auto"/>
      </w:pPr>
      <w:r w:rsidRPr="00A34913">
        <w:t>Prijavljivanje i registracija na sistem</w:t>
      </w:r>
      <w:r w:rsidR="00262FEE">
        <w:t>.</w:t>
      </w:r>
    </w:p>
    <w:p w14:paraId="0FE1009D" w14:textId="234608C4" w:rsidR="00206E1F" w:rsidRPr="00A34913" w:rsidRDefault="1CFA167E" w:rsidP="00804829">
      <w:pPr>
        <w:pStyle w:val="ListParagraph"/>
        <w:numPr>
          <w:ilvl w:val="0"/>
          <w:numId w:val="28"/>
        </w:numPr>
        <w:spacing w:before="240" w:line="360" w:lineRule="auto"/>
      </w:pPr>
      <w:r w:rsidRPr="00A34913">
        <w:t>Korišćenje kurseva, lekcija, kvizova i izazova</w:t>
      </w:r>
    </w:p>
    <w:p w14:paraId="0ED5EB83" w14:textId="18B29ACB" w:rsidR="002E187B" w:rsidRDefault="1CFA167E" w:rsidP="002E187B">
      <w:pPr>
        <w:pStyle w:val="ListParagraph"/>
        <w:numPr>
          <w:ilvl w:val="0"/>
          <w:numId w:val="26"/>
        </w:numPr>
        <w:spacing w:before="240" w:line="360" w:lineRule="auto"/>
      </w:pPr>
      <w:r w:rsidRPr="00A34913">
        <w:t>Kreiranje, ažuriranje i brisanje lekcija, kvizova, izazova i kurseva</w:t>
      </w:r>
    </w:p>
    <w:p w14:paraId="0ACCDFB9" w14:textId="4C55B38C" w:rsidR="3337AD03" w:rsidRDefault="002E187B" w:rsidP="00804829">
      <w:pPr>
        <w:pStyle w:val="ListParagraph"/>
        <w:numPr>
          <w:ilvl w:val="0"/>
          <w:numId w:val="28"/>
        </w:numPr>
        <w:spacing w:before="240" w:line="360" w:lineRule="auto"/>
      </w:pPr>
      <w:r>
        <w:t>S</w:t>
      </w:r>
      <w:r w:rsidR="3337AD03" w:rsidRPr="00A34913">
        <w:t>istem</w:t>
      </w:r>
      <w:r>
        <w:t xml:space="preserve"> za podršku</w:t>
      </w:r>
      <w:r w:rsidR="3337AD03" w:rsidRPr="00A34913">
        <w:t xml:space="preserve"> – postavljenje pitanje i odgovaranje od strane helpera</w:t>
      </w:r>
    </w:p>
    <w:p w14:paraId="07FB75BA" w14:textId="21805AA6" w:rsidR="002E187B" w:rsidRDefault="002E187B" w:rsidP="002E187B">
      <w:pPr>
        <w:pStyle w:val="ListParagraph"/>
        <w:numPr>
          <w:ilvl w:val="0"/>
          <w:numId w:val="28"/>
        </w:numPr>
        <w:spacing w:before="240" w:line="360" w:lineRule="auto"/>
      </w:pPr>
      <w:r w:rsidRPr="00A34913">
        <w:t>Pregled i ažuriranje korisničkih profila</w:t>
      </w:r>
    </w:p>
    <w:p w14:paraId="0440A865" w14:textId="0CCB4B87" w:rsidR="002E187B" w:rsidRPr="00A34913" w:rsidRDefault="002E187B" w:rsidP="002E187B">
      <w:pPr>
        <w:pStyle w:val="ListParagraph"/>
        <w:numPr>
          <w:ilvl w:val="0"/>
          <w:numId w:val="28"/>
        </w:numPr>
        <w:spacing w:before="240" w:line="360" w:lineRule="auto"/>
      </w:pPr>
      <w:r w:rsidRPr="00A34913">
        <w:t>Podnošenje i odobravanje zahteva za promenu uloge korisnika</w:t>
      </w:r>
    </w:p>
    <w:p w14:paraId="59FF2D8C" w14:textId="2A2CD912" w:rsidR="3337AD03" w:rsidRDefault="002E187B" w:rsidP="00804829">
      <w:pPr>
        <w:pStyle w:val="ListParagraph"/>
        <w:numPr>
          <w:ilvl w:val="0"/>
          <w:numId w:val="28"/>
        </w:numPr>
        <w:spacing w:before="240" w:line="360" w:lineRule="auto"/>
      </w:pPr>
      <w:r>
        <w:t>Rang lista</w:t>
      </w:r>
      <w:r w:rsidR="3337AD03" w:rsidRPr="00A34913">
        <w:t xml:space="preserve"> – prikazivanje rang liste korisnika</w:t>
      </w:r>
    </w:p>
    <w:p w14:paraId="7A41A407" w14:textId="3B8FB97A" w:rsidR="008851B5" w:rsidRDefault="008851B5" w:rsidP="00804829">
      <w:pPr>
        <w:pStyle w:val="ListParagraph"/>
        <w:numPr>
          <w:ilvl w:val="0"/>
          <w:numId w:val="28"/>
        </w:numPr>
        <w:spacing w:before="240" w:line="360" w:lineRule="auto"/>
      </w:pPr>
      <w:r>
        <w:t>Sistem pretraživanja – pretraživanje sadržaja cele platforme</w:t>
      </w:r>
    </w:p>
    <w:p w14:paraId="215435CC" w14:textId="2D689574" w:rsidR="008851B5" w:rsidRDefault="008851B5" w:rsidP="008851B5">
      <w:pPr>
        <w:pStyle w:val="ListParagraph"/>
        <w:numPr>
          <w:ilvl w:val="0"/>
          <w:numId w:val="28"/>
        </w:numPr>
        <w:spacing w:before="240" w:line="360" w:lineRule="auto"/>
      </w:pPr>
      <w:r>
        <w:t>Sistem preporuka – preoručivanje sadržaja na početnoj stranici</w:t>
      </w:r>
    </w:p>
    <w:p w14:paraId="5F46A758" w14:textId="452DBBB7" w:rsidR="001930B6" w:rsidRPr="00A34913" w:rsidRDefault="001930B6" w:rsidP="00804829">
      <w:pPr>
        <w:pStyle w:val="ListParagraph"/>
        <w:numPr>
          <w:ilvl w:val="0"/>
          <w:numId w:val="28"/>
        </w:numPr>
        <w:spacing w:before="240" w:line="360" w:lineRule="auto"/>
      </w:pPr>
      <w:r>
        <w:t>Sistem nagrada – dobijanje nagrada u vidu bedževa</w:t>
      </w:r>
    </w:p>
    <w:p w14:paraId="124BA551" w14:textId="5DDB6C91" w:rsidR="70146B54" w:rsidRPr="00A34913" w:rsidRDefault="70146B54" w:rsidP="34855CB8">
      <w:pPr>
        <w:pStyle w:val="Heading1"/>
      </w:pPr>
      <w:bookmarkStart w:id="59" w:name="_Toc206152082"/>
      <w:r w:rsidRPr="00A34913">
        <w:t>Nefunkcionalni zahtevi</w:t>
      </w:r>
      <w:bookmarkEnd w:id="59"/>
    </w:p>
    <w:p w14:paraId="16A9E14F" w14:textId="4CC9B032" w:rsidR="7B66EBC6" w:rsidRPr="00A34913" w:rsidRDefault="7B66EBC6" w:rsidP="7B66EBC6">
      <w:pPr>
        <w:tabs>
          <w:tab w:val="left" w:pos="1276"/>
        </w:tabs>
      </w:pPr>
    </w:p>
    <w:p w14:paraId="02362BDE" w14:textId="40E3C873" w:rsidR="00206E1F" w:rsidRPr="00A34913" w:rsidRDefault="00B849B5" w:rsidP="58549CA1">
      <w:pPr>
        <w:pStyle w:val="Heading2"/>
      </w:pPr>
      <w:bookmarkStart w:id="60" w:name="_Toc205911896"/>
      <w:bookmarkStart w:id="61" w:name="_Toc206152083"/>
      <w:r w:rsidRPr="2FAB9B01">
        <w:rPr>
          <w:lang w:val="en-US"/>
        </w:rPr>
        <w:t>Zahtevi u pogledu standardizacije</w:t>
      </w:r>
      <w:bookmarkEnd w:id="60"/>
      <w:bookmarkEnd w:id="61"/>
    </w:p>
    <w:p w14:paraId="0A06AFB9" w14:textId="5BD68245" w:rsidR="190223DC" w:rsidRPr="00A34913" w:rsidRDefault="190223DC" w:rsidP="31740B62">
      <w:pPr>
        <w:pStyle w:val="BodyText"/>
      </w:pPr>
      <w:r w:rsidRPr="00A34913">
        <w:t>Nema posebnih zahteva u pogledu standardizacije.</w:t>
      </w:r>
    </w:p>
    <w:p w14:paraId="6C3FC505" w14:textId="77777777" w:rsidR="00D94B11" w:rsidRDefault="00B849B5" w:rsidP="00D94B11">
      <w:pPr>
        <w:pStyle w:val="Heading2"/>
      </w:pPr>
      <w:bookmarkStart w:id="62" w:name="_Toc205911897"/>
      <w:bookmarkStart w:id="63" w:name="_Toc206152084"/>
      <w:r w:rsidRPr="00A34913">
        <w:t>Sistemski zahtevi</w:t>
      </w:r>
      <w:bookmarkEnd w:id="62"/>
      <w:bookmarkEnd w:id="63"/>
    </w:p>
    <w:p w14:paraId="1645493A" w14:textId="4EB0B5EB" w:rsidR="00206E1F" w:rsidRPr="00D94B11" w:rsidRDefault="45257620" w:rsidP="00840255">
      <w:pPr>
        <w:ind w:left="720"/>
        <w:rPr>
          <w:rFonts w:ascii="Arial" w:hAnsi="Arial" w:cs="Arial"/>
          <w:b/>
        </w:rPr>
      </w:pPr>
      <w:r w:rsidRPr="00D94B11">
        <w:t>CyberionAcademy sistem će biti realizovan korišćenjem .NET platforme na serverskoj strani (backend), dok će za klijentsku stranu (frontend) biti korišćen React.</w:t>
      </w:r>
      <w:r w:rsidR="3619C093" w:rsidRPr="00D94B11">
        <w:t xml:space="preserve"> </w:t>
      </w:r>
      <w:r w:rsidRPr="00D94B11">
        <w:t>Kao sistem za upravljanje bazom podataka koristi se Microsoft SQL Server.</w:t>
      </w:r>
    </w:p>
    <w:p w14:paraId="1C7B0691" w14:textId="541B1767" w:rsidR="00206E1F" w:rsidRPr="00A34913" w:rsidRDefault="45257620" w:rsidP="00C40DC1">
      <w:pPr>
        <w:pStyle w:val="BodyText"/>
        <w:spacing w:before="120"/>
      </w:pPr>
      <w:r w:rsidRPr="00A34913">
        <w:t>Korisnički interfejs Web aplikacije mora da bude optimizovan za sledeće Web pregledače:</w:t>
      </w:r>
    </w:p>
    <w:p w14:paraId="534DA884" w14:textId="7B06EE9B" w:rsidR="00206E1F" w:rsidRPr="00A34913" w:rsidRDefault="45257620" w:rsidP="00E1545E">
      <w:pPr>
        <w:pStyle w:val="ListParagraph"/>
        <w:numPr>
          <w:ilvl w:val="0"/>
          <w:numId w:val="30"/>
        </w:numPr>
        <w:spacing w:line="360" w:lineRule="auto"/>
      </w:pPr>
      <w:r w:rsidRPr="00A34913">
        <w:t>Google Chrome (poslednja stabilna verzija)</w:t>
      </w:r>
    </w:p>
    <w:p w14:paraId="16BA6997" w14:textId="2A486A67" w:rsidR="00206E1F" w:rsidRPr="00A34913" w:rsidRDefault="45257620" w:rsidP="00E1545E">
      <w:pPr>
        <w:pStyle w:val="ListParagraph"/>
        <w:numPr>
          <w:ilvl w:val="0"/>
          <w:numId w:val="30"/>
        </w:numPr>
        <w:spacing w:line="360" w:lineRule="auto"/>
      </w:pPr>
      <w:r w:rsidRPr="00A34913">
        <w:t>Mozilla Firefox (poslednja stabilna verzija)</w:t>
      </w:r>
    </w:p>
    <w:p w14:paraId="748CDFFD" w14:textId="1485FC74" w:rsidR="00206E1F" w:rsidRPr="00A34913" w:rsidRDefault="45257620" w:rsidP="00E1545E">
      <w:pPr>
        <w:pStyle w:val="ListParagraph"/>
        <w:numPr>
          <w:ilvl w:val="0"/>
          <w:numId w:val="30"/>
        </w:numPr>
        <w:spacing w:line="360" w:lineRule="auto"/>
      </w:pPr>
      <w:r w:rsidRPr="00A34913">
        <w:t>Microsoft Edge (poslednja stabilna verzija)</w:t>
      </w:r>
    </w:p>
    <w:p w14:paraId="5B79D236" w14:textId="77777777" w:rsidR="00206E1F" w:rsidRPr="00A34913" w:rsidRDefault="00B849B5" w:rsidP="66590842">
      <w:pPr>
        <w:pStyle w:val="Heading2"/>
      </w:pPr>
      <w:bookmarkStart w:id="64" w:name="_Toc205911898"/>
      <w:bookmarkStart w:id="65" w:name="_Toc206152085"/>
      <w:r w:rsidRPr="2FAB9B01">
        <w:rPr>
          <w:lang w:val="en-US"/>
        </w:rPr>
        <w:t>Zahtevi u pogledu performansi</w:t>
      </w:r>
      <w:bookmarkEnd w:id="64"/>
      <w:bookmarkEnd w:id="65"/>
    </w:p>
    <w:p w14:paraId="6B8251A2" w14:textId="77777777" w:rsidR="00206E1F" w:rsidRPr="00A34913" w:rsidRDefault="001D0890">
      <w:pPr>
        <w:pStyle w:val="BodyText"/>
      </w:pPr>
      <w:r w:rsidRPr="00A34913">
        <w:t>Nema posebnih zahteva u pogledu performansi sistema.</w:t>
      </w:r>
    </w:p>
    <w:p w14:paraId="0182A2E6" w14:textId="77777777" w:rsidR="00206E1F" w:rsidRPr="00A34913" w:rsidRDefault="00B849B5" w:rsidP="66590842">
      <w:pPr>
        <w:pStyle w:val="Heading2"/>
      </w:pPr>
      <w:bookmarkStart w:id="66" w:name="_Toc205911899"/>
      <w:bookmarkStart w:id="67" w:name="_Toc206152086"/>
      <w:r w:rsidRPr="2FAB9B01">
        <w:rPr>
          <w:lang w:val="en-US"/>
        </w:rPr>
        <w:lastRenderedPageBreak/>
        <w:t>Zahtevi u pogledu okruženja</w:t>
      </w:r>
      <w:bookmarkEnd w:id="66"/>
      <w:bookmarkEnd w:id="67"/>
    </w:p>
    <w:p w14:paraId="0BB00C87" w14:textId="77777777" w:rsidR="00206E1F" w:rsidRPr="00A34913" w:rsidRDefault="009A291F">
      <w:pPr>
        <w:pStyle w:val="BodyText"/>
      </w:pPr>
      <w:r w:rsidRPr="00A34913">
        <w:t>Nema posebnih zahteva u pogledu okruženja</w:t>
      </w:r>
      <w:r w:rsidR="00206E1F" w:rsidRPr="00A34913">
        <w:t xml:space="preserve">. </w:t>
      </w:r>
    </w:p>
    <w:p w14:paraId="7BDD48A5" w14:textId="77777777" w:rsidR="00206E1F" w:rsidRPr="00A34913" w:rsidRDefault="00B849B5">
      <w:pPr>
        <w:pStyle w:val="Heading1"/>
      </w:pPr>
      <w:bookmarkStart w:id="68" w:name="_Toc205911900"/>
      <w:bookmarkStart w:id="69" w:name="_Toc206152087"/>
      <w:r w:rsidRPr="2FAB9B01">
        <w:rPr>
          <w:lang w:val="en-US"/>
        </w:rPr>
        <w:t>Dokumentacija</w:t>
      </w:r>
      <w:bookmarkEnd w:id="68"/>
      <w:bookmarkEnd w:id="69"/>
    </w:p>
    <w:p w14:paraId="7338D0B8" w14:textId="55F19E0E" w:rsidR="00206E1F" w:rsidRPr="00A34913" w:rsidRDefault="00967902" w:rsidP="00967902">
      <w:pPr>
        <w:pStyle w:val="BodyText"/>
      </w:pPr>
      <w:r w:rsidRPr="00A34913">
        <w:t xml:space="preserve">U ovom odeljku su opisani zahtevi u pogledu dokumentacije koju treba pripremiti za </w:t>
      </w:r>
      <w:r w:rsidR="239E035F" w:rsidRPr="00A34913">
        <w:t xml:space="preserve">CyberionAcademy </w:t>
      </w:r>
      <w:r w:rsidRPr="00A34913">
        <w:t>projekat.</w:t>
      </w:r>
    </w:p>
    <w:p w14:paraId="238B6794" w14:textId="3B319728" w:rsidR="4A95FE8F" w:rsidRPr="00A34913" w:rsidRDefault="4A95FE8F" w:rsidP="29944E5F">
      <w:pPr>
        <w:pStyle w:val="Heading2"/>
      </w:pPr>
      <w:bookmarkStart w:id="70" w:name="_Toc206152088"/>
      <w:r w:rsidRPr="00A34913">
        <w:t>Specifikacija zahteva</w:t>
      </w:r>
      <w:bookmarkEnd w:id="70"/>
    </w:p>
    <w:p w14:paraId="5D7C6903" w14:textId="4615954A" w:rsidR="4A95FE8F" w:rsidRPr="00A34913" w:rsidRDefault="4A95FE8F" w:rsidP="29944E5F">
      <w:pPr>
        <w:spacing w:before="240" w:after="240"/>
        <w:ind w:firstLine="720"/>
      </w:pPr>
      <w:r w:rsidRPr="00A34913">
        <w:t xml:space="preserve">Detaljno opisuje funkcionalne i nefunkcionalne zahteve sistema. Obuhvata korisničke uloge, </w:t>
      </w:r>
      <w:r w:rsidRPr="00A34913">
        <w:tab/>
      </w:r>
      <w:r w:rsidRPr="00A34913">
        <w:tab/>
        <w:t xml:space="preserve">funkcionalnosti kao što su prijava, upravljanje kursevima, kvizovima, podrška korisnicima, kao i tehničke </w:t>
      </w:r>
      <w:r w:rsidRPr="00A34913">
        <w:tab/>
        <w:t>zahteve u pogledu performansi, bezbednosti i kompatibilnosti.</w:t>
      </w:r>
    </w:p>
    <w:p w14:paraId="73A0255D" w14:textId="051E7B06" w:rsidR="4A95FE8F" w:rsidRPr="00A34913" w:rsidRDefault="4A95FE8F" w:rsidP="29944E5F">
      <w:pPr>
        <w:pStyle w:val="Heading2"/>
      </w:pPr>
      <w:bookmarkStart w:id="71" w:name="_Toc206152089"/>
      <w:r w:rsidRPr="00A34913">
        <w:t>Arhitekturni projekat</w:t>
      </w:r>
      <w:bookmarkEnd w:id="71"/>
    </w:p>
    <w:p w14:paraId="29054CFA" w14:textId="60AB42B9" w:rsidR="4A95FE8F" w:rsidRPr="00A34913" w:rsidRDefault="4A95FE8F" w:rsidP="7B38A959">
      <w:pPr>
        <w:spacing w:before="240" w:after="240"/>
        <w:ind w:firstLine="720"/>
      </w:pPr>
      <w:r w:rsidRPr="00A34913">
        <w:t xml:space="preserve">Predstavlja tehnički dizajn sistema. Sadrži opis arhitekture softvera, korišćenih tehnologija (.NET, React, </w:t>
      </w:r>
      <w:r w:rsidRPr="00A34913">
        <w:tab/>
        <w:t xml:space="preserve">SQL Server), kao i međuveze između komponenti sistema (frontend, backend, baza podataka). Može </w:t>
      </w:r>
      <w:r w:rsidRPr="00A34913">
        <w:tab/>
        <w:t>sadržati dijagrame koji ilustruju strukturu i tok podataka.</w:t>
      </w:r>
    </w:p>
    <w:p w14:paraId="62E0F134" w14:textId="3470ADE6" w:rsidR="4A95FE8F" w:rsidRPr="00A34913" w:rsidRDefault="4A95FE8F" w:rsidP="7B38A959">
      <w:pPr>
        <w:pStyle w:val="Heading2"/>
      </w:pPr>
      <w:bookmarkStart w:id="72" w:name="_Toc206152090"/>
      <w:r w:rsidRPr="00A34913">
        <w:t>Plan testiranja</w:t>
      </w:r>
      <w:bookmarkEnd w:id="72"/>
    </w:p>
    <w:p w14:paraId="1BF96720" w14:textId="7216596B" w:rsidR="4A95FE8F" w:rsidRPr="00A34913" w:rsidRDefault="4A95FE8F" w:rsidP="7B38A959">
      <w:pPr>
        <w:spacing w:before="240" w:after="240"/>
        <w:ind w:firstLine="720"/>
      </w:pPr>
      <w:r w:rsidRPr="00A34913">
        <w:t xml:space="preserve">Definiše kako će se testirati funkcionalnosti sistema. Uključuje strategiju testiranja, vrste testova (jedinični, </w:t>
      </w:r>
      <w:r w:rsidRPr="00A34913">
        <w:tab/>
        <w:t xml:space="preserve">integracioni, funkcionalni), alate koji će se koristiti, kao i kriterijume uspešnosti testiranja i postupke za </w:t>
      </w:r>
      <w:r w:rsidRPr="00A34913">
        <w:tab/>
        <w:t>prijavu i rešavanje grešaka.</w:t>
      </w:r>
    </w:p>
    <w:p w14:paraId="59B93932" w14:textId="5254C0AB" w:rsidR="4A95FE8F" w:rsidRPr="00A34913" w:rsidRDefault="4A95FE8F" w:rsidP="7B38A959">
      <w:pPr>
        <w:pStyle w:val="Heading2"/>
      </w:pPr>
      <w:bookmarkStart w:id="73" w:name="_Toc206152091"/>
      <w:r w:rsidRPr="00A34913">
        <w:t>Korisničko uputstvo</w:t>
      </w:r>
      <w:bookmarkEnd w:id="73"/>
    </w:p>
    <w:p w14:paraId="35E8CC17" w14:textId="5C46E56E" w:rsidR="4A95FE8F" w:rsidRPr="00A34913" w:rsidRDefault="4A95FE8F" w:rsidP="7B38A959">
      <w:pPr>
        <w:spacing w:before="240" w:after="240"/>
        <w:ind w:firstLine="720"/>
      </w:pPr>
      <w:r w:rsidRPr="00A34913">
        <w:t xml:space="preserve">Sadrži smernice i uputstva za korišćenje sistema CyberionAcademy. Obuhvata osnovne funkcionalnosti, </w:t>
      </w:r>
      <w:r w:rsidRPr="00A34913">
        <w:tab/>
        <w:t xml:space="preserve">kao što su registracija, prijava, pristup lekcijama, učestvovanje u kvizovima i izazovima, korišćenje </w:t>
      </w:r>
      <w:r w:rsidRPr="00A34913">
        <w:tab/>
        <w:t>podrške i praćenje rezultata na leaderboard-u.</w:t>
      </w:r>
    </w:p>
    <w:p w14:paraId="3324FC71" w14:textId="27BB224E" w:rsidR="72AC77C1" w:rsidRPr="00A34913" w:rsidRDefault="72AC77C1" w:rsidP="72AC77C1">
      <w:pPr>
        <w:pStyle w:val="BodyText"/>
      </w:pPr>
    </w:p>
    <w:p w14:paraId="02C8B350" w14:textId="2CAF8FD4" w:rsidR="00206E1F" w:rsidRPr="000B3C09" w:rsidRDefault="00206E1F" w:rsidP="001D0890">
      <w:pPr>
        <w:pStyle w:val="BodyText"/>
      </w:pPr>
    </w:p>
    <w:sectPr w:rsidR="00206E1F" w:rsidRPr="000B3C09">
      <w:headerReference w:type="default" r:id="rId13"/>
      <w:footerReference w:type="default" r:id="rId14"/>
      <w:headerReference w:type="first" r:id="rId15"/>
      <w:footerReference w:type="first" r:id="rId16"/>
      <w:pgSz w:w="12240" w:h="15840" w:code="1"/>
      <w:pgMar w:top="1440" w:right="1440" w:bottom="1440" w:left="144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349590" w14:textId="77777777" w:rsidR="008F12E0" w:rsidRPr="00A34913" w:rsidRDefault="008F12E0">
      <w:r w:rsidRPr="00A34913">
        <w:separator/>
      </w:r>
    </w:p>
  </w:endnote>
  <w:endnote w:type="continuationSeparator" w:id="0">
    <w:p w14:paraId="5381E8CC" w14:textId="77777777" w:rsidR="008F12E0" w:rsidRPr="00A34913" w:rsidRDefault="008F12E0">
      <w:r w:rsidRPr="00A3491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918CD" w14:textId="77777777" w:rsidR="008942D4" w:rsidRPr="00A34913" w:rsidRDefault="008942D4">
    <w:pPr>
      <w:pStyle w:val="Footer"/>
      <w:framePr w:wrap="around" w:vAnchor="text" w:hAnchor="margin" w:xAlign="right" w:y="1"/>
      <w:rPr>
        <w:rStyle w:val="PageNumber"/>
      </w:rPr>
    </w:pPr>
    <w:r w:rsidRPr="00A34913">
      <w:rPr>
        <w:rStyle w:val="PageNumber"/>
      </w:rPr>
      <w:fldChar w:fldCharType="begin"/>
    </w:r>
    <w:r w:rsidRPr="00A34913">
      <w:rPr>
        <w:rStyle w:val="PageNumber"/>
      </w:rPr>
      <w:instrText xml:space="preserve">PAGE  </w:instrText>
    </w:r>
    <w:r w:rsidRPr="00A34913">
      <w:rPr>
        <w:rStyle w:val="PageNumber"/>
      </w:rPr>
      <w:fldChar w:fldCharType="end"/>
    </w:r>
  </w:p>
  <w:p w14:paraId="39493256" w14:textId="77777777" w:rsidR="008942D4" w:rsidRPr="00A34913" w:rsidRDefault="008942D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2808"/>
      <w:gridCol w:w="4050"/>
      <w:gridCol w:w="2628"/>
    </w:tblGrid>
    <w:tr w:rsidR="008942D4" w:rsidRPr="00A34913" w14:paraId="05DD350A" w14:textId="77777777">
      <w:tc>
        <w:tcPr>
          <w:tcW w:w="2808" w:type="dxa"/>
          <w:tcBorders>
            <w:top w:val="nil"/>
            <w:left w:val="nil"/>
            <w:bottom w:val="nil"/>
            <w:right w:val="nil"/>
          </w:tcBorders>
        </w:tcPr>
        <w:p w14:paraId="0B3C4481" w14:textId="77777777" w:rsidR="008942D4" w:rsidRPr="00A34913" w:rsidRDefault="008942D4">
          <w:pPr>
            <w:ind w:right="360"/>
          </w:pPr>
          <w:r w:rsidRPr="00A34913">
            <w:t>Poverljivo</w:t>
          </w:r>
        </w:p>
      </w:tc>
      <w:tc>
        <w:tcPr>
          <w:tcW w:w="4050" w:type="dxa"/>
          <w:tcBorders>
            <w:top w:val="nil"/>
            <w:left w:val="nil"/>
            <w:bottom w:val="nil"/>
            <w:right w:val="nil"/>
          </w:tcBorders>
        </w:tcPr>
        <w:p w14:paraId="221CACAE" w14:textId="4F5BD127" w:rsidR="008942D4" w:rsidRPr="00A34913" w:rsidRDefault="008942D4">
          <w:pPr>
            <w:jc w:val="center"/>
          </w:pPr>
          <w:r w:rsidRPr="00A34913">
            <w:rPr>
              <w:rFonts w:ascii="Symbol" w:eastAsia="Symbol" w:hAnsi="Symbol" w:cs="Symbol"/>
            </w:rPr>
            <w:t>Ó</w:t>
          </w:r>
          <w:r w:rsidR="00537728" w:rsidRPr="00A34913">
            <w:t>E</w:t>
          </w:r>
          <w:r w:rsidR="005C2A33" w:rsidRPr="00A34913">
            <w:t>lHackers</w:t>
          </w:r>
          <w:r w:rsidRPr="00A34913">
            <w:t>, 20</w:t>
          </w:r>
          <w:r w:rsidR="005C2A33" w:rsidRPr="00A34913">
            <w:t>25</w:t>
          </w:r>
        </w:p>
      </w:tc>
      <w:tc>
        <w:tcPr>
          <w:tcW w:w="2628" w:type="dxa"/>
          <w:tcBorders>
            <w:top w:val="nil"/>
            <w:left w:val="nil"/>
            <w:bottom w:val="nil"/>
            <w:right w:val="nil"/>
          </w:tcBorders>
        </w:tcPr>
        <w:p w14:paraId="4119624F" w14:textId="77777777" w:rsidR="008942D4" w:rsidRPr="00A34913" w:rsidRDefault="008942D4">
          <w:pPr>
            <w:jc w:val="right"/>
          </w:pPr>
          <w:r w:rsidRPr="00A34913">
            <w:t xml:space="preserve">Strana </w:t>
          </w:r>
          <w:r w:rsidRPr="00A34913">
            <w:rPr>
              <w:rStyle w:val="PageNumber"/>
            </w:rPr>
            <w:fldChar w:fldCharType="begin"/>
          </w:r>
          <w:r w:rsidRPr="00A34913">
            <w:rPr>
              <w:rStyle w:val="PageNumber"/>
            </w:rPr>
            <w:instrText xml:space="preserve"> PAGE </w:instrText>
          </w:r>
          <w:r w:rsidRPr="00A34913">
            <w:rPr>
              <w:rStyle w:val="PageNumber"/>
            </w:rPr>
            <w:fldChar w:fldCharType="separate"/>
          </w:r>
          <w:r w:rsidR="00AD4051" w:rsidRPr="00A34913">
            <w:rPr>
              <w:rStyle w:val="PageNumber"/>
            </w:rPr>
            <w:t>7</w:t>
          </w:r>
          <w:r w:rsidRPr="00A34913">
            <w:rPr>
              <w:rStyle w:val="PageNumber"/>
            </w:rPr>
            <w:fldChar w:fldCharType="end"/>
          </w:r>
          <w:r w:rsidRPr="00A34913">
            <w:rPr>
              <w:rStyle w:val="PageNumber"/>
            </w:rPr>
            <w:t xml:space="preserve"> od </w:t>
          </w:r>
          <w:r w:rsidR="0024593F" w:rsidRPr="00A34913">
            <w:rPr>
              <w:rStyle w:val="PageNumber"/>
            </w:rPr>
            <w:fldChar w:fldCharType="begin"/>
          </w:r>
          <w:r w:rsidR="0024593F" w:rsidRPr="00A34913">
            <w:rPr>
              <w:rStyle w:val="PageNumber"/>
            </w:rPr>
            <w:instrText xml:space="preserve"> NUMPAGES  \* MERGEFORMAT </w:instrText>
          </w:r>
          <w:r w:rsidR="0024593F" w:rsidRPr="00A34913">
            <w:rPr>
              <w:rStyle w:val="PageNumber"/>
            </w:rPr>
            <w:fldChar w:fldCharType="separate"/>
          </w:r>
          <w:r w:rsidR="00AD4051" w:rsidRPr="00A34913">
            <w:rPr>
              <w:rStyle w:val="PageNumber"/>
            </w:rPr>
            <w:t>12</w:t>
          </w:r>
          <w:r w:rsidR="0024593F" w:rsidRPr="00A34913">
            <w:rPr>
              <w:rStyle w:val="PageNumber"/>
            </w:rPr>
            <w:fldChar w:fldCharType="end"/>
          </w:r>
        </w:p>
      </w:tc>
    </w:tr>
  </w:tbl>
  <w:p w14:paraId="124866ED" w14:textId="77777777" w:rsidR="008942D4" w:rsidRPr="00A34913" w:rsidRDefault="008942D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12C7C" w14:textId="77777777" w:rsidR="008942D4" w:rsidRPr="00A34913" w:rsidRDefault="008942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97E7DE" w14:textId="77777777" w:rsidR="008F12E0" w:rsidRPr="00A34913" w:rsidRDefault="008F12E0">
      <w:r w:rsidRPr="00A34913">
        <w:separator/>
      </w:r>
    </w:p>
  </w:footnote>
  <w:footnote w:type="continuationSeparator" w:id="0">
    <w:p w14:paraId="2DB5BD73" w14:textId="77777777" w:rsidR="008F12E0" w:rsidRPr="00A34913" w:rsidRDefault="008F12E0">
      <w:r w:rsidRPr="00A34913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9E894" w14:textId="77777777" w:rsidR="008942D4" w:rsidRPr="00A34913" w:rsidRDefault="008942D4">
    <w:pPr>
      <w:rPr>
        <w:sz w:val="24"/>
      </w:rPr>
    </w:pPr>
  </w:p>
  <w:p w14:paraId="1B6C49C3" w14:textId="77777777" w:rsidR="008942D4" w:rsidRPr="00A34913" w:rsidRDefault="008942D4">
    <w:pPr>
      <w:pBdr>
        <w:top w:val="single" w:sz="6" w:space="1" w:color="auto"/>
      </w:pBdr>
      <w:rPr>
        <w:sz w:val="24"/>
      </w:rPr>
    </w:pPr>
  </w:p>
  <w:p w14:paraId="24568912" w14:textId="34FB472D" w:rsidR="008942D4" w:rsidRPr="00A34913" w:rsidRDefault="005F3674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r w:rsidRPr="00A34913">
      <w:rPr>
        <w:rFonts w:ascii="Arial" w:hAnsi="Arial"/>
        <w:b/>
        <w:sz w:val="36"/>
      </w:rPr>
      <w:t>E</w:t>
    </w:r>
    <w:r w:rsidR="00736ED4" w:rsidRPr="00A34913">
      <w:rPr>
        <w:rFonts w:ascii="Arial" w:hAnsi="Arial"/>
        <w:b/>
        <w:sz w:val="36"/>
      </w:rPr>
      <w:t>lHackers</w:t>
    </w:r>
  </w:p>
  <w:p w14:paraId="26D5391A" w14:textId="77777777" w:rsidR="008942D4" w:rsidRPr="00A34913" w:rsidRDefault="008942D4">
    <w:pPr>
      <w:pBdr>
        <w:bottom w:val="single" w:sz="6" w:space="1" w:color="auto"/>
      </w:pBdr>
      <w:jc w:val="right"/>
      <w:rPr>
        <w:sz w:val="24"/>
      </w:rPr>
    </w:pPr>
  </w:p>
  <w:p w14:paraId="5CFC71CF" w14:textId="77777777" w:rsidR="008942D4" w:rsidRPr="00A34913" w:rsidRDefault="008942D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8942D4" w:rsidRPr="00A34913" w14:paraId="0B02F3EF" w14:textId="77777777">
      <w:tc>
        <w:tcPr>
          <w:tcW w:w="6379" w:type="dxa"/>
        </w:tcPr>
        <w:p w14:paraId="15E898AD" w14:textId="09D9EB7E" w:rsidR="008942D4" w:rsidRPr="00A34913" w:rsidRDefault="00D03C48">
          <w:r w:rsidRPr="00A34913">
            <w:t>Cybe</w:t>
          </w:r>
          <w:r w:rsidR="00537728" w:rsidRPr="00A34913">
            <w:t>rionAcademy</w:t>
          </w:r>
        </w:p>
      </w:tc>
      <w:tc>
        <w:tcPr>
          <w:tcW w:w="3179" w:type="dxa"/>
        </w:tcPr>
        <w:p w14:paraId="1735EE48" w14:textId="77777777" w:rsidR="008942D4" w:rsidRPr="00A34913" w:rsidRDefault="008942D4">
          <w:pPr>
            <w:tabs>
              <w:tab w:val="left" w:pos="1135"/>
            </w:tabs>
            <w:spacing w:before="40"/>
            <w:ind w:right="68"/>
          </w:pPr>
          <w:r w:rsidRPr="00A34913">
            <w:t xml:space="preserve">  Verzija:           1.0</w:t>
          </w:r>
        </w:p>
      </w:tc>
    </w:tr>
    <w:tr w:rsidR="008942D4" w:rsidRPr="00A34913" w14:paraId="4F49CE93" w14:textId="77777777">
      <w:tc>
        <w:tcPr>
          <w:tcW w:w="6379" w:type="dxa"/>
        </w:tcPr>
        <w:p w14:paraId="0B54DF02" w14:textId="77777777" w:rsidR="008942D4" w:rsidRPr="00A34913" w:rsidRDefault="008942D4">
          <w:r w:rsidRPr="00A34913">
            <w:t>Vizija sistema</w:t>
          </w:r>
        </w:p>
      </w:tc>
      <w:tc>
        <w:tcPr>
          <w:tcW w:w="3179" w:type="dxa"/>
        </w:tcPr>
        <w:p w14:paraId="51FC18A2" w14:textId="041F47E4" w:rsidR="008942D4" w:rsidRPr="00A34913" w:rsidRDefault="008942D4">
          <w:r w:rsidRPr="00A34913">
            <w:t xml:space="preserve">  Datum:  1</w:t>
          </w:r>
          <w:r w:rsidR="00537728" w:rsidRPr="00A34913">
            <w:t>1</w:t>
          </w:r>
          <w:r w:rsidRPr="00A34913">
            <w:t>.0</w:t>
          </w:r>
          <w:r w:rsidR="00537728" w:rsidRPr="00A34913">
            <w:t>8</w:t>
          </w:r>
          <w:r w:rsidRPr="00A34913">
            <w:t>.20</w:t>
          </w:r>
          <w:r w:rsidR="00537728" w:rsidRPr="00A34913">
            <w:t>25</w:t>
          </w:r>
          <w:r w:rsidRPr="00A34913">
            <w:t>. god.</w:t>
          </w:r>
        </w:p>
      </w:tc>
    </w:tr>
    <w:tr w:rsidR="008942D4" w:rsidRPr="00A34913" w14:paraId="15B7859C" w14:textId="77777777">
      <w:tc>
        <w:tcPr>
          <w:tcW w:w="9558" w:type="dxa"/>
          <w:gridSpan w:val="2"/>
        </w:tcPr>
        <w:p w14:paraId="5D86C16E" w14:textId="23082062" w:rsidR="008942D4" w:rsidRPr="00A34913" w:rsidRDefault="008942D4">
          <w:r w:rsidRPr="00A34913">
            <w:t>SWE-</w:t>
          </w:r>
          <w:r w:rsidR="00085A49" w:rsidRPr="00A34913">
            <w:t>CyberionAcademy</w:t>
          </w:r>
          <w:r w:rsidRPr="00A34913">
            <w:t>-0</w:t>
          </w:r>
          <w:r w:rsidR="00FF0EFC" w:rsidRPr="00A34913">
            <w:t>2</w:t>
          </w:r>
        </w:p>
      </w:tc>
    </w:tr>
  </w:tbl>
  <w:p w14:paraId="3C8D73AF" w14:textId="77777777" w:rsidR="008942D4" w:rsidRPr="00A34913" w:rsidRDefault="008942D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EB961B" w14:textId="77777777" w:rsidR="008942D4" w:rsidRPr="00A34913" w:rsidRDefault="008942D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CE8E716"/>
    <w:lvl w:ilvl="0">
      <w:start w:val="1"/>
      <w:numFmt w:val="decimal"/>
      <w:lvlText w:val="%1."/>
      <w:legacy w:legacy="1" w:legacySpace="144" w:legacyIndent="720"/>
      <w:lvlJc w:val="left"/>
      <w:pPr>
        <w:ind w:left="720" w:hanging="720"/>
      </w:pPr>
    </w:lvl>
    <w:lvl w:ilvl="1">
      <w:start w:val="1"/>
      <w:numFmt w:val="decimal"/>
      <w:lvlText w:val="%1.%2"/>
      <w:legacy w:legacy="1" w:legacySpace="144" w:legacyIndent="720"/>
      <w:lvlJc w:val="left"/>
      <w:pPr>
        <w:ind w:left="720" w:hanging="720"/>
      </w:pPr>
    </w:lvl>
    <w:lvl w:ilvl="2">
      <w:start w:val="1"/>
      <w:numFmt w:val="decimal"/>
      <w:lvlText w:val="%1.%2.%3"/>
      <w:legacy w:legacy="1" w:legacySpace="144" w:legacyIndent="720"/>
      <w:lvlJc w:val="left"/>
      <w:pPr>
        <w:ind w:left="720" w:hanging="720"/>
      </w:pPr>
    </w:lvl>
    <w:lvl w:ilvl="3">
      <w:start w:val="1"/>
      <w:numFmt w:val="decimal"/>
      <w:lvlText w:val="%1.%2.%3.%4"/>
      <w:legacy w:legacy="1" w:legacySpace="144" w:legacyIndent="720"/>
      <w:lvlJc w:val="left"/>
      <w:pPr>
        <w:ind w:left="720" w:hanging="720"/>
      </w:pPr>
    </w:lvl>
    <w:lvl w:ilvl="4">
      <w:start w:val="1"/>
      <w:numFmt w:val="decimal"/>
      <w:lvlText w:val="%1.%2.%3.%4.%5"/>
      <w:legacy w:legacy="1" w:legacySpace="144" w:legacyIndent="0"/>
      <w:lvlJc w:val="left"/>
    </w:lvl>
    <w:lvl w:ilvl="5">
      <w:start w:val="1"/>
      <w:numFmt w:val="decimal"/>
      <w:lvlText w:val="%1.%2.%3.%4.%5.%6"/>
      <w:legacy w:legacy="1" w:legacySpace="144" w:legacyIndent="0"/>
      <w:lvlJc w:val="left"/>
    </w:lvl>
    <w:lvl w:ilvl="6">
      <w:start w:val="1"/>
      <w:numFmt w:val="decimal"/>
      <w:lvlText w:val="%1.%2.%3.%4.%5.%6.%7"/>
      <w:legacy w:legacy="1" w:legacySpace="144" w:legacyIndent="0"/>
      <w:lvlJc w:val="left"/>
    </w:lvl>
    <w:lvl w:ilvl="7">
      <w:start w:val="1"/>
      <w:numFmt w:val="decimal"/>
      <w:lvlText w:val="%1.%2.%3.%4.%5.%6.%7.%8"/>
      <w:legacy w:legacy="1" w:legacySpace="144" w:legacyIndent="0"/>
      <w:lvlJc w:val="left"/>
    </w:lvl>
    <w:lvl w:ilvl="8">
      <w:start w:val="1"/>
      <w:numFmt w:val="decimal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15E1E6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D897E59"/>
    <w:multiLevelType w:val="hybridMultilevel"/>
    <w:tmpl w:val="BAC21A4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648782D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18040BC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8D257A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1AEAD003"/>
    <w:multiLevelType w:val="multilevel"/>
    <w:tmpl w:val="FFFFFFFF"/>
    <w:lvl w:ilvl="0">
      <w:start w:val="1"/>
      <w:numFmt w:val="decimal"/>
      <w:lvlText w:val="%1."/>
      <w:lvlJc w:val="left"/>
      <w:pPr>
        <w:ind w:left="1440" w:hanging="720"/>
      </w:p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1C965BB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08371BD"/>
    <w:multiLevelType w:val="singleLevel"/>
    <w:tmpl w:val="5442C4B8"/>
    <w:lvl w:ilvl="0">
      <w:start w:val="3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0" w15:restartNumberingAfterBreak="0">
    <w:nsid w:val="25258396"/>
    <w:multiLevelType w:val="hybridMultilevel"/>
    <w:tmpl w:val="FFFFFFFF"/>
    <w:lvl w:ilvl="0" w:tplc="0AFCA23C">
      <w:start w:val="1"/>
      <w:numFmt w:val="decimal"/>
      <w:lvlText w:val="%1."/>
      <w:lvlJc w:val="left"/>
      <w:pPr>
        <w:ind w:left="720" w:hanging="360"/>
      </w:pPr>
    </w:lvl>
    <w:lvl w:ilvl="1" w:tplc="41943F1A">
      <w:start w:val="1"/>
      <w:numFmt w:val="lowerLetter"/>
      <w:lvlText w:val="%2."/>
      <w:lvlJc w:val="left"/>
      <w:pPr>
        <w:ind w:left="1440" w:hanging="360"/>
      </w:pPr>
    </w:lvl>
    <w:lvl w:ilvl="2" w:tplc="1204A7E4">
      <w:start w:val="1"/>
      <w:numFmt w:val="lowerRoman"/>
      <w:lvlText w:val="%3."/>
      <w:lvlJc w:val="right"/>
      <w:pPr>
        <w:ind w:left="2160" w:hanging="180"/>
      </w:pPr>
    </w:lvl>
    <w:lvl w:ilvl="3" w:tplc="52887BF0">
      <w:start w:val="1"/>
      <w:numFmt w:val="decimal"/>
      <w:lvlText w:val="%4."/>
      <w:lvlJc w:val="left"/>
      <w:pPr>
        <w:ind w:left="2880" w:hanging="360"/>
      </w:pPr>
    </w:lvl>
    <w:lvl w:ilvl="4" w:tplc="383CE260">
      <w:start w:val="1"/>
      <w:numFmt w:val="lowerLetter"/>
      <w:lvlText w:val="%5."/>
      <w:lvlJc w:val="left"/>
      <w:pPr>
        <w:ind w:left="3600" w:hanging="360"/>
      </w:pPr>
    </w:lvl>
    <w:lvl w:ilvl="5" w:tplc="0D643160">
      <w:start w:val="1"/>
      <w:numFmt w:val="lowerRoman"/>
      <w:lvlText w:val="%6."/>
      <w:lvlJc w:val="right"/>
      <w:pPr>
        <w:ind w:left="4320" w:hanging="180"/>
      </w:pPr>
    </w:lvl>
    <w:lvl w:ilvl="6" w:tplc="93B03674">
      <w:start w:val="1"/>
      <w:numFmt w:val="decimal"/>
      <w:lvlText w:val="%7."/>
      <w:lvlJc w:val="left"/>
      <w:pPr>
        <w:ind w:left="5040" w:hanging="360"/>
      </w:pPr>
    </w:lvl>
    <w:lvl w:ilvl="7" w:tplc="8E48E640">
      <w:start w:val="1"/>
      <w:numFmt w:val="lowerLetter"/>
      <w:lvlText w:val="%8."/>
      <w:lvlJc w:val="left"/>
      <w:pPr>
        <w:ind w:left="5760" w:hanging="360"/>
      </w:pPr>
    </w:lvl>
    <w:lvl w:ilvl="8" w:tplc="A402647C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81F96D"/>
    <w:multiLevelType w:val="hybridMultilevel"/>
    <w:tmpl w:val="884E9082"/>
    <w:lvl w:ilvl="0" w:tplc="5E0AFB2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E74DC5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6D689D7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7224F8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6A6118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46C770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0244E4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C99E328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ECBC693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709478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4046"/>
        </w:tabs>
        <w:ind w:left="4046" w:hanging="360"/>
      </w:pPr>
      <w:rPr>
        <w:rFonts w:ascii="Symbol" w:hAnsi="Symbol" w:hint="default"/>
      </w:rPr>
    </w:lvl>
  </w:abstractNum>
  <w:abstractNum w:abstractNumId="13" w15:restartNumberingAfterBreak="0">
    <w:nsid w:val="2A134E0D"/>
    <w:multiLevelType w:val="singleLevel"/>
    <w:tmpl w:val="2EA4D640"/>
    <w:lvl w:ilvl="0">
      <w:start w:val="3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4" w15:restartNumberingAfterBreak="0">
    <w:nsid w:val="31CD4C10"/>
    <w:multiLevelType w:val="singleLevel"/>
    <w:tmpl w:val="67942FBA"/>
    <w:lvl w:ilvl="0">
      <w:start w:val="3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5" w15:restartNumberingAfterBreak="0">
    <w:nsid w:val="3FE325F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44187E8C"/>
    <w:multiLevelType w:val="hybridMultilevel"/>
    <w:tmpl w:val="15141870"/>
    <w:lvl w:ilvl="0" w:tplc="081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81A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81A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81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81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81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81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81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81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36E6231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8" w15:restartNumberingAfterBreak="0">
    <w:nsid w:val="584ABC14"/>
    <w:multiLevelType w:val="hybridMultilevel"/>
    <w:tmpl w:val="FFFFFFFF"/>
    <w:lvl w:ilvl="0" w:tplc="8D849FD8">
      <w:start w:val="1"/>
      <w:numFmt w:val="bullet"/>
      <w:lvlText w:val="·"/>
      <w:lvlJc w:val="left"/>
      <w:pPr>
        <w:ind w:left="1080" w:hanging="360"/>
      </w:pPr>
      <w:rPr>
        <w:rFonts w:ascii="Symbol" w:hAnsi="Symbol" w:hint="default"/>
      </w:rPr>
    </w:lvl>
    <w:lvl w:ilvl="1" w:tplc="BBA8AF0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BF661E2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A367E3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620E33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1604F41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75AE006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0A4802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8CE822D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89D5412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" w15:restartNumberingAfterBreak="0">
    <w:nsid w:val="5BCC62C2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62E94878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2" w15:restartNumberingAfterBreak="0">
    <w:nsid w:val="675A182F"/>
    <w:multiLevelType w:val="hybridMultilevel"/>
    <w:tmpl w:val="FFFFFFFF"/>
    <w:lvl w:ilvl="0" w:tplc="453A0FC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91BAFD6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D4403AC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B37C09C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ACEA241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9CCCE16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860A98A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8E8A07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C52A65E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F973B35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4" w15:restartNumberingAfterBreak="0">
    <w:nsid w:val="6FAD17FE"/>
    <w:multiLevelType w:val="singleLevel"/>
    <w:tmpl w:val="2CF284F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</w:abstractNum>
  <w:abstractNum w:abstractNumId="25" w15:restartNumberingAfterBreak="0">
    <w:nsid w:val="7AC953DF"/>
    <w:multiLevelType w:val="multilevel"/>
    <w:tmpl w:val="FFFFFFFF"/>
    <w:lvl w:ilvl="0">
      <w:start w:val="1"/>
      <w:numFmt w:val="decimal"/>
      <w:pStyle w:val="Heading1"/>
      <w:lvlText w:val="%1."/>
      <w:legacy w:legacy="1" w:legacySpace="144" w:legacyIndent="720"/>
      <w:lvlJc w:val="left"/>
      <w:pPr>
        <w:ind w:left="720" w:hanging="720"/>
      </w:pPr>
    </w:lvl>
    <w:lvl w:ilvl="1">
      <w:start w:val="1"/>
      <w:numFmt w:val="decimal"/>
      <w:pStyle w:val="Heading2"/>
      <w:lvlText w:val="%1.%2"/>
      <w:legacy w:legacy="1" w:legacySpace="144" w:legacyIndent="720"/>
      <w:lvlJc w:val="left"/>
      <w:pPr>
        <w:ind w:left="720" w:hanging="720"/>
      </w:pPr>
    </w:lvl>
    <w:lvl w:ilvl="2">
      <w:start w:val="1"/>
      <w:numFmt w:val="decimal"/>
      <w:pStyle w:val="Heading3"/>
      <w:lvlText w:val="%1.%2.%3"/>
      <w:legacy w:legacy="1" w:legacySpace="144" w:legacyIndent="720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egacy w:legacy="1" w:legacySpace="144" w:legacyIndent="720"/>
      <w:lvlJc w:val="left"/>
      <w:pPr>
        <w:ind w:left="720" w:hanging="720"/>
      </w:pPr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num w:numId="1" w16cid:durableId="990521652">
    <w:abstractNumId w:val="0"/>
  </w:num>
  <w:num w:numId="2" w16cid:durableId="676620743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 w16cid:durableId="1085998812">
    <w:abstractNumId w:val="20"/>
  </w:num>
  <w:num w:numId="4" w16cid:durableId="615988900">
    <w:abstractNumId w:val="25"/>
  </w:num>
  <w:num w:numId="5" w16cid:durableId="658777072">
    <w:abstractNumId w:val="23"/>
  </w:num>
  <w:num w:numId="6" w16cid:durableId="2071265878">
    <w:abstractNumId w:val="25"/>
  </w:num>
  <w:num w:numId="7" w16cid:durableId="660277407">
    <w:abstractNumId w:val="14"/>
  </w:num>
  <w:num w:numId="8" w16cid:durableId="804785202">
    <w:abstractNumId w:val="9"/>
  </w:num>
  <w:num w:numId="9" w16cid:durableId="2080054106">
    <w:abstractNumId w:val="13"/>
  </w:num>
  <w:num w:numId="10" w16cid:durableId="1314289288">
    <w:abstractNumId w:val="2"/>
  </w:num>
  <w:num w:numId="11" w16cid:durableId="2051294645">
    <w:abstractNumId w:val="8"/>
  </w:num>
  <w:num w:numId="12" w16cid:durableId="617418034">
    <w:abstractNumId w:val="25"/>
  </w:num>
  <w:num w:numId="13" w16cid:durableId="1090933446">
    <w:abstractNumId w:val="25"/>
  </w:num>
  <w:num w:numId="14" w16cid:durableId="240411036">
    <w:abstractNumId w:val="5"/>
  </w:num>
  <w:num w:numId="15" w16cid:durableId="2017803468">
    <w:abstractNumId w:val="12"/>
  </w:num>
  <w:num w:numId="16" w16cid:durableId="2109809777">
    <w:abstractNumId w:val="15"/>
  </w:num>
  <w:num w:numId="17" w16cid:durableId="1437600746">
    <w:abstractNumId w:val="4"/>
  </w:num>
  <w:num w:numId="18" w16cid:durableId="436216801">
    <w:abstractNumId w:val="6"/>
  </w:num>
  <w:num w:numId="19" w16cid:durableId="1143931956">
    <w:abstractNumId w:val="19"/>
  </w:num>
  <w:num w:numId="20" w16cid:durableId="1372457184">
    <w:abstractNumId w:val="25"/>
  </w:num>
  <w:num w:numId="21" w16cid:durableId="320623357">
    <w:abstractNumId w:val="25"/>
  </w:num>
  <w:num w:numId="22" w16cid:durableId="1809543722">
    <w:abstractNumId w:val="21"/>
  </w:num>
  <w:num w:numId="23" w16cid:durableId="208879624">
    <w:abstractNumId w:val="24"/>
  </w:num>
  <w:num w:numId="24" w16cid:durableId="1292516742">
    <w:abstractNumId w:val="17"/>
  </w:num>
  <w:num w:numId="25" w16cid:durableId="1406293006">
    <w:abstractNumId w:val="16"/>
  </w:num>
  <w:num w:numId="26" w16cid:durableId="1731614574">
    <w:abstractNumId w:val="18"/>
  </w:num>
  <w:num w:numId="27" w16cid:durableId="1406950003">
    <w:abstractNumId w:val="7"/>
  </w:num>
  <w:num w:numId="28" w16cid:durableId="27800267">
    <w:abstractNumId w:val="22"/>
  </w:num>
  <w:num w:numId="29" w16cid:durableId="145556738">
    <w:abstractNumId w:val="10"/>
  </w:num>
  <w:num w:numId="30" w16cid:durableId="236089387">
    <w:abstractNumId w:val="11"/>
  </w:num>
  <w:num w:numId="31" w16cid:durableId="14590602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72D3"/>
    <w:rsid w:val="00000733"/>
    <w:rsid w:val="00002214"/>
    <w:rsid w:val="00015DEE"/>
    <w:rsid w:val="00023AFF"/>
    <w:rsid w:val="00024C82"/>
    <w:rsid w:val="00026803"/>
    <w:rsid w:val="00026D3C"/>
    <w:rsid w:val="00027005"/>
    <w:rsid w:val="00032D87"/>
    <w:rsid w:val="00032FF1"/>
    <w:rsid w:val="0003349C"/>
    <w:rsid w:val="000340A2"/>
    <w:rsid w:val="000346D2"/>
    <w:rsid w:val="00035EA2"/>
    <w:rsid w:val="00036B2A"/>
    <w:rsid w:val="00042899"/>
    <w:rsid w:val="00045B01"/>
    <w:rsid w:val="000461EE"/>
    <w:rsid w:val="00050640"/>
    <w:rsid w:val="000521A9"/>
    <w:rsid w:val="00055A9C"/>
    <w:rsid w:val="00056A62"/>
    <w:rsid w:val="00060408"/>
    <w:rsid w:val="00063D57"/>
    <w:rsid w:val="00066A5C"/>
    <w:rsid w:val="0007505F"/>
    <w:rsid w:val="000755F4"/>
    <w:rsid w:val="000759C3"/>
    <w:rsid w:val="0007746B"/>
    <w:rsid w:val="000817C9"/>
    <w:rsid w:val="00085A49"/>
    <w:rsid w:val="000875BB"/>
    <w:rsid w:val="00087944"/>
    <w:rsid w:val="00091FC6"/>
    <w:rsid w:val="000923C5"/>
    <w:rsid w:val="00093293"/>
    <w:rsid w:val="00093449"/>
    <w:rsid w:val="00093E32"/>
    <w:rsid w:val="00097F43"/>
    <w:rsid w:val="000A0798"/>
    <w:rsid w:val="000A240D"/>
    <w:rsid w:val="000A2E2C"/>
    <w:rsid w:val="000A74E0"/>
    <w:rsid w:val="000B0E75"/>
    <w:rsid w:val="000B1BF1"/>
    <w:rsid w:val="000B2169"/>
    <w:rsid w:val="000B2A1F"/>
    <w:rsid w:val="000B3C09"/>
    <w:rsid w:val="000C3A76"/>
    <w:rsid w:val="000C5399"/>
    <w:rsid w:val="000D0961"/>
    <w:rsid w:val="000D2D92"/>
    <w:rsid w:val="000D6B77"/>
    <w:rsid w:val="000E10BF"/>
    <w:rsid w:val="000E3E37"/>
    <w:rsid w:val="000E72D4"/>
    <w:rsid w:val="000F0ED2"/>
    <w:rsid w:val="000F3964"/>
    <w:rsid w:val="000F41CC"/>
    <w:rsid w:val="000F5A1C"/>
    <w:rsid w:val="0010101E"/>
    <w:rsid w:val="0011203B"/>
    <w:rsid w:val="001136B8"/>
    <w:rsid w:val="00116E26"/>
    <w:rsid w:val="001179CF"/>
    <w:rsid w:val="00120151"/>
    <w:rsid w:val="0013157C"/>
    <w:rsid w:val="00132F9C"/>
    <w:rsid w:val="00133640"/>
    <w:rsid w:val="00135DF9"/>
    <w:rsid w:val="00143087"/>
    <w:rsid w:val="0014657B"/>
    <w:rsid w:val="00147CA9"/>
    <w:rsid w:val="001502FF"/>
    <w:rsid w:val="00150CC1"/>
    <w:rsid w:val="00153654"/>
    <w:rsid w:val="001550A3"/>
    <w:rsid w:val="00156016"/>
    <w:rsid w:val="00157D27"/>
    <w:rsid w:val="0016253C"/>
    <w:rsid w:val="00163D8A"/>
    <w:rsid w:val="00164C86"/>
    <w:rsid w:val="00165063"/>
    <w:rsid w:val="001657DA"/>
    <w:rsid w:val="00166B10"/>
    <w:rsid w:val="001706BF"/>
    <w:rsid w:val="00172328"/>
    <w:rsid w:val="00172928"/>
    <w:rsid w:val="001732E9"/>
    <w:rsid w:val="0018350F"/>
    <w:rsid w:val="001836A0"/>
    <w:rsid w:val="0018668F"/>
    <w:rsid w:val="00190105"/>
    <w:rsid w:val="001918C5"/>
    <w:rsid w:val="00192C7F"/>
    <w:rsid w:val="001930B6"/>
    <w:rsid w:val="001934AD"/>
    <w:rsid w:val="00193CBF"/>
    <w:rsid w:val="001971A1"/>
    <w:rsid w:val="00197F5B"/>
    <w:rsid w:val="001A620D"/>
    <w:rsid w:val="001A6466"/>
    <w:rsid w:val="001A73CE"/>
    <w:rsid w:val="001B0540"/>
    <w:rsid w:val="001B2888"/>
    <w:rsid w:val="001B3E61"/>
    <w:rsid w:val="001B6449"/>
    <w:rsid w:val="001C0A36"/>
    <w:rsid w:val="001C0F3D"/>
    <w:rsid w:val="001C3563"/>
    <w:rsid w:val="001C3E14"/>
    <w:rsid w:val="001C7387"/>
    <w:rsid w:val="001C7BCE"/>
    <w:rsid w:val="001D0890"/>
    <w:rsid w:val="001D10CC"/>
    <w:rsid w:val="001D1E87"/>
    <w:rsid w:val="001D219D"/>
    <w:rsid w:val="001D4482"/>
    <w:rsid w:val="001D48EF"/>
    <w:rsid w:val="001D4E62"/>
    <w:rsid w:val="001D6988"/>
    <w:rsid w:val="001D7BEB"/>
    <w:rsid w:val="001E1C48"/>
    <w:rsid w:val="001E61FB"/>
    <w:rsid w:val="001F426C"/>
    <w:rsid w:val="001F663F"/>
    <w:rsid w:val="001F7D36"/>
    <w:rsid w:val="00206E1F"/>
    <w:rsid w:val="00213FDE"/>
    <w:rsid w:val="002160C1"/>
    <w:rsid w:val="0022387C"/>
    <w:rsid w:val="0022644D"/>
    <w:rsid w:val="002308D6"/>
    <w:rsid w:val="002322FB"/>
    <w:rsid w:val="00233A4D"/>
    <w:rsid w:val="00236198"/>
    <w:rsid w:val="00237201"/>
    <w:rsid w:val="0024593F"/>
    <w:rsid w:val="00245C52"/>
    <w:rsid w:val="00253FB7"/>
    <w:rsid w:val="00254CBE"/>
    <w:rsid w:val="00262FEE"/>
    <w:rsid w:val="00263ECC"/>
    <w:rsid w:val="00264C4D"/>
    <w:rsid w:val="00270678"/>
    <w:rsid w:val="002745E9"/>
    <w:rsid w:val="002747BB"/>
    <w:rsid w:val="002757F1"/>
    <w:rsid w:val="00284C28"/>
    <w:rsid w:val="00284DC1"/>
    <w:rsid w:val="00291F72"/>
    <w:rsid w:val="002922C4"/>
    <w:rsid w:val="00293E01"/>
    <w:rsid w:val="002956CB"/>
    <w:rsid w:val="002A0172"/>
    <w:rsid w:val="002A1D82"/>
    <w:rsid w:val="002A1DE9"/>
    <w:rsid w:val="002A29F4"/>
    <w:rsid w:val="002A5E27"/>
    <w:rsid w:val="002A6183"/>
    <w:rsid w:val="002A7A2F"/>
    <w:rsid w:val="002B2517"/>
    <w:rsid w:val="002B2B8D"/>
    <w:rsid w:val="002B3EFD"/>
    <w:rsid w:val="002C518B"/>
    <w:rsid w:val="002C7751"/>
    <w:rsid w:val="002D0566"/>
    <w:rsid w:val="002D35DE"/>
    <w:rsid w:val="002D4980"/>
    <w:rsid w:val="002D5541"/>
    <w:rsid w:val="002E187B"/>
    <w:rsid w:val="002E2545"/>
    <w:rsid w:val="002E5094"/>
    <w:rsid w:val="002E5D32"/>
    <w:rsid w:val="002F384E"/>
    <w:rsid w:val="002F42E6"/>
    <w:rsid w:val="002F4699"/>
    <w:rsid w:val="00301AD3"/>
    <w:rsid w:val="00303065"/>
    <w:rsid w:val="00304124"/>
    <w:rsid w:val="003173C6"/>
    <w:rsid w:val="00324E06"/>
    <w:rsid w:val="00331365"/>
    <w:rsid w:val="003356F6"/>
    <w:rsid w:val="00335A54"/>
    <w:rsid w:val="003372D3"/>
    <w:rsid w:val="00342EBB"/>
    <w:rsid w:val="00343E0D"/>
    <w:rsid w:val="003460C7"/>
    <w:rsid w:val="00347321"/>
    <w:rsid w:val="00350775"/>
    <w:rsid w:val="00354048"/>
    <w:rsid w:val="003566F4"/>
    <w:rsid w:val="003575C4"/>
    <w:rsid w:val="00360F90"/>
    <w:rsid w:val="003651D6"/>
    <w:rsid w:val="0036601E"/>
    <w:rsid w:val="00366AA4"/>
    <w:rsid w:val="00366F1A"/>
    <w:rsid w:val="00367C3A"/>
    <w:rsid w:val="00373035"/>
    <w:rsid w:val="0038252F"/>
    <w:rsid w:val="003846D6"/>
    <w:rsid w:val="00384EC7"/>
    <w:rsid w:val="003860D3"/>
    <w:rsid w:val="003901C9"/>
    <w:rsid w:val="0039103B"/>
    <w:rsid w:val="00394318"/>
    <w:rsid w:val="00394FA1"/>
    <w:rsid w:val="0039669E"/>
    <w:rsid w:val="00397CB0"/>
    <w:rsid w:val="00397D1C"/>
    <w:rsid w:val="003A1429"/>
    <w:rsid w:val="003A362F"/>
    <w:rsid w:val="003A45CF"/>
    <w:rsid w:val="003A48A9"/>
    <w:rsid w:val="003A4999"/>
    <w:rsid w:val="003A6ECB"/>
    <w:rsid w:val="003B082D"/>
    <w:rsid w:val="003B0906"/>
    <w:rsid w:val="003B1702"/>
    <w:rsid w:val="003B221D"/>
    <w:rsid w:val="003B2441"/>
    <w:rsid w:val="003B2788"/>
    <w:rsid w:val="003B2904"/>
    <w:rsid w:val="003B7275"/>
    <w:rsid w:val="003C4081"/>
    <w:rsid w:val="003C4648"/>
    <w:rsid w:val="003C511C"/>
    <w:rsid w:val="003C5124"/>
    <w:rsid w:val="003C737D"/>
    <w:rsid w:val="003E0A4A"/>
    <w:rsid w:val="003E48F8"/>
    <w:rsid w:val="003F07E8"/>
    <w:rsid w:val="003F2C1F"/>
    <w:rsid w:val="0040115A"/>
    <w:rsid w:val="00406223"/>
    <w:rsid w:val="00410630"/>
    <w:rsid w:val="00410F5F"/>
    <w:rsid w:val="0041597A"/>
    <w:rsid w:val="00421A17"/>
    <w:rsid w:val="00425F66"/>
    <w:rsid w:val="00431134"/>
    <w:rsid w:val="00434119"/>
    <w:rsid w:val="004413CD"/>
    <w:rsid w:val="0044262C"/>
    <w:rsid w:val="00445A8C"/>
    <w:rsid w:val="004522E6"/>
    <w:rsid w:val="00453583"/>
    <w:rsid w:val="00457676"/>
    <w:rsid w:val="004609BF"/>
    <w:rsid w:val="00460ACC"/>
    <w:rsid w:val="00460EEA"/>
    <w:rsid w:val="00461BDA"/>
    <w:rsid w:val="00466B5F"/>
    <w:rsid w:val="0047241B"/>
    <w:rsid w:val="00473DCC"/>
    <w:rsid w:val="00475196"/>
    <w:rsid w:val="00481DDF"/>
    <w:rsid w:val="00481E5B"/>
    <w:rsid w:val="004854F1"/>
    <w:rsid w:val="004919EA"/>
    <w:rsid w:val="00491CC1"/>
    <w:rsid w:val="004931A5"/>
    <w:rsid w:val="004938CC"/>
    <w:rsid w:val="004943AE"/>
    <w:rsid w:val="004A0FD2"/>
    <w:rsid w:val="004A2E50"/>
    <w:rsid w:val="004A43C6"/>
    <w:rsid w:val="004B09EF"/>
    <w:rsid w:val="004B4CB3"/>
    <w:rsid w:val="004B4F67"/>
    <w:rsid w:val="004C53DA"/>
    <w:rsid w:val="004D247F"/>
    <w:rsid w:val="004D33AB"/>
    <w:rsid w:val="004D3794"/>
    <w:rsid w:val="004D47D0"/>
    <w:rsid w:val="004D67D4"/>
    <w:rsid w:val="004D76CC"/>
    <w:rsid w:val="004E0331"/>
    <w:rsid w:val="004E3EF1"/>
    <w:rsid w:val="004E6C9A"/>
    <w:rsid w:val="004F727C"/>
    <w:rsid w:val="00500DA2"/>
    <w:rsid w:val="005040B7"/>
    <w:rsid w:val="00505717"/>
    <w:rsid w:val="00510632"/>
    <w:rsid w:val="00513A41"/>
    <w:rsid w:val="005146FA"/>
    <w:rsid w:val="00520735"/>
    <w:rsid w:val="00522D1D"/>
    <w:rsid w:val="00524E82"/>
    <w:rsid w:val="005329E3"/>
    <w:rsid w:val="0053646D"/>
    <w:rsid w:val="00536DC1"/>
    <w:rsid w:val="00537728"/>
    <w:rsid w:val="00537797"/>
    <w:rsid w:val="00542544"/>
    <w:rsid w:val="00543E69"/>
    <w:rsid w:val="00544FA5"/>
    <w:rsid w:val="00545886"/>
    <w:rsid w:val="00547983"/>
    <w:rsid w:val="00547B10"/>
    <w:rsid w:val="00560333"/>
    <w:rsid w:val="005613E4"/>
    <w:rsid w:val="00564871"/>
    <w:rsid w:val="00571FC4"/>
    <w:rsid w:val="00573AD0"/>
    <w:rsid w:val="0057603F"/>
    <w:rsid w:val="00581F1A"/>
    <w:rsid w:val="00583885"/>
    <w:rsid w:val="00583FF1"/>
    <w:rsid w:val="00594B99"/>
    <w:rsid w:val="00597D35"/>
    <w:rsid w:val="005A07B7"/>
    <w:rsid w:val="005A1FE4"/>
    <w:rsid w:val="005A3829"/>
    <w:rsid w:val="005A3F8C"/>
    <w:rsid w:val="005A4CA7"/>
    <w:rsid w:val="005B06B3"/>
    <w:rsid w:val="005B5548"/>
    <w:rsid w:val="005C2A33"/>
    <w:rsid w:val="005D021A"/>
    <w:rsid w:val="005D02A2"/>
    <w:rsid w:val="005D090F"/>
    <w:rsid w:val="005D53A7"/>
    <w:rsid w:val="005D54C8"/>
    <w:rsid w:val="005D6C6E"/>
    <w:rsid w:val="005E0B2C"/>
    <w:rsid w:val="005E191A"/>
    <w:rsid w:val="005E29D6"/>
    <w:rsid w:val="005F1301"/>
    <w:rsid w:val="005F3376"/>
    <w:rsid w:val="005F35EC"/>
    <w:rsid w:val="005F3674"/>
    <w:rsid w:val="005F3FF6"/>
    <w:rsid w:val="005F47B7"/>
    <w:rsid w:val="005F5871"/>
    <w:rsid w:val="0060148B"/>
    <w:rsid w:val="00601A4B"/>
    <w:rsid w:val="0060236A"/>
    <w:rsid w:val="006023CF"/>
    <w:rsid w:val="00603010"/>
    <w:rsid w:val="00603092"/>
    <w:rsid w:val="0060579A"/>
    <w:rsid w:val="0060586E"/>
    <w:rsid w:val="0061131A"/>
    <w:rsid w:val="0061209E"/>
    <w:rsid w:val="00613F68"/>
    <w:rsid w:val="0061593C"/>
    <w:rsid w:val="00617777"/>
    <w:rsid w:val="00617BB4"/>
    <w:rsid w:val="00620974"/>
    <w:rsid w:val="00622AE8"/>
    <w:rsid w:val="006250B0"/>
    <w:rsid w:val="00625DC5"/>
    <w:rsid w:val="006310D4"/>
    <w:rsid w:val="00631C6F"/>
    <w:rsid w:val="0063291D"/>
    <w:rsid w:val="00633907"/>
    <w:rsid w:val="00634283"/>
    <w:rsid w:val="006354A7"/>
    <w:rsid w:val="0063574A"/>
    <w:rsid w:val="00635DD8"/>
    <w:rsid w:val="0063680D"/>
    <w:rsid w:val="00640ED7"/>
    <w:rsid w:val="00641048"/>
    <w:rsid w:val="00642241"/>
    <w:rsid w:val="0064238F"/>
    <w:rsid w:val="006452A8"/>
    <w:rsid w:val="00645AF9"/>
    <w:rsid w:val="00647A2C"/>
    <w:rsid w:val="006501F7"/>
    <w:rsid w:val="00653281"/>
    <w:rsid w:val="00661D31"/>
    <w:rsid w:val="006637D7"/>
    <w:rsid w:val="006729C2"/>
    <w:rsid w:val="00673A46"/>
    <w:rsid w:val="00673C2D"/>
    <w:rsid w:val="00676DB9"/>
    <w:rsid w:val="0068057B"/>
    <w:rsid w:val="00682F3B"/>
    <w:rsid w:val="00685976"/>
    <w:rsid w:val="00685D0A"/>
    <w:rsid w:val="006863F1"/>
    <w:rsid w:val="006900EC"/>
    <w:rsid w:val="00691C57"/>
    <w:rsid w:val="00691CD0"/>
    <w:rsid w:val="006926F3"/>
    <w:rsid w:val="00692F26"/>
    <w:rsid w:val="0069445A"/>
    <w:rsid w:val="00696098"/>
    <w:rsid w:val="006A259B"/>
    <w:rsid w:val="006A619D"/>
    <w:rsid w:val="006A761F"/>
    <w:rsid w:val="006A789A"/>
    <w:rsid w:val="006B46C7"/>
    <w:rsid w:val="006B696D"/>
    <w:rsid w:val="006B7C28"/>
    <w:rsid w:val="006B7CB2"/>
    <w:rsid w:val="006C0EAE"/>
    <w:rsid w:val="006C2BF0"/>
    <w:rsid w:val="006C4C6A"/>
    <w:rsid w:val="006C714E"/>
    <w:rsid w:val="006D3B51"/>
    <w:rsid w:val="006D4E2B"/>
    <w:rsid w:val="006D79A2"/>
    <w:rsid w:val="006E35F3"/>
    <w:rsid w:val="006F0D1E"/>
    <w:rsid w:val="006F37E4"/>
    <w:rsid w:val="006F64B8"/>
    <w:rsid w:val="007021BC"/>
    <w:rsid w:val="00702C21"/>
    <w:rsid w:val="00712834"/>
    <w:rsid w:val="0071651A"/>
    <w:rsid w:val="00716C93"/>
    <w:rsid w:val="007225BD"/>
    <w:rsid w:val="00723163"/>
    <w:rsid w:val="007244EC"/>
    <w:rsid w:val="00726505"/>
    <w:rsid w:val="0072666D"/>
    <w:rsid w:val="0072670A"/>
    <w:rsid w:val="0072700F"/>
    <w:rsid w:val="00732605"/>
    <w:rsid w:val="00732741"/>
    <w:rsid w:val="00733C55"/>
    <w:rsid w:val="00734733"/>
    <w:rsid w:val="00736AF1"/>
    <w:rsid w:val="00736ED4"/>
    <w:rsid w:val="0074069D"/>
    <w:rsid w:val="00740B9F"/>
    <w:rsid w:val="007420F2"/>
    <w:rsid w:val="007428AD"/>
    <w:rsid w:val="007442AE"/>
    <w:rsid w:val="00745496"/>
    <w:rsid w:val="0074590A"/>
    <w:rsid w:val="00751A9E"/>
    <w:rsid w:val="0075365C"/>
    <w:rsid w:val="00757330"/>
    <w:rsid w:val="007602D2"/>
    <w:rsid w:val="007605F2"/>
    <w:rsid w:val="0076094D"/>
    <w:rsid w:val="00760BEC"/>
    <w:rsid w:val="007612F9"/>
    <w:rsid w:val="00762060"/>
    <w:rsid w:val="00774237"/>
    <w:rsid w:val="007764BC"/>
    <w:rsid w:val="00786392"/>
    <w:rsid w:val="007873FF"/>
    <w:rsid w:val="00790390"/>
    <w:rsid w:val="00792E4F"/>
    <w:rsid w:val="0079369F"/>
    <w:rsid w:val="00794CE8"/>
    <w:rsid w:val="00795EB5"/>
    <w:rsid w:val="00797B3F"/>
    <w:rsid w:val="007A0B19"/>
    <w:rsid w:val="007A13EE"/>
    <w:rsid w:val="007A1CBC"/>
    <w:rsid w:val="007A4173"/>
    <w:rsid w:val="007A5B26"/>
    <w:rsid w:val="007B21EE"/>
    <w:rsid w:val="007B4AC9"/>
    <w:rsid w:val="007C2571"/>
    <w:rsid w:val="007C4F73"/>
    <w:rsid w:val="007C6B66"/>
    <w:rsid w:val="007D099D"/>
    <w:rsid w:val="007D1D83"/>
    <w:rsid w:val="007D2F16"/>
    <w:rsid w:val="007D4E5B"/>
    <w:rsid w:val="007D577E"/>
    <w:rsid w:val="007E0D68"/>
    <w:rsid w:val="007E36D5"/>
    <w:rsid w:val="007E48E5"/>
    <w:rsid w:val="007E4E7E"/>
    <w:rsid w:val="007E6DA3"/>
    <w:rsid w:val="007E7246"/>
    <w:rsid w:val="007F2F22"/>
    <w:rsid w:val="007F3984"/>
    <w:rsid w:val="007F430E"/>
    <w:rsid w:val="007F5BE8"/>
    <w:rsid w:val="0080077F"/>
    <w:rsid w:val="00800C6C"/>
    <w:rsid w:val="0080267C"/>
    <w:rsid w:val="00804367"/>
    <w:rsid w:val="00804829"/>
    <w:rsid w:val="00804AA5"/>
    <w:rsid w:val="0081095E"/>
    <w:rsid w:val="00810B4C"/>
    <w:rsid w:val="0081101F"/>
    <w:rsid w:val="008132C9"/>
    <w:rsid w:val="00813473"/>
    <w:rsid w:val="00813A16"/>
    <w:rsid w:val="00816BF6"/>
    <w:rsid w:val="0081715D"/>
    <w:rsid w:val="00823975"/>
    <w:rsid w:val="0082423E"/>
    <w:rsid w:val="00825BDD"/>
    <w:rsid w:val="00825E25"/>
    <w:rsid w:val="00831D59"/>
    <w:rsid w:val="00835E2B"/>
    <w:rsid w:val="00840255"/>
    <w:rsid w:val="008405C4"/>
    <w:rsid w:val="0084136A"/>
    <w:rsid w:val="00852DBA"/>
    <w:rsid w:val="00853660"/>
    <w:rsid w:val="00854A26"/>
    <w:rsid w:val="00856D0A"/>
    <w:rsid w:val="008572C2"/>
    <w:rsid w:val="00861958"/>
    <w:rsid w:val="0086454F"/>
    <w:rsid w:val="0086754F"/>
    <w:rsid w:val="00870930"/>
    <w:rsid w:val="00870E6C"/>
    <w:rsid w:val="00874F52"/>
    <w:rsid w:val="0088097D"/>
    <w:rsid w:val="008825B4"/>
    <w:rsid w:val="008851B5"/>
    <w:rsid w:val="00886034"/>
    <w:rsid w:val="008904AB"/>
    <w:rsid w:val="00892167"/>
    <w:rsid w:val="008942D4"/>
    <w:rsid w:val="00894AA8"/>
    <w:rsid w:val="00895F20"/>
    <w:rsid w:val="00896FCA"/>
    <w:rsid w:val="00896FF1"/>
    <w:rsid w:val="008A28BA"/>
    <w:rsid w:val="008A6AA4"/>
    <w:rsid w:val="008A74B8"/>
    <w:rsid w:val="008B121C"/>
    <w:rsid w:val="008B3287"/>
    <w:rsid w:val="008B6189"/>
    <w:rsid w:val="008B67E2"/>
    <w:rsid w:val="008C467F"/>
    <w:rsid w:val="008C7269"/>
    <w:rsid w:val="008D40CE"/>
    <w:rsid w:val="008E07E6"/>
    <w:rsid w:val="008E0972"/>
    <w:rsid w:val="008E5642"/>
    <w:rsid w:val="008E6B89"/>
    <w:rsid w:val="008E7F7E"/>
    <w:rsid w:val="008F12E0"/>
    <w:rsid w:val="008F2714"/>
    <w:rsid w:val="008F280C"/>
    <w:rsid w:val="008F5E9E"/>
    <w:rsid w:val="008F6867"/>
    <w:rsid w:val="009029D5"/>
    <w:rsid w:val="00902DD8"/>
    <w:rsid w:val="009075F6"/>
    <w:rsid w:val="009105B0"/>
    <w:rsid w:val="00911CF5"/>
    <w:rsid w:val="00912487"/>
    <w:rsid w:val="0091307F"/>
    <w:rsid w:val="0091397D"/>
    <w:rsid w:val="00915D63"/>
    <w:rsid w:val="00915E1E"/>
    <w:rsid w:val="00924FA0"/>
    <w:rsid w:val="009277BF"/>
    <w:rsid w:val="00930725"/>
    <w:rsid w:val="009320F2"/>
    <w:rsid w:val="00934D47"/>
    <w:rsid w:val="00935D37"/>
    <w:rsid w:val="00937E8A"/>
    <w:rsid w:val="00943E11"/>
    <w:rsid w:val="0094445F"/>
    <w:rsid w:val="00944E6B"/>
    <w:rsid w:val="00946793"/>
    <w:rsid w:val="0095025F"/>
    <w:rsid w:val="00952FCA"/>
    <w:rsid w:val="009532E5"/>
    <w:rsid w:val="0095579F"/>
    <w:rsid w:val="00955E03"/>
    <w:rsid w:val="009578BA"/>
    <w:rsid w:val="00960018"/>
    <w:rsid w:val="009604F7"/>
    <w:rsid w:val="009634E3"/>
    <w:rsid w:val="009659E5"/>
    <w:rsid w:val="009662F3"/>
    <w:rsid w:val="009664A7"/>
    <w:rsid w:val="00966C79"/>
    <w:rsid w:val="00967902"/>
    <w:rsid w:val="00972992"/>
    <w:rsid w:val="00976419"/>
    <w:rsid w:val="00976FC5"/>
    <w:rsid w:val="009800A0"/>
    <w:rsid w:val="00980C01"/>
    <w:rsid w:val="00982BE5"/>
    <w:rsid w:val="0098319B"/>
    <w:rsid w:val="00984F3D"/>
    <w:rsid w:val="00985D4B"/>
    <w:rsid w:val="00985E89"/>
    <w:rsid w:val="00986EFC"/>
    <w:rsid w:val="009905AF"/>
    <w:rsid w:val="009928DA"/>
    <w:rsid w:val="009A291F"/>
    <w:rsid w:val="009A5ACC"/>
    <w:rsid w:val="009B2233"/>
    <w:rsid w:val="009B3AA3"/>
    <w:rsid w:val="009B51CE"/>
    <w:rsid w:val="009B5655"/>
    <w:rsid w:val="009C138E"/>
    <w:rsid w:val="009C2BCF"/>
    <w:rsid w:val="009C580C"/>
    <w:rsid w:val="009C65AD"/>
    <w:rsid w:val="009C6A0C"/>
    <w:rsid w:val="009C7CC9"/>
    <w:rsid w:val="009D0128"/>
    <w:rsid w:val="009D06DC"/>
    <w:rsid w:val="009D17CF"/>
    <w:rsid w:val="009D5D6F"/>
    <w:rsid w:val="009D6E0D"/>
    <w:rsid w:val="009D6F00"/>
    <w:rsid w:val="009E433B"/>
    <w:rsid w:val="009F22E5"/>
    <w:rsid w:val="009F3B7E"/>
    <w:rsid w:val="009F3FB0"/>
    <w:rsid w:val="009F4453"/>
    <w:rsid w:val="009F6E30"/>
    <w:rsid w:val="009F74A7"/>
    <w:rsid w:val="00A00FD4"/>
    <w:rsid w:val="00A03200"/>
    <w:rsid w:val="00A04D01"/>
    <w:rsid w:val="00A12200"/>
    <w:rsid w:val="00A13187"/>
    <w:rsid w:val="00A13255"/>
    <w:rsid w:val="00A13B1C"/>
    <w:rsid w:val="00A22BAC"/>
    <w:rsid w:val="00A314D0"/>
    <w:rsid w:val="00A32859"/>
    <w:rsid w:val="00A34913"/>
    <w:rsid w:val="00A37060"/>
    <w:rsid w:val="00A409B0"/>
    <w:rsid w:val="00A41142"/>
    <w:rsid w:val="00A41D94"/>
    <w:rsid w:val="00A44F8F"/>
    <w:rsid w:val="00A5557C"/>
    <w:rsid w:val="00A62C68"/>
    <w:rsid w:val="00A67CA6"/>
    <w:rsid w:val="00A73FBF"/>
    <w:rsid w:val="00A75146"/>
    <w:rsid w:val="00A763B7"/>
    <w:rsid w:val="00A82481"/>
    <w:rsid w:val="00A8283B"/>
    <w:rsid w:val="00A82910"/>
    <w:rsid w:val="00A859D5"/>
    <w:rsid w:val="00A85B7E"/>
    <w:rsid w:val="00A95B8B"/>
    <w:rsid w:val="00A95DBD"/>
    <w:rsid w:val="00AA138E"/>
    <w:rsid w:val="00AA267C"/>
    <w:rsid w:val="00AA3C63"/>
    <w:rsid w:val="00AA4EFC"/>
    <w:rsid w:val="00AA631D"/>
    <w:rsid w:val="00AB76B0"/>
    <w:rsid w:val="00AC1783"/>
    <w:rsid w:val="00AC3BDD"/>
    <w:rsid w:val="00AC4FFF"/>
    <w:rsid w:val="00AC51EE"/>
    <w:rsid w:val="00AC6D01"/>
    <w:rsid w:val="00AC7B59"/>
    <w:rsid w:val="00AD0F70"/>
    <w:rsid w:val="00AD14D8"/>
    <w:rsid w:val="00AD17B6"/>
    <w:rsid w:val="00AD1AD5"/>
    <w:rsid w:val="00AD2F26"/>
    <w:rsid w:val="00AD4051"/>
    <w:rsid w:val="00AD632C"/>
    <w:rsid w:val="00AD766B"/>
    <w:rsid w:val="00AE276B"/>
    <w:rsid w:val="00AE6975"/>
    <w:rsid w:val="00AF19B4"/>
    <w:rsid w:val="00AF3BB6"/>
    <w:rsid w:val="00AF61CF"/>
    <w:rsid w:val="00AF6332"/>
    <w:rsid w:val="00AF68A2"/>
    <w:rsid w:val="00AF6B06"/>
    <w:rsid w:val="00AF6DDE"/>
    <w:rsid w:val="00B002E9"/>
    <w:rsid w:val="00B01AC6"/>
    <w:rsid w:val="00B05735"/>
    <w:rsid w:val="00B06B42"/>
    <w:rsid w:val="00B072EB"/>
    <w:rsid w:val="00B07393"/>
    <w:rsid w:val="00B12BF6"/>
    <w:rsid w:val="00B1692F"/>
    <w:rsid w:val="00B22A0C"/>
    <w:rsid w:val="00B25F66"/>
    <w:rsid w:val="00B2776D"/>
    <w:rsid w:val="00B30978"/>
    <w:rsid w:val="00B3272F"/>
    <w:rsid w:val="00B34D6C"/>
    <w:rsid w:val="00B4138B"/>
    <w:rsid w:val="00B448AD"/>
    <w:rsid w:val="00B46D71"/>
    <w:rsid w:val="00B4737E"/>
    <w:rsid w:val="00B55186"/>
    <w:rsid w:val="00B577B3"/>
    <w:rsid w:val="00B600C5"/>
    <w:rsid w:val="00B60A55"/>
    <w:rsid w:val="00B6180B"/>
    <w:rsid w:val="00B70BA7"/>
    <w:rsid w:val="00B74336"/>
    <w:rsid w:val="00B7615F"/>
    <w:rsid w:val="00B81E9B"/>
    <w:rsid w:val="00B849B5"/>
    <w:rsid w:val="00B87DEA"/>
    <w:rsid w:val="00B92210"/>
    <w:rsid w:val="00B92215"/>
    <w:rsid w:val="00B95E61"/>
    <w:rsid w:val="00BA0D88"/>
    <w:rsid w:val="00BA30E4"/>
    <w:rsid w:val="00BA3677"/>
    <w:rsid w:val="00BB272F"/>
    <w:rsid w:val="00BB7EEF"/>
    <w:rsid w:val="00BC12ED"/>
    <w:rsid w:val="00BC2229"/>
    <w:rsid w:val="00BC54CF"/>
    <w:rsid w:val="00BC62E9"/>
    <w:rsid w:val="00BD0B41"/>
    <w:rsid w:val="00BD1478"/>
    <w:rsid w:val="00BD22BE"/>
    <w:rsid w:val="00BD472C"/>
    <w:rsid w:val="00BE04AC"/>
    <w:rsid w:val="00BE1B61"/>
    <w:rsid w:val="00BE759C"/>
    <w:rsid w:val="00BE7918"/>
    <w:rsid w:val="00BF1F75"/>
    <w:rsid w:val="00BF47F5"/>
    <w:rsid w:val="00C01CFE"/>
    <w:rsid w:val="00C02B04"/>
    <w:rsid w:val="00C032FC"/>
    <w:rsid w:val="00C1152A"/>
    <w:rsid w:val="00C124F3"/>
    <w:rsid w:val="00C12B02"/>
    <w:rsid w:val="00C16074"/>
    <w:rsid w:val="00C206AF"/>
    <w:rsid w:val="00C2353A"/>
    <w:rsid w:val="00C37505"/>
    <w:rsid w:val="00C4062C"/>
    <w:rsid w:val="00C40DC1"/>
    <w:rsid w:val="00C433F8"/>
    <w:rsid w:val="00C43920"/>
    <w:rsid w:val="00C44BC7"/>
    <w:rsid w:val="00C47D4C"/>
    <w:rsid w:val="00C503E4"/>
    <w:rsid w:val="00C51F48"/>
    <w:rsid w:val="00C520C2"/>
    <w:rsid w:val="00C556DB"/>
    <w:rsid w:val="00C55843"/>
    <w:rsid w:val="00C63149"/>
    <w:rsid w:val="00C65478"/>
    <w:rsid w:val="00C66733"/>
    <w:rsid w:val="00C73450"/>
    <w:rsid w:val="00C75E24"/>
    <w:rsid w:val="00C80484"/>
    <w:rsid w:val="00C83DEF"/>
    <w:rsid w:val="00C87650"/>
    <w:rsid w:val="00C87C22"/>
    <w:rsid w:val="00C9046D"/>
    <w:rsid w:val="00C96D82"/>
    <w:rsid w:val="00CA10A8"/>
    <w:rsid w:val="00CA26A5"/>
    <w:rsid w:val="00CA2D44"/>
    <w:rsid w:val="00CA312E"/>
    <w:rsid w:val="00CA4B43"/>
    <w:rsid w:val="00CA58C5"/>
    <w:rsid w:val="00CA596C"/>
    <w:rsid w:val="00CA62F9"/>
    <w:rsid w:val="00CA6A15"/>
    <w:rsid w:val="00CA75AA"/>
    <w:rsid w:val="00CB166B"/>
    <w:rsid w:val="00CB17FD"/>
    <w:rsid w:val="00CB18E6"/>
    <w:rsid w:val="00CB5495"/>
    <w:rsid w:val="00CB6343"/>
    <w:rsid w:val="00CB7C1C"/>
    <w:rsid w:val="00CC0548"/>
    <w:rsid w:val="00CC0856"/>
    <w:rsid w:val="00CC4CD8"/>
    <w:rsid w:val="00CC7BE2"/>
    <w:rsid w:val="00CD2710"/>
    <w:rsid w:val="00CD3B69"/>
    <w:rsid w:val="00CD7F96"/>
    <w:rsid w:val="00CE0347"/>
    <w:rsid w:val="00CE1F98"/>
    <w:rsid w:val="00CE3F82"/>
    <w:rsid w:val="00CE585E"/>
    <w:rsid w:val="00CF3769"/>
    <w:rsid w:val="00CF48AF"/>
    <w:rsid w:val="00CF4DF8"/>
    <w:rsid w:val="00CF5315"/>
    <w:rsid w:val="00CF6BBE"/>
    <w:rsid w:val="00CF7E8D"/>
    <w:rsid w:val="00D00311"/>
    <w:rsid w:val="00D00F66"/>
    <w:rsid w:val="00D031BB"/>
    <w:rsid w:val="00D03C48"/>
    <w:rsid w:val="00D07A82"/>
    <w:rsid w:val="00D13CBB"/>
    <w:rsid w:val="00D20996"/>
    <w:rsid w:val="00D20F4E"/>
    <w:rsid w:val="00D21A8C"/>
    <w:rsid w:val="00D22786"/>
    <w:rsid w:val="00D24363"/>
    <w:rsid w:val="00D274F5"/>
    <w:rsid w:val="00D402FD"/>
    <w:rsid w:val="00D40D07"/>
    <w:rsid w:val="00D41133"/>
    <w:rsid w:val="00D42762"/>
    <w:rsid w:val="00D44844"/>
    <w:rsid w:val="00D45D8E"/>
    <w:rsid w:val="00D468D8"/>
    <w:rsid w:val="00D47227"/>
    <w:rsid w:val="00D51B73"/>
    <w:rsid w:val="00D530EA"/>
    <w:rsid w:val="00D62070"/>
    <w:rsid w:val="00D62AEA"/>
    <w:rsid w:val="00D62F50"/>
    <w:rsid w:val="00D630CC"/>
    <w:rsid w:val="00D652FA"/>
    <w:rsid w:val="00D65380"/>
    <w:rsid w:val="00D66BA2"/>
    <w:rsid w:val="00D67D2B"/>
    <w:rsid w:val="00D71014"/>
    <w:rsid w:val="00D717CC"/>
    <w:rsid w:val="00D7252F"/>
    <w:rsid w:val="00D7643B"/>
    <w:rsid w:val="00D76FDF"/>
    <w:rsid w:val="00D812FB"/>
    <w:rsid w:val="00D81B66"/>
    <w:rsid w:val="00D85401"/>
    <w:rsid w:val="00D912E5"/>
    <w:rsid w:val="00D94B11"/>
    <w:rsid w:val="00D97ACE"/>
    <w:rsid w:val="00DA3CD7"/>
    <w:rsid w:val="00DA57ED"/>
    <w:rsid w:val="00DB199A"/>
    <w:rsid w:val="00DB4DC7"/>
    <w:rsid w:val="00DB5157"/>
    <w:rsid w:val="00DC23AC"/>
    <w:rsid w:val="00DC2461"/>
    <w:rsid w:val="00DC2E72"/>
    <w:rsid w:val="00DC3DC4"/>
    <w:rsid w:val="00DC653B"/>
    <w:rsid w:val="00DD14E7"/>
    <w:rsid w:val="00DD49D0"/>
    <w:rsid w:val="00DD5A98"/>
    <w:rsid w:val="00DE4C0C"/>
    <w:rsid w:val="00DE518F"/>
    <w:rsid w:val="00DE61F5"/>
    <w:rsid w:val="00DF224C"/>
    <w:rsid w:val="00DF2608"/>
    <w:rsid w:val="00DF57F8"/>
    <w:rsid w:val="00DF778E"/>
    <w:rsid w:val="00E04E24"/>
    <w:rsid w:val="00E061BD"/>
    <w:rsid w:val="00E07E04"/>
    <w:rsid w:val="00E10CC0"/>
    <w:rsid w:val="00E1545E"/>
    <w:rsid w:val="00E15860"/>
    <w:rsid w:val="00E205B9"/>
    <w:rsid w:val="00E316B6"/>
    <w:rsid w:val="00E31E5F"/>
    <w:rsid w:val="00E321E3"/>
    <w:rsid w:val="00E32F9A"/>
    <w:rsid w:val="00E44C23"/>
    <w:rsid w:val="00E469BC"/>
    <w:rsid w:val="00E46DF9"/>
    <w:rsid w:val="00E5055D"/>
    <w:rsid w:val="00E5107E"/>
    <w:rsid w:val="00E53609"/>
    <w:rsid w:val="00E545C2"/>
    <w:rsid w:val="00E604E6"/>
    <w:rsid w:val="00E62036"/>
    <w:rsid w:val="00E6502F"/>
    <w:rsid w:val="00E65A76"/>
    <w:rsid w:val="00E66A3A"/>
    <w:rsid w:val="00E679F0"/>
    <w:rsid w:val="00E71047"/>
    <w:rsid w:val="00E720A0"/>
    <w:rsid w:val="00E7364B"/>
    <w:rsid w:val="00E7495C"/>
    <w:rsid w:val="00E76550"/>
    <w:rsid w:val="00E77E43"/>
    <w:rsid w:val="00E83633"/>
    <w:rsid w:val="00E90106"/>
    <w:rsid w:val="00E9229B"/>
    <w:rsid w:val="00E934AD"/>
    <w:rsid w:val="00E94E89"/>
    <w:rsid w:val="00E950F7"/>
    <w:rsid w:val="00EA1E3C"/>
    <w:rsid w:val="00EA2892"/>
    <w:rsid w:val="00EA429D"/>
    <w:rsid w:val="00EA4A05"/>
    <w:rsid w:val="00EA5E58"/>
    <w:rsid w:val="00EA7D72"/>
    <w:rsid w:val="00EB253B"/>
    <w:rsid w:val="00EC0DB2"/>
    <w:rsid w:val="00EC36D2"/>
    <w:rsid w:val="00EC3962"/>
    <w:rsid w:val="00ED06C3"/>
    <w:rsid w:val="00ED3B46"/>
    <w:rsid w:val="00ED65D9"/>
    <w:rsid w:val="00EE1A9A"/>
    <w:rsid w:val="00EE1F28"/>
    <w:rsid w:val="00EE30F0"/>
    <w:rsid w:val="00EE610D"/>
    <w:rsid w:val="00EE744A"/>
    <w:rsid w:val="00EF163E"/>
    <w:rsid w:val="00EF2BD6"/>
    <w:rsid w:val="00EF3B63"/>
    <w:rsid w:val="00EF4C1D"/>
    <w:rsid w:val="00EF5CA0"/>
    <w:rsid w:val="00F02B6F"/>
    <w:rsid w:val="00F04A5C"/>
    <w:rsid w:val="00F04E22"/>
    <w:rsid w:val="00F05AF1"/>
    <w:rsid w:val="00F06298"/>
    <w:rsid w:val="00F06454"/>
    <w:rsid w:val="00F132F1"/>
    <w:rsid w:val="00F1708B"/>
    <w:rsid w:val="00F211C8"/>
    <w:rsid w:val="00F313BF"/>
    <w:rsid w:val="00F35A16"/>
    <w:rsid w:val="00F360E9"/>
    <w:rsid w:val="00F4264C"/>
    <w:rsid w:val="00F448D7"/>
    <w:rsid w:val="00F45091"/>
    <w:rsid w:val="00F452AE"/>
    <w:rsid w:val="00F45DC2"/>
    <w:rsid w:val="00F50DBC"/>
    <w:rsid w:val="00F5534D"/>
    <w:rsid w:val="00F56CED"/>
    <w:rsid w:val="00F6023F"/>
    <w:rsid w:val="00F62EB2"/>
    <w:rsid w:val="00F66F0C"/>
    <w:rsid w:val="00F6773B"/>
    <w:rsid w:val="00F67A76"/>
    <w:rsid w:val="00F70F8C"/>
    <w:rsid w:val="00F7796F"/>
    <w:rsid w:val="00F813A7"/>
    <w:rsid w:val="00F83157"/>
    <w:rsid w:val="00F83B83"/>
    <w:rsid w:val="00F843AE"/>
    <w:rsid w:val="00F858CA"/>
    <w:rsid w:val="00F92E2B"/>
    <w:rsid w:val="00F93073"/>
    <w:rsid w:val="00F93897"/>
    <w:rsid w:val="00F95225"/>
    <w:rsid w:val="00F95793"/>
    <w:rsid w:val="00FA4ABD"/>
    <w:rsid w:val="00FA5167"/>
    <w:rsid w:val="00FA57D9"/>
    <w:rsid w:val="00FC16B0"/>
    <w:rsid w:val="00FC57A5"/>
    <w:rsid w:val="00FC679F"/>
    <w:rsid w:val="00FC6AD8"/>
    <w:rsid w:val="00FC7AF6"/>
    <w:rsid w:val="00FC7F00"/>
    <w:rsid w:val="00FD1128"/>
    <w:rsid w:val="00FD113C"/>
    <w:rsid w:val="00FD15D5"/>
    <w:rsid w:val="00FD39B5"/>
    <w:rsid w:val="00FD49CA"/>
    <w:rsid w:val="00FD5EAD"/>
    <w:rsid w:val="00FD6363"/>
    <w:rsid w:val="00FE046D"/>
    <w:rsid w:val="00FE0B2A"/>
    <w:rsid w:val="00FE3246"/>
    <w:rsid w:val="00FE4190"/>
    <w:rsid w:val="00FE507D"/>
    <w:rsid w:val="00FE78FE"/>
    <w:rsid w:val="00FF003A"/>
    <w:rsid w:val="00FF0EFC"/>
    <w:rsid w:val="00FF1A8E"/>
    <w:rsid w:val="00FF229E"/>
    <w:rsid w:val="00FF2E31"/>
    <w:rsid w:val="00FF2FAD"/>
    <w:rsid w:val="0132A0E0"/>
    <w:rsid w:val="026A50DC"/>
    <w:rsid w:val="02D32C87"/>
    <w:rsid w:val="07145131"/>
    <w:rsid w:val="07A33884"/>
    <w:rsid w:val="098B7A28"/>
    <w:rsid w:val="0BE063C8"/>
    <w:rsid w:val="0C5AE9A8"/>
    <w:rsid w:val="0CD4A88E"/>
    <w:rsid w:val="0D34B3B5"/>
    <w:rsid w:val="0E2EB823"/>
    <w:rsid w:val="0E4A890A"/>
    <w:rsid w:val="115E77F8"/>
    <w:rsid w:val="116111CE"/>
    <w:rsid w:val="118AC411"/>
    <w:rsid w:val="12546DC3"/>
    <w:rsid w:val="128E7749"/>
    <w:rsid w:val="12A6E323"/>
    <w:rsid w:val="12FEA17B"/>
    <w:rsid w:val="135A1177"/>
    <w:rsid w:val="13C5613F"/>
    <w:rsid w:val="142CA7DB"/>
    <w:rsid w:val="147B57B0"/>
    <w:rsid w:val="15BFF4C9"/>
    <w:rsid w:val="17E1EEE5"/>
    <w:rsid w:val="18CCE38A"/>
    <w:rsid w:val="190223DC"/>
    <w:rsid w:val="1AF6EF7C"/>
    <w:rsid w:val="1B7DD3D9"/>
    <w:rsid w:val="1C1D8F40"/>
    <w:rsid w:val="1CFA167E"/>
    <w:rsid w:val="1F6A43D8"/>
    <w:rsid w:val="2010514F"/>
    <w:rsid w:val="20439867"/>
    <w:rsid w:val="21BC0907"/>
    <w:rsid w:val="239E035F"/>
    <w:rsid w:val="2453E01B"/>
    <w:rsid w:val="2543AF00"/>
    <w:rsid w:val="2685BD07"/>
    <w:rsid w:val="27FEF7BD"/>
    <w:rsid w:val="29944E5F"/>
    <w:rsid w:val="29F740F9"/>
    <w:rsid w:val="2A18CF07"/>
    <w:rsid w:val="2AE27A0B"/>
    <w:rsid w:val="2EBD7A2E"/>
    <w:rsid w:val="2F0383C4"/>
    <w:rsid w:val="2FAB9B01"/>
    <w:rsid w:val="2FF8E829"/>
    <w:rsid w:val="31740B62"/>
    <w:rsid w:val="32698A08"/>
    <w:rsid w:val="331A1FAE"/>
    <w:rsid w:val="3337AD03"/>
    <w:rsid w:val="3476D98A"/>
    <w:rsid w:val="3478C831"/>
    <w:rsid w:val="34855CB8"/>
    <w:rsid w:val="349F5B02"/>
    <w:rsid w:val="34A2524A"/>
    <w:rsid w:val="34BDD02B"/>
    <w:rsid w:val="35A8D4A9"/>
    <w:rsid w:val="35B42AC2"/>
    <w:rsid w:val="3619C093"/>
    <w:rsid w:val="3917010B"/>
    <w:rsid w:val="39F6A4CA"/>
    <w:rsid w:val="3A2D709F"/>
    <w:rsid w:val="3A77D135"/>
    <w:rsid w:val="3AA94E97"/>
    <w:rsid w:val="3B6DA8D2"/>
    <w:rsid w:val="3CF7112B"/>
    <w:rsid w:val="3D42670E"/>
    <w:rsid w:val="3D8F1A84"/>
    <w:rsid w:val="3DA7902B"/>
    <w:rsid w:val="3E3AEAE9"/>
    <w:rsid w:val="3E749AFF"/>
    <w:rsid w:val="3E967DC5"/>
    <w:rsid w:val="3E9FE6EE"/>
    <w:rsid w:val="3F183194"/>
    <w:rsid w:val="3F43282E"/>
    <w:rsid w:val="419F21B2"/>
    <w:rsid w:val="420D1E9B"/>
    <w:rsid w:val="42D37F97"/>
    <w:rsid w:val="42E0DCB9"/>
    <w:rsid w:val="4321421B"/>
    <w:rsid w:val="4381C77F"/>
    <w:rsid w:val="438FA463"/>
    <w:rsid w:val="45257620"/>
    <w:rsid w:val="459514AF"/>
    <w:rsid w:val="459F3E11"/>
    <w:rsid w:val="45B3B1C3"/>
    <w:rsid w:val="45E46D12"/>
    <w:rsid w:val="4626FC09"/>
    <w:rsid w:val="469DFAF3"/>
    <w:rsid w:val="4A95FE8F"/>
    <w:rsid w:val="4DE1E9FB"/>
    <w:rsid w:val="4EADEC7A"/>
    <w:rsid w:val="4EBE6E7C"/>
    <w:rsid w:val="4ECE02FA"/>
    <w:rsid w:val="4F810CF1"/>
    <w:rsid w:val="4FA5137C"/>
    <w:rsid w:val="4FB31A94"/>
    <w:rsid w:val="4FBE802E"/>
    <w:rsid w:val="5038A5D2"/>
    <w:rsid w:val="51D8EEB9"/>
    <w:rsid w:val="52106E2C"/>
    <w:rsid w:val="5334B67D"/>
    <w:rsid w:val="538C469C"/>
    <w:rsid w:val="54FB2C97"/>
    <w:rsid w:val="55A16151"/>
    <w:rsid w:val="567E8033"/>
    <w:rsid w:val="58549CA1"/>
    <w:rsid w:val="593D31FC"/>
    <w:rsid w:val="59B890F4"/>
    <w:rsid w:val="5A7A433C"/>
    <w:rsid w:val="5AA4740D"/>
    <w:rsid w:val="5D9C9466"/>
    <w:rsid w:val="60012069"/>
    <w:rsid w:val="60EA19CB"/>
    <w:rsid w:val="6257DF34"/>
    <w:rsid w:val="626FBBE4"/>
    <w:rsid w:val="651E5A26"/>
    <w:rsid w:val="657E9D00"/>
    <w:rsid w:val="66590842"/>
    <w:rsid w:val="68BDE10B"/>
    <w:rsid w:val="69595C70"/>
    <w:rsid w:val="69FA283C"/>
    <w:rsid w:val="6A0018E9"/>
    <w:rsid w:val="6AC3F55E"/>
    <w:rsid w:val="6AD2F3ED"/>
    <w:rsid w:val="6BDDC51C"/>
    <w:rsid w:val="700F2EE2"/>
    <w:rsid w:val="70146B54"/>
    <w:rsid w:val="710F0942"/>
    <w:rsid w:val="7124D431"/>
    <w:rsid w:val="7299D1D0"/>
    <w:rsid w:val="72AC77C1"/>
    <w:rsid w:val="7373DC08"/>
    <w:rsid w:val="73B6E03E"/>
    <w:rsid w:val="754C6D0C"/>
    <w:rsid w:val="761AA030"/>
    <w:rsid w:val="765D9B1D"/>
    <w:rsid w:val="76A44CD3"/>
    <w:rsid w:val="77B6A062"/>
    <w:rsid w:val="78A42365"/>
    <w:rsid w:val="79B426FC"/>
    <w:rsid w:val="7A5B0DBD"/>
    <w:rsid w:val="7AAB2D13"/>
    <w:rsid w:val="7B38A959"/>
    <w:rsid w:val="7B66EBC6"/>
    <w:rsid w:val="7C90C72D"/>
    <w:rsid w:val="7CD5F3BD"/>
    <w:rsid w:val="7DDEB654"/>
    <w:rsid w:val="7E1743CF"/>
    <w:rsid w:val="7FEE8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4DE323BF"/>
  <w15:docId w15:val="{37194CA9-A395-4274-955C-B8DEC8479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81DDF"/>
    <w:pPr>
      <w:widowControl w:val="0"/>
      <w:spacing w:line="240" w:lineRule="atLeast"/>
    </w:pPr>
    <w:rPr>
      <w:lang w:val="sr-Latn-RS" w:eastAsia="sr-Latn-CS"/>
    </w:rPr>
  </w:style>
  <w:style w:type="paragraph" w:styleId="Heading1">
    <w:name w:val="heading 1"/>
    <w:basedOn w:val="Normal"/>
    <w:next w:val="Normal"/>
    <w:qFormat/>
    <w:pPr>
      <w:keepNext/>
      <w:numPr>
        <w:numId w:val="21"/>
      </w:numPr>
      <w:spacing w:before="120" w:after="60"/>
      <w:outlineLvl w:val="0"/>
    </w:pPr>
    <w:rPr>
      <w:rFonts w:ascii="Arial" w:hAnsi="Arial" w:cs="Arial"/>
      <w:b/>
      <w:bCs/>
      <w:sz w:val="24"/>
      <w:szCs w:val="24"/>
    </w:rPr>
  </w:style>
  <w:style w:type="paragraph" w:styleId="Heading2">
    <w:name w:val="heading 2"/>
    <w:basedOn w:val="Heading1"/>
    <w:next w:val="Normal"/>
    <w:qFormat/>
    <w:rsid w:val="00DE518F"/>
    <w:pPr>
      <w:numPr>
        <w:ilvl w:val="1"/>
      </w:numPr>
      <w:outlineLvl w:val="1"/>
    </w:pPr>
    <w:rPr>
      <w:sz w:val="20"/>
      <w:szCs w:val="20"/>
    </w:rPr>
  </w:style>
  <w:style w:type="paragraph" w:styleId="Heading3">
    <w:name w:val="heading 3"/>
    <w:basedOn w:val="Heading1"/>
    <w:next w:val="Normal"/>
    <w:qFormat/>
    <w:pPr>
      <w:numPr>
        <w:ilvl w:val="2"/>
      </w:numPr>
      <w:outlineLvl w:val="2"/>
    </w:pPr>
    <w:rPr>
      <w:b w:val="0"/>
      <w:bCs w:val="0"/>
      <w:i/>
      <w:iCs/>
      <w:sz w:val="20"/>
      <w:szCs w:val="20"/>
    </w:rPr>
  </w:style>
  <w:style w:type="paragraph" w:styleId="Heading4">
    <w:name w:val="heading 4"/>
    <w:basedOn w:val="Heading1"/>
    <w:next w:val="Normal"/>
    <w:qFormat/>
    <w:pPr>
      <w:numPr>
        <w:ilvl w:val="3"/>
      </w:numPr>
      <w:outlineLvl w:val="3"/>
    </w:pPr>
    <w:rPr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qFormat/>
    <w:pPr>
      <w:numPr>
        <w:ilvl w:val="4"/>
        <w:numId w:val="21"/>
      </w:numPr>
      <w:spacing w:before="240" w:after="60"/>
      <w:outlineLvl w:val="4"/>
    </w:pPr>
    <w:rPr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21"/>
      </w:numPr>
      <w:spacing w:before="240" w:after="60"/>
      <w:outlineLvl w:val="5"/>
    </w:pPr>
    <w:rPr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21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21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21"/>
      </w:numPr>
      <w:spacing w:before="240" w:after="60"/>
      <w:outlineLvl w:val="8"/>
    </w:pPr>
    <w:rPr>
      <w:b/>
      <w:bCs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itle">
    <w:name w:val="Title"/>
    <w:basedOn w:val="Normal"/>
    <w:next w:val="Normal"/>
    <w:qFormat/>
    <w:pPr>
      <w:spacing w:line="240" w:lineRule="auto"/>
      <w:jc w:val="center"/>
    </w:pPr>
    <w:rPr>
      <w:rFonts w:ascii="Arial" w:hAnsi="Arial" w:cs="Arial"/>
      <w:b/>
      <w:bCs/>
      <w:sz w:val="36"/>
      <w:szCs w:val="36"/>
    </w:rPr>
  </w:style>
  <w:style w:type="paragraph" w:styleId="Subtitle">
    <w:name w:val="Subtitle"/>
    <w:basedOn w:val="Normal"/>
    <w:qFormat/>
    <w:pPr>
      <w:spacing w:after="60"/>
      <w:jc w:val="center"/>
    </w:pPr>
    <w:rPr>
      <w:rFonts w:ascii="Arial" w:hAnsi="Arial" w:cs="Arial"/>
      <w:i/>
      <w:iCs/>
      <w:sz w:val="36"/>
      <w:szCs w:val="36"/>
      <w:lang w:val="en-AU"/>
    </w:rPr>
  </w:style>
  <w:style w:type="paragraph" w:styleId="NormalIndent">
    <w:name w:val="Normal Indent"/>
    <w:basedOn w:val="Normal"/>
    <w:pPr>
      <w:ind w:left="900" w:hanging="900"/>
    </w:pPr>
  </w:style>
  <w:style w:type="paragraph" w:styleId="TOC1">
    <w:name w:val="toc 1"/>
    <w:basedOn w:val="Normal"/>
    <w:next w:val="Normal"/>
    <w:uiPriority w:val="39"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uiPriority w:val="39"/>
    <w:pPr>
      <w:tabs>
        <w:tab w:val="right" w:pos="9360"/>
      </w:tabs>
      <w:ind w:left="432" w:right="720"/>
    </w:pPr>
  </w:style>
  <w:style w:type="paragraph" w:styleId="TOC3">
    <w:name w:val="toc 3"/>
    <w:basedOn w:val="Normal"/>
    <w:next w:val="Normal"/>
    <w:uiPriority w:val="39"/>
    <w:pPr>
      <w:tabs>
        <w:tab w:val="right" w:pos="9360"/>
      </w:tabs>
      <w:ind w:left="864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2">
    <w:name w:val="Body Text 2"/>
    <w:basedOn w:val="Normal"/>
    <w:pPr>
      <w:jc w:val="center"/>
    </w:pPr>
    <w:rPr>
      <w:b/>
      <w:bCs/>
    </w:rPr>
  </w:style>
  <w:style w:type="paragraph" w:styleId="BodyText3">
    <w:name w:val="Body Text 3"/>
    <w:basedOn w:val="Normal"/>
    <w:rPr>
      <w:b/>
      <w:bCs/>
    </w:r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BodyText">
    <w:name w:val="Body Text"/>
    <w:basedOn w:val="Normal"/>
    <w:pPr>
      <w:keepLines/>
      <w:spacing w:after="120"/>
      <w:ind w:left="720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TOC4">
    <w:name w:val="toc 4"/>
    <w:basedOn w:val="Normal"/>
    <w:next w:val="Normal"/>
    <w:autoRedefine/>
    <w:semiHidden/>
    <w:pPr>
      <w:ind w:left="600"/>
    </w:pPr>
  </w:style>
  <w:style w:type="paragraph" w:styleId="TOC5">
    <w:name w:val="toc 5"/>
    <w:basedOn w:val="Normal"/>
    <w:next w:val="Normal"/>
    <w:autoRedefine/>
    <w:semiHidden/>
    <w:pPr>
      <w:ind w:left="800"/>
    </w:pPr>
  </w:style>
  <w:style w:type="paragraph" w:styleId="TOC6">
    <w:name w:val="toc 6"/>
    <w:basedOn w:val="Normal"/>
    <w:next w:val="Normal"/>
    <w:autoRedefine/>
    <w:semiHidden/>
    <w:pPr>
      <w:ind w:left="1000"/>
    </w:pPr>
  </w:style>
  <w:style w:type="paragraph" w:styleId="TOC7">
    <w:name w:val="toc 7"/>
    <w:basedOn w:val="Normal"/>
    <w:next w:val="Normal"/>
    <w:autoRedefine/>
    <w:semiHidden/>
    <w:pPr>
      <w:ind w:left="1200"/>
    </w:pPr>
  </w:style>
  <w:style w:type="paragraph" w:styleId="TOC8">
    <w:name w:val="toc 8"/>
    <w:basedOn w:val="Normal"/>
    <w:next w:val="Normal"/>
    <w:autoRedefine/>
    <w:semiHidden/>
    <w:pPr>
      <w:ind w:left="1400"/>
    </w:pPr>
  </w:style>
  <w:style w:type="paragraph" w:styleId="TOC9">
    <w:name w:val="toc 9"/>
    <w:basedOn w:val="Normal"/>
    <w:next w:val="Normal"/>
    <w:autoRedefine/>
    <w:semiHidden/>
    <w:pPr>
      <w:ind w:left="1600"/>
    </w:pPr>
  </w:style>
  <w:style w:type="paragraph" w:styleId="FootnoteText">
    <w:name w:val="footnote text"/>
    <w:basedOn w:val="Normal"/>
    <w:semiHidden/>
  </w:style>
  <w:style w:type="character" w:styleId="FootnoteReference">
    <w:name w:val="footnote reference"/>
    <w:basedOn w:val="DefaultParagraphFont"/>
    <w:semiHidden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AD4051"/>
    <w:pPr>
      <w:widowControl/>
      <w:spacing w:before="100" w:beforeAutospacing="1" w:after="100" w:afterAutospacing="1" w:line="240" w:lineRule="auto"/>
    </w:pPr>
    <w:rPr>
      <w:sz w:val="24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7A4173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E44C23"/>
    <w:pPr>
      <w:keepLines/>
      <w:widowControl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en-US"/>
    </w:rPr>
  </w:style>
  <w:style w:type="character" w:styleId="Hyperlink">
    <w:name w:val="Hyperlink"/>
    <w:basedOn w:val="DefaultParagraphFont"/>
    <w:uiPriority w:val="99"/>
    <w:unhideWhenUsed/>
    <w:rsid w:val="00E44C2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746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Alice's%20files\rational\RUP5.0.36\wordtmpl\templates\req\Vision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d98cc30-7159-4a54-a548-08c5e58e5e80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2EEF1C603ACCC4E8221BF3366AA1CF6" ma:contentTypeVersion="15" ma:contentTypeDescription="Kreiraj novi dokument." ma:contentTypeScope="" ma:versionID="e8bcb9ad9d7b5b18652d11cd7465d1a7">
  <xsd:schema xmlns:xsd="http://www.w3.org/2001/XMLSchema" xmlns:xs="http://www.w3.org/2001/XMLSchema" xmlns:p="http://schemas.microsoft.com/office/2006/metadata/properties" xmlns:ns3="a251a31d-4dfe-427a-9e16-96f472d0fd02" xmlns:ns4="3d98cc30-7159-4a54-a548-08c5e58e5e80" targetNamespace="http://schemas.microsoft.com/office/2006/metadata/properties" ma:root="true" ma:fieldsID="113710ae11ceab9634505cdd86bbe111" ns3:_="" ns4:_="">
    <xsd:import namespace="a251a31d-4dfe-427a-9e16-96f472d0fd02"/>
    <xsd:import namespace="3d98cc30-7159-4a54-a548-08c5e58e5e80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SearchProperties" minOccurs="0"/>
                <xsd:element ref="ns4:MediaServiceObjectDetectorVersions" minOccurs="0"/>
                <xsd:element ref="ns4:MediaServiceSystem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LengthInSeconds" minOccurs="0"/>
                <xsd:element ref="ns4:MediaServiceDateTaken" minOccurs="0"/>
                <xsd:element ref="ns4:_activity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51a31d-4dfe-427a-9e16-96f472d0fd0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jeno sa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jeno sa detaljima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eš oznaka pogotka za deljenje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98cc30-7159-4a54-a548-08c5e58e5e8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5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 sadržaja"/>
        <xsd:element ref="dc:title" minOccurs="0" maxOccurs="1" ma:index="4" ma:displayName="Naslov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5223C8A-EC81-4C50-AD5C-26C47E4A266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433EF75-2D11-425F-8A08-C98EF86D209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A1DA87C-7E5A-4187-9E21-9CAA78A99218}">
  <ds:schemaRefs>
    <ds:schemaRef ds:uri="http://schemas.microsoft.com/office/2006/metadata/properties"/>
    <ds:schemaRef ds:uri="http://schemas.microsoft.com/office/infopath/2007/PartnerControls"/>
    <ds:schemaRef ds:uri="3d98cc30-7159-4a54-a548-08c5e58e5e80"/>
  </ds:schemaRefs>
</ds:datastoreItem>
</file>

<file path=customXml/itemProps4.xml><?xml version="1.0" encoding="utf-8"?>
<ds:datastoreItem xmlns:ds="http://schemas.openxmlformats.org/officeDocument/2006/customXml" ds:itemID="{3322A510-05B6-4022-9B44-F71FE2BEE4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251a31d-4dfe-427a-9e16-96f472d0fd02"/>
    <ds:schemaRef ds:uri="3d98cc30-7159-4a54-a548-08c5e58e5e8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Vision.dot</Template>
  <TotalTime>327</TotalTime>
  <Pages>13</Pages>
  <Words>4112</Words>
  <Characters>23442</Characters>
  <Application>Microsoft Office Word</Application>
  <DocSecurity>0</DocSecurity>
  <Lines>195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Vision</vt:lpstr>
    </vt:vector>
  </TitlesOfParts>
  <Company/>
  <LinksUpToDate>false</LinksUpToDate>
  <CharactersWithSpaces>27500</CharactersWithSpaces>
  <SharedDoc>false</SharedDoc>
  <HLinks>
    <vt:vector size="282" baseType="variant">
      <vt:variant>
        <vt:i4>1900593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_Toc206152091</vt:lpwstr>
      </vt:variant>
      <vt:variant>
        <vt:i4>1900593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_Toc206152090</vt:lpwstr>
      </vt:variant>
      <vt:variant>
        <vt:i4>1835057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_Toc206152089</vt:lpwstr>
      </vt:variant>
      <vt:variant>
        <vt:i4>1835057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_Toc206152088</vt:lpwstr>
      </vt:variant>
      <vt:variant>
        <vt:i4>1835057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_Toc206152087</vt:lpwstr>
      </vt:variant>
      <vt:variant>
        <vt:i4>1835057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_Toc206152086</vt:lpwstr>
      </vt:variant>
      <vt:variant>
        <vt:i4>1835057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_Toc206152085</vt:lpwstr>
      </vt:variant>
      <vt:variant>
        <vt:i4>1835057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_Toc206152084</vt:lpwstr>
      </vt:variant>
      <vt:variant>
        <vt:i4>1835057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_Toc206152083</vt:lpwstr>
      </vt:variant>
      <vt:variant>
        <vt:i4>1835057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_Toc206152082</vt:lpwstr>
      </vt:variant>
      <vt:variant>
        <vt:i4>1835057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_Toc206152081</vt:lpwstr>
      </vt:variant>
      <vt:variant>
        <vt:i4>1835057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_Toc206152080</vt:lpwstr>
      </vt:variant>
      <vt:variant>
        <vt:i4>1245233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_Toc206152079</vt:lpwstr>
      </vt:variant>
      <vt:variant>
        <vt:i4>1245233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_Toc206152078</vt:lpwstr>
      </vt:variant>
      <vt:variant>
        <vt:i4>1245233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_Toc206152077</vt:lpwstr>
      </vt:variant>
      <vt:variant>
        <vt:i4>1245233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_Toc206152076</vt:lpwstr>
      </vt:variant>
      <vt:variant>
        <vt:i4>1245233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_Toc206152075</vt:lpwstr>
      </vt:variant>
      <vt:variant>
        <vt:i4>1245233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_Toc206152074</vt:lpwstr>
      </vt:variant>
      <vt:variant>
        <vt:i4>1245233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_Toc206152073</vt:lpwstr>
      </vt:variant>
      <vt:variant>
        <vt:i4>1245233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_Toc206152072</vt:lpwstr>
      </vt:variant>
      <vt:variant>
        <vt:i4>1245233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_Toc206152071</vt:lpwstr>
      </vt:variant>
      <vt:variant>
        <vt:i4>1245233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_Toc206152070</vt:lpwstr>
      </vt:variant>
      <vt:variant>
        <vt:i4>1179697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_Toc206152069</vt:lpwstr>
      </vt:variant>
      <vt:variant>
        <vt:i4>1179697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_Toc206152068</vt:lpwstr>
      </vt:variant>
      <vt:variant>
        <vt:i4>1179697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_Toc206152067</vt:lpwstr>
      </vt:variant>
      <vt:variant>
        <vt:i4>1179697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_Toc206152066</vt:lpwstr>
      </vt:variant>
      <vt:variant>
        <vt:i4>1179697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_Toc206152065</vt:lpwstr>
      </vt:variant>
      <vt:variant>
        <vt:i4>1179697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_Toc206152064</vt:lpwstr>
      </vt:variant>
      <vt:variant>
        <vt:i4>1179697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_Toc206152063</vt:lpwstr>
      </vt:variant>
      <vt:variant>
        <vt:i4>1179697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_Toc206152062</vt:lpwstr>
      </vt:variant>
      <vt:variant>
        <vt:i4>1179697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_Toc206152061</vt:lpwstr>
      </vt:variant>
      <vt:variant>
        <vt:i4>1179697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_Toc206152060</vt:lpwstr>
      </vt:variant>
      <vt:variant>
        <vt:i4>1114161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_Toc206152059</vt:lpwstr>
      </vt:variant>
      <vt:variant>
        <vt:i4>1114161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_Toc206152058</vt:lpwstr>
      </vt:variant>
      <vt:variant>
        <vt:i4>1114161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_Toc206152057</vt:lpwstr>
      </vt:variant>
      <vt:variant>
        <vt:i4>1114161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_Toc206152056</vt:lpwstr>
      </vt:variant>
      <vt:variant>
        <vt:i4>1114161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_Toc206152055</vt:lpwstr>
      </vt:variant>
      <vt:variant>
        <vt:i4>1114161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_Toc206152054</vt:lpwstr>
      </vt:variant>
      <vt:variant>
        <vt:i4>1114161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_Toc206152053</vt:lpwstr>
      </vt:variant>
      <vt:variant>
        <vt:i4>1114161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_Toc206152052</vt:lpwstr>
      </vt:variant>
      <vt:variant>
        <vt:i4>1114161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_Toc206152051</vt:lpwstr>
      </vt:variant>
      <vt:variant>
        <vt:i4>1114161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_Toc206152050</vt:lpwstr>
      </vt:variant>
      <vt:variant>
        <vt:i4>1048625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_Toc206152049</vt:lpwstr>
      </vt:variant>
      <vt:variant>
        <vt:i4>1048625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_Toc206152048</vt:lpwstr>
      </vt:variant>
      <vt:variant>
        <vt:i4>1048625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_Toc206152047</vt:lpwstr>
      </vt:variant>
      <vt:variant>
        <vt:i4>1048625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_Toc206152046</vt:lpwstr>
      </vt:variant>
      <vt:variant>
        <vt:i4>1048625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_Toc206152045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Vision</dc:title>
  <dc:subject>C-Registration System</dc:subject>
  <dc:creator>Wylie College</dc:creator>
  <cp:keywords/>
  <cp:lastModifiedBy>Gabrijel Askovic</cp:lastModifiedBy>
  <cp:revision>489</cp:revision>
  <cp:lastPrinted>1900-01-01T08:00:00Z</cp:lastPrinted>
  <dcterms:created xsi:type="dcterms:W3CDTF">2025-08-12T14:57:00Z</dcterms:created>
  <dcterms:modified xsi:type="dcterms:W3CDTF">2025-08-21T17:51:00Z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0x01010062EEF1C603ACCC4E8221BF3366AA1CF6</vt:lpwstr>
  </property>
</Properties>
</file>